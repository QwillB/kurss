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200306204" w:displacedByCustomXml="next"/>
    <w:bookmarkEnd w:id="0" w:displacedByCustomXml="next"/>
    <w:bookmarkStart w:id="1" w:name="_Hlk198761090" w:displacedByCustomXml="next"/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0CCDBCFD" w14:textId="77777777" w:rsidR="00CA55AD" w:rsidRPr="002E1075" w:rsidRDefault="00CA55AD" w:rsidP="004F4830">
          <w:pPr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14:paraId="4BD7E531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348053E1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3A1EB8BA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</w:t>
          </w:r>
          <w:proofErr w:type="spellStart"/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)</w:t>
          </w:r>
        </w:p>
        <w:p w14:paraId="47A1972E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1D3190DC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118F16E6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ИМ. Б.Л. РОЗИНГА (ФИЛИАЛ) </w:t>
          </w:r>
          <w:proofErr w:type="spellStart"/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</w:p>
        <w:p w14:paraId="396E3A44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 xml:space="preserve">(АКТ (ф) </w:t>
          </w:r>
          <w:proofErr w:type="spellStart"/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)</w:t>
          </w:r>
        </w:p>
        <w:p w14:paraId="54BE0BD5" w14:textId="77777777" w:rsidR="00CA55AD" w:rsidRPr="002E1075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19D8CF03" w14:textId="77777777" w:rsidR="00CA55AD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2D8A5765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2F478519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65C9EDE4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0EB82D8E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СОГЛАСОВАНО</w:t>
          </w:r>
        </w:p>
        <w:p w14:paraId="4AB85F60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Рук. предприятия</w:t>
          </w:r>
        </w:p>
        <w:p w14:paraId="1E2FC7F5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Cs/>
              <w:kern w:val="0"/>
              <w:szCs w:val="28"/>
              <w:lang w:eastAsia="ru-RU"/>
              <w14:ligatures w14:val="none"/>
            </w:rPr>
            <w:t>___________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____________</w:t>
          </w:r>
        </w:p>
        <w:p w14:paraId="2A16D2EE" w14:textId="77777777" w:rsidR="00CA55AD" w:rsidRPr="002E1075" w:rsidRDefault="00CA55AD" w:rsidP="002E1075">
          <w:pPr>
            <w:widowControl w:val="0"/>
            <w:tabs>
              <w:tab w:val="left" w:pos="426"/>
              <w:tab w:val="left" w:pos="1701"/>
              <w:tab w:val="left" w:pos="9360"/>
            </w:tabs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(Подпись)</w:t>
          </w: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(И.О. Фамилия)</w:t>
          </w:r>
        </w:p>
        <w:p w14:paraId="48A6AE88" w14:textId="7CC7CB1D" w:rsidR="00CA55AD" w:rsidRPr="002E1075" w:rsidRDefault="00CA55AD" w:rsidP="002E1075">
          <w:pPr>
            <w:widowControl w:val="0"/>
            <w:tabs>
              <w:tab w:val="left" w:pos="567"/>
              <w:tab w:val="left" w:pos="1276"/>
              <w:tab w:val="left" w:pos="252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«</w:t>
          </w:r>
          <w:proofErr w:type="gramStart"/>
          <w:r w:rsidR="00CE3CC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31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»</w:t>
          </w:r>
          <w:r w:rsidR="00CE3CC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="00CE3CC1" w:rsidRPr="00CE3CC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мая</w:t>
          </w:r>
          <w:proofErr w:type="gramEnd"/>
          <w:r w:rsidR="00CE3CC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 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20</w:t>
          </w:r>
          <w:r w:rsidR="00CE3CC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25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г.</w:t>
          </w:r>
        </w:p>
        <w:p w14:paraId="3D82687B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EEEFEB0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1AD9522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B3F021C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ТЕХНИЧЕСКИЙ ОТЧЁТ</w:t>
          </w:r>
        </w:p>
        <w:p w14:paraId="7B40ADF5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по ПМ.</w:t>
          </w:r>
          <w:r w:rsidR="00084431" w:rsidRPr="00084431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11</w:t>
          </w:r>
          <w:r w:rsidR="00084431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, ПМ.</w:t>
          </w:r>
          <w:r w:rsidR="00084431" w:rsidRPr="00084431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01</w:t>
          </w:r>
        </w:p>
        <w:tbl>
          <w:tblPr>
            <w:tblW w:w="0" w:type="auto"/>
            <w:tblBorders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CA55AD" w:rsidRPr="002E1075" w14:paraId="72D27566" w14:textId="77777777" w:rsidTr="00A95FFF">
            <w:trPr>
              <w:trHeight w:val="680"/>
            </w:trPr>
            <w:tc>
              <w:tcPr>
                <w:tcW w:w="9354" w:type="dxa"/>
                <w:vAlign w:val="bottom"/>
              </w:tcPr>
              <w:p w14:paraId="7B5E7C46" w14:textId="2FD205B8" w:rsidR="00CA55AD" w:rsidRPr="00D57FDB" w:rsidRDefault="00D57FDB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val="en-US"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ООО 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val="en-US" w:eastAsia="ru-RU"/>
                    <w14:ligatures w14:val="none"/>
                  </w:rPr>
                  <w:t>“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ВЕГА-С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val="en-US" w:eastAsia="ru-RU"/>
                    <w14:ligatures w14:val="none"/>
                  </w:rPr>
                  <w:t>”</w:t>
                </w:r>
              </w:p>
            </w:tc>
          </w:tr>
          <w:tr w:rsidR="00084431" w:rsidRPr="002E1075" w14:paraId="785C6888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0EEEC085" w14:textId="77777777" w:rsidR="00084431" w:rsidRPr="00084431" w:rsidRDefault="00084431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084431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Информационные системы и программирование</w:t>
                </w:r>
              </w:p>
            </w:tc>
          </w:tr>
          <w:tr w:rsidR="00084431" w:rsidRPr="002E1075" w14:paraId="3CC66E6C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0C232EC8" w14:textId="2EA48F1D" w:rsidR="00084431" w:rsidRPr="00084431" w:rsidRDefault="00084431" w:rsidP="00084431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09.02.07. 25ТО01. </w:t>
                </w:r>
                <w:r w:rsidR="00144D54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08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 ПЗ</w:t>
                </w:r>
              </w:p>
            </w:tc>
          </w:tr>
          <w:tr w:rsidR="00CA55AD" w:rsidRPr="002E1075" w14:paraId="0A8489A4" w14:textId="77777777" w:rsidTr="00A95FFF">
            <w:trPr>
              <w:trHeight w:val="227"/>
            </w:trPr>
            <w:tc>
              <w:tcPr>
                <w:tcW w:w="9354" w:type="dxa"/>
              </w:tcPr>
              <w:p w14:paraId="2386EED1" w14:textId="77777777" w:rsidR="00CA55AD" w:rsidRPr="002E1075" w:rsidRDefault="00CA55AD" w:rsidP="002E1075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</w:t>
                </w:r>
                <w:r w:rsidR="00362590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О</w:t>
                </w:r>
                <w:r w:rsidR="00362590"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бозначение документа</w:t>
                </w: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)</w:t>
                </w:r>
              </w:p>
            </w:tc>
          </w:tr>
        </w:tbl>
        <w:p w14:paraId="19A11785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41012F8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7B4A324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37E356E6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7897F96" w14:textId="77777777" w:rsidR="00670A29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0F062A6" w14:textId="77777777" w:rsidR="00670A29" w:rsidRPr="000C03D0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val="en-US" w:eastAsia="ru-RU"/>
              <w14:ligatures w14:val="none"/>
            </w:rPr>
          </w:pPr>
        </w:p>
        <w:p w14:paraId="01056D40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83CD5CA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384"/>
            <w:gridCol w:w="626"/>
            <w:gridCol w:w="1926"/>
            <w:gridCol w:w="1661"/>
            <w:gridCol w:w="1599"/>
            <w:gridCol w:w="2268"/>
          </w:tblGrid>
          <w:tr w:rsidR="00CA55AD" w:rsidRPr="00E93448" w14:paraId="31C1EA2E" w14:textId="77777777" w:rsidTr="00A95FFF">
            <w:tc>
              <w:tcPr>
                <w:tcW w:w="1384" w:type="dxa"/>
              </w:tcPr>
              <w:p w14:paraId="60E2804C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Студент</w:t>
                </w:r>
              </w:p>
            </w:tc>
            <w:tc>
              <w:tcPr>
                <w:tcW w:w="2552" w:type="dxa"/>
                <w:gridSpan w:val="2"/>
                <w:tcBorders>
                  <w:bottom w:val="single" w:sz="8" w:space="0" w:color="auto"/>
                </w:tcBorders>
              </w:tcPr>
              <w:p w14:paraId="6C60C7B6" w14:textId="34B4AA64" w:rsidR="00CA55AD" w:rsidRPr="00E93448" w:rsidRDefault="00CE3CC1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ИСПП-21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57DA84BB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7522DE42" w14:textId="10F43C76" w:rsidR="00CA55AD" w:rsidRPr="00E93448" w:rsidRDefault="00CE3CC1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31.05.2025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55B5927F" w14:textId="5D31014E" w:rsidR="00CA55AD" w:rsidRPr="00E93448" w:rsidRDefault="00D57FDB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В</w:t>
                </w:r>
                <w:r w:rsidR="00CE3CC1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.</w:t>
                </w: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А</w:t>
                </w:r>
                <w:r w:rsidR="00CE3CC1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 xml:space="preserve">. </w:t>
                </w:r>
                <w:proofErr w:type="spellStart"/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Казнин</w:t>
                </w:r>
                <w:proofErr w:type="spellEnd"/>
              </w:p>
            </w:tc>
          </w:tr>
          <w:tr w:rsidR="00CA55AD" w:rsidRPr="002E1075" w14:paraId="61BA8027" w14:textId="77777777" w:rsidTr="00A95FFF">
            <w:tc>
              <w:tcPr>
                <w:tcW w:w="1384" w:type="dxa"/>
              </w:tcPr>
              <w:p w14:paraId="7741AA98" w14:textId="77777777" w:rsidR="00CA55AD" w:rsidRPr="00E93448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2552" w:type="dxa"/>
                <w:gridSpan w:val="2"/>
                <w:tcBorders>
                  <w:top w:val="single" w:sz="8" w:space="0" w:color="auto"/>
                </w:tcBorders>
              </w:tcPr>
              <w:p w14:paraId="2D3A78CA" w14:textId="77777777" w:rsidR="00CA55AD" w:rsidRPr="00E93448" w:rsidRDefault="00CA55AD" w:rsidP="002E1075">
                <w:pPr>
                  <w:widowControl w:val="0"/>
                  <w:spacing w:before="60"/>
                  <w:jc w:val="lef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(Группа)</w:t>
                </w:r>
              </w:p>
            </w:tc>
            <w:tc>
              <w:tcPr>
                <w:tcW w:w="1661" w:type="dxa"/>
                <w:tcBorders>
                  <w:top w:val="single" w:sz="8" w:space="0" w:color="auto"/>
                </w:tcBorders>
              </w:tcPr>
              <w:p w14:paraId="3738A2B1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12C63AD1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59CB2796" w14:textId="77777777" w:rsidR="00CA55AD" w:rsidRPr="00E93448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  <w:tr w:rsidR="00CA55AD" w:rsidRPr="002E1075" w14:paraId="09B122AC" w14:textId="77777777" w:rsidTr="00A95FFF">
            <w:tc>
              <w:tcPr>
                <w:tcW w:w="3936" w:type="dxa"/>
                <w:gridSpan w:val="3"/>
              </w:tcPr>
              <w:p w14:paraId="4AD35021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Рук. практики от предприятия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27B5D469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05A2927F" w14:textId="5A0699F5" w:rsidR="00CA55AD" w:rsidRPr="00E93448" w:rsidRDefault="00CE3CC1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31.05.2025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48DAB727" w14:textId="4DD4C820" w:rsidR="00CA55AD" w:rsidRPr="00182DFD" w:rsidRDefault="00182DFD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А</w:t>
                </w:r>
                <w:r w:rsidR="00D57FDB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.С</w:t>
                </w:r>
                <w:r w:rsidR="00CE3CC1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 xml:space="preserve">. </w:t>
                </w:r>
                <w:proofErr w:type="spellStart"/>
                <w:r w:rsidR="00D57FDB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Казнин</w:t>
                </w:r>
                <w:proofErr w:type="spellEnd"/>
              </w:p>
            </w:tc>
          </w:tr>
          <w:tr w:rsidR="00CA55AD" w:rsidRPr="002E1075" w14:paraId="251F3239" w14:textId="77777777" w:rsidTr="00A95FFF">
            <w:tc>
              <w:tcPr>
                <w:tcW w:w="2010" w:type="dxa"/>
                <w:gridSpan w:val="2"/>
              </w:tcPr>
              <w:p w14:paraId="6B8BC93E" w14:textId="77777777" w:rsidR="00CA55AD" w:rsidRPr="002E1075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926" w:type="dxa"/>
              </w:tcPr>
              <w:p w14:paraId="6CB44888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661" w:type="dxa"/>
              </w:tcPr>
              <w:p w14:paraId="5B4F70BB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11A4A25C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73F55087" w14:textId="77777777" w:rsidR="00CA55AD" w:rsidRPr="002E1075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</w:tbl>
        <w:p w14:paraId="38D66CD4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519DCBB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C35B200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2FA6917" w14:textId="77777777" w:rsidR="00CA55AD" w:rsidRPr="00800364" w:rsidRDefault="00CA55AD" w:rsidP="00800364">
          <w:pPr>
            <w:spacing w:after="160" w:line="259" w:lineRule="auto"/>
            <w:jc w:val="center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</w:t>
          </w:r>
          <w:r w:rsidR="00F31BF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25</w:t>
          </w:r>
          <w:r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  <w:br w:type="page"/>
          </w:r>
        </w:p>
      </w:sdtContent>
    </w:sdt>
    <w:p w14:paraId="6B9E6EF2" w14:textId="77777777" w:rsidR="008532F7" w:rsidRDefault="008532F7" w:rsidP="00C02CA6">
      <w:pPr>
        <w:pStyle w:val="af8"/>
      </w:pPr>
      <w:r>
        <w:lastRenderedPageBreak/>
        <w:t>Содержание</w:t>
      </w:r>
    </w:p>
    <w:p w14:paraId="068EFA31" w14:textId="5EB1836E" w:rsidR="00DB4EFD" w:rsidRDefault="00C02CA6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r>
        <w:fldChar w:fldCharType="begin"/>
      </w:r>
      <w:r>
        <w:instrText xml:space="preserve"> TOC \o "1-3" \h \z \t "Заголовок;1" </w:instrText>
      </w:r>
      <w:r>
        <w:fldChar w:fldCharType="separate"/>
      </w:r>
      <w:hyperlink w:anchor="_Toc201521566" w:history="1">
        <w:r w:rsidR="00DB4EFD" w:rsidRPr="00B31DC8">
          <w:rPr>
            <w:rStyle w:val="af7"/>
            <w:noProof/>
          </w:rPr>
          <w:t>Перечень сокращений и обозначений</w:t>
        </w:r>
        <w:r w:rsidR="00DB4EFD">
          <w:rPr>
            <w:noProof/>
            <w:webHidden/>
          </w:rPr>
          <w:tab/>
        </w:r>
        <w:r w:rsidR="00DB4EFD">
          <w:rPr>
            <w:noProof/>
            <w:webHidden/>
          </w:rPr>
          <w:fldChar w:fldCharType="begin"/>
        </w:r>
        <w:r w:rsidR="00DB4EFD">
          <w:rPr>
            <w:noProof/>
            <w:webHidden/>
          </w:rPr>
          <w:instrText xml:space="preserve"> PAGEREF _Toc201521566 \h </w:instrText>
        </w:r>
        <w:r w:rsidR="00DB4EFD">
          <w:rPr>
            <w:noProof/>
            <w:webHidden/>
          </w:rPr>
        </w:r>
        <w:r w:rsidR="00DB4EFD">
          <w:rPr>
            <w:noProof/>
            <w:webHidden/>
          </w:rPr>
          <w:fldChar w:fldCharType="separate"/>
        </w:r>
        <w:r w:rsidR="00DB4EFD">
          <w:rPr>
            <w:noProof/>
            <w:webHidden/>
          </w:rPr>
          <w:t>3</w:t>
        </w:r>
        <w:r w:rsidR="00DB4EFD">
          <w:rPr>
            <w:noProof/>
            <w:webHidden/>
          </w:rPr>
          <w:fldChar w:fldCharType="end"/>
        </w:r>
      </w:hyperlink>
    </w:p>
    <w:p w14:paraId="3620E4FF" w14:textId="1E716360" w:rsidR="00DB4EFD" w:rsidRDefault="004A4978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01521567" w:history="1">
        <w:r w:rsidR="00DB4EFD" w:rsidRPr="00B31DC8">
          <w:rPr>
            <w:rStyle w:val="af7"/>
            <w:noProof/>
          </w:rPr>
          <w:t>Введение</w:t>
        </w:r>
        <w:r w:rsidR="00DB4EFD">
          <w:rPr>
            <w:noProof/>
            <w:webHidden/>
          </w:rPr>
          <w:tab/>
        </w:r>
        <w:r w:rsidR="00DB4EFD">
          <w:rPr>
            <w:noProof/>
            <w:webHidden/>
          </w:rPr>
          <w:fldChar w:fldCharType="begin"/>
        </w:r>
        <w:r w:rsidR="00DB4EFD">
          <w:rPr>
            <w:noProof/>
            <w:webHidden/>
          </w:rPr>
          <w:instrText xml:space="preserve"> PAGEREF _Toc201521567 \h </w:instrText>
        </w:r>
        <w:r w:rsidR="00DB4EFD">
          <w:rPr>
            <w:noProof/>
            <w:webHidden/>
          </w:rPr>
        </w:r>
        <w:r w:rsidR="00DB4EFD">
          <w:rPr>
            <w:noProof/>
            <w:webHidden/>
          </w:rPr>
          <w:fldChar w:fldCharType="separate"/>
        </w:r>
        <w:r w:rsidR="00DB4EFD">
          <w:rPr>
            <w:noProof/>
            <w:webHidden/>
          </w:rPr>
          <w:t>4</w:t>
        </w:r>
        <w:r w:rsidR="00DB4EFD">
          <w:rPr>
            <w:noProof/>
            <w:webHidden/>
          </w:rPr>
          <w:fldChar w:fldCharType="end"/>
        </w:r>
      </w:hyperlink>
    </w:p>
    <w:p w14:paraId="26FDD125" w14:textId="275D6C71" w:rsidR="00DB4EFD" w:rsidRDefault="004A4978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01521568" w:history="1">
        <w:r w:rsidR="00DB4EFD" w:rsidRPr="00B31DC8">
          <w:rPr>
            <w:rStyle w:val="af7"/>
            <w:noProof/>
          </w:rPr>
          <w:t>1 Охрана труда и техника безопасности при работе на ПК</w:t>
        </w:r>
        <w:r w:rsidR="00DB4EFD">
          <w:rPr>
            <w:noProof/>
            <w:webHidden/>
          </w:rPr>
          <w:tab/>
        </w:r>
        <w:r w:rsidR="00DB4EFD">
          <w:rPr>
            <w:noProof/>
            <w:webHidden/>
          </w:rPr>
          <w:fldChar w:fldCharType="begin"/>
        </w:r>
        <w:r w:rsidR="00DB4EFD">
          <w:rPr>
            <w:noProof/>
            <w:webHidden/>
          </w:rPr>
          <w:instrText xml:space="preserve"> PAGEREF _Toc201521568 \h </w:instrText>
        </w:r>
        <w:r w:rsidR="00DB4EFD">
          <w:rPr>
            <w:noProof/>
            <w:webHidden/>
          </w:rPr>
        </w:r>
        <w:r w:rsidR="00DB4EFD">
          <w:rPr>
            <w:noProof/>
            <w:webHidden/>
          </w:rPr>
          <w:fldChar w:fldCharType="separate"/>
        </w:r>
        <w:r w:rsidR="00DB4EFD">
          <w:rPr>
            <w:noProof/>
            <w:webHidden/>
          </w:rPr>
          <w:t>6</w:t>
        </w:r>
        <w:r w:rsidR="00DB4EFD">
          <w:rPr>
            <w:noProof/>
            <w:webHidden/>
          </w:rPr>
          <w:fldChar w:fldCharType="end"/>
        </w:r>
      </w:hyperlink>
    </w:p>
    <w:p w14:paraId="724D4F5B" w14:textId="58D73BF5" w:rsidR="00DB4EFD" w:rsidRDefault="004A4978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01521569" w:history="1">
        <w:r w:rsidR="00DB4EFD" w:rsidRPr="00B31DC8">
          <w:rPr>
            <w:rStyle w:val="af7"/>
            <w:noProof/>
            <w:lang w:val="en-US"/>
          </w:rPr>
          <w:t>1.1</w:t>
        </w:r>
        <w:r w:rsidR="00DB4EFD" w:rsidRPr="00B31DC8">
          <w:rPr>
            <w:rStyle w:val="af7"/>
            <w:noProof/>
          </w:rPr>
          <w:t xml:space="preserve"> Общие требования безопасности</w:t>
        </w:r>
        <w:r w:rsidR="00DB4EFD">
          <w:rPr>
            <w:noProof/>
            <w:webHidden/>
          </w:rPr>
          <w:tab/>
        </w:r>
        <w:r w:rsidR="00DB4EFD">
          <w:rPr>
            <w:noProof/>
            <w:webHidden/>
          </w:rPr>
          <w:fldChar w:fldCharType="begin"/>
        </w:r>
        <w:r w:rsidR="00DB4EFD">
          <w:rPr>
            <w:noProof/>
            <w:webHidden/>
          </w:rPr>
          <w:instrText xml:space="preserve"> PAGEREF _Toc201521569 \h </w:instrText>
        </w:r>
        <w:r w:rsidR="00DB4EFD">
          <w:rPr>
            <w:noProof/>
            <w:webHidden/>
          </w:rPr>
        </w:r>
        <w:r w:rsidR="00DB4EFD">
          <w:rPr>
            <w:noProof/>
            <w:webHidden/>
          </w:rPr>
          <w:fldChar w:fldCharType="separate"/>
        </w:r>
        <w:r w:rsidR="00DB4EFD">
          <w:rPr>
            <w:noProof/>
            <w:webHidden/>
          </w:rPr>
          <w:t>6</w:t>
        </w:r>
        <w:r w:rsidR="00DB4EFD">
          <w:rPr>
            <w:noProof/>
            <w:webHidden/>
          </w:rPr>
          <w:fldChar w:fldCharType="end"/>
        </w:r>
      </w:hyperlink>
    </w:p>
    <w:p w14:paraId="1AEA4AE0" w14:textId="00BE1DF9" w:rsidR="00DB4EFD" w:rsidRDefault="004A4978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01521570" w:history="1">
        <w:r w:rsidR="00DB4EFD" w:rsidRPr="00B31DC8">
          <w:rPr>
            <w:rStyle w:val="af7"/>
            <w:noProof/>
          </w:rPr>
          <w:t>1.2 Требования безопасности во время работы</w:t>
        </w:r>
        <w:r w:rsidR="00DB4EFD">
          <w:rPr>
            <w:noProof/>
            <w:webHidden/>
          </w:rPr>
          <w:tab/>
        </w:r>
        <w:r w:rsidR="00DB4EFD">
          <w:rPr>
            <w:noProof/>
            <w:webHidden/>
          </w:rPr>
          <w:fldChar w:fldCharType="begin"/>
        </w:r>
        <w:r w:rsidR="00DB4EFD">
          <w:rPr>
            <w:noProof/>
            <w:webHidden/>
          </w:rPr>
          <w:instrText xml:space="preserve"> PAGEREF _Toc201521570 \h </w:instrText>
        </w:r>
        <w:r w:rsidR="00DB4EFD">
          <w:rPr>
            <w:noProof/>
            <w:webHidden/>
          </w:rPr>
        </w:r>
        <w:r w:rsidR="00DB4EFD">
          <w:rPr>
            <w:noProof/>
            <w:webHidden/>
          </w:rPr>
          <w:fldChar w:fldCharType="separate"/>
        </w:r>
        <w:r w:rsidR="00DB4EFD">
          <w:rPr>
            <w:noProof/>
            <w:webHidden/>
          </w:rPr>
          <w:t>6</w:t>
        </w:r>
        <w:r w:rsidR="00DB4EFD">
          <w:rPr>
            <w:noProof/>
            <w:webHidden/>
          </w:rPr>
          <w:fldChar w:fldCharType="end"/>
        </w:r>
      </w:hyperlink>
    </w:p>
    <w:p w14:paraId="29472DBF" w14:textId="7615B9C9" w:rsidR="00DB4EFD" w:rsidRDefault="004A4978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01521571" w:history="1">
        <w:r w:rsidR="00DB4EFD" w:rsidRPr="00B31DC8">
          <w:rPr>
            <w:rStyle w:val="af7"/>
            <w:noProof/>
          </w:rPr>
          <w:t>2 Выполнение работ по ПМ.11</w:t>
        </w:r>
        <w:r w:rsidR="00DB4EFD">
          <w:rPr>
            <w:noProof/>
            <w:webHidden/>
          </w:rPr>
          <w:tab/>
        </w:r>
        <w:r w:rsidR="00DB4EFD">
          <w:rPr>
            <w:noProof/>
            <w:webHidden/>
          </w:rPr>
          <w:fldChar w:fldCharType="begin"/>
        </w:r>
        <w:r w:rsidR="00DB4EFD">
          <w:rPr>
            <w:noProof/>
            <w:webHidden/>
          </w:rPr>
          <w:instrText xml:space="preserve"> PAGEREF _Toc201521571 \h </w:instrText>
        </w:r>
        <w:r w:rsidR="00DB4EFD">
          <w:rPr>
            <w:noProof/>
            <w:webHidden/>
          </w:rPr>
        </w:r>
        <w:r w:rsidR="00DB4EFD">
          <w:rPr>
            <w:noProof/>
            <w:webHidden/>
          </w:rPr>
          <w:fldChar w:fldCharType="separate"/>
        </w:r>
        <w:r w:rsidR="00DB4EFD">
          <w:rPr>
            <w:noProof/>
            <w:webHidden/>
          </w:rPr>
          <w:t>8</w:t>
        </w:r>
        <w:r w:rsidR="00DB4EFD">
          <w:rPr>
            <w:noProof/>
            <w:webHidden/>
          </w:rPr>
          <w:fldChar w:fldCharType="end"/>
        </w:r>
      </w:hyperlink>
    </w:p>
    <w:p w14:paraId="2AB2BEF9" w14:textId="4B828C85" w:rsidR="00DB4EFD" w:rsidRDefault="004A4978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01521572" w:history="1">
        <w:r w:rsidR="00DB4EFD" w:rsidRPr="00B31DC8">
          <w:rPr>
            <w:rStyle w:val="af7"/>
            <w:noProof/>
          </w:rPr>
          <w:t>2.1 Проектирование базы данных</w:t>
        </w:r>
        <w:r w:rsidR="00DB4EFD">
          <w:rPr>
            <w:noProof/>
            <w:webHidden/>
          </w:rPr>
          <w:tab/>
        </w:r>
        <w:r w:rsidR="00DB4EFD">
          <w:rPr>
            <w:noProof/>
            <w:webHidden/>
          </w:rPr>
          <w:fldChar w:fldCharType="begin"/>
        </w:r>
        <w:r w:rsidR="00DB4EFD">
          <w:rPr>
            <w:noProof/>
            <w:webHidden/>
          </w:rPr>
          <w:instrText xml:space="preserve"> PAGEREF _Toc201521572 \h </w:instrText>
        </w:r>
        <w:r w:rsidR="00DB4EFD">
          <w:rPr>
            <w:noProof/>
            <w:webHidden/>
          </w:rPr>
        </w:r>
        <w:r w:rsidR="00DB4EFD">
          <w:rPr>
            <w:noProof/>
            <w:webHidden/>
          </w:rPr>
          <w:fldChar w:fldCharType="separate"/>
        </w:r>
        <w:r w:rsidR="00DB4EFD">
          <w:rPr>
            <w:noProof/>
            <w:webHidden/>
          </w:rPr>
          <w:t>8</w:t>
        </w:r>
        <w:r w:rsidR="00DB4EFD">
          <w:rPr>
            <w:noProof/>
            <w:webHidden/>
          </w:rPr>
          <w:fldChar w:fldCharType="end"/>
        </w:r>
      </w:hyperlink>
    </w:p>
    <w:p w14:paraId="26550DFB" w14:textId="6531C0B5" w:rsidR="00DB4EFD" w:rsidRDefault="004A4978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01521573" w:history="1">
        <w:r w:rsidR="00DB4EFD" w:rsidRPr="00B31DC8">
          <w:rPr>
            <w:rStyle w:val="af7"/>
            <w:noProof/>
          </w:rPr>
          <w:t>2.2 Разработка базы данных и объектов базы данных</w:t>
        </w:r>
        <w:r w:rsidR="00DB4EFD">
          <w:rPr>
            <w:noProof/>
            <w:webHidden/>
          </w:rPr>
          <w:tab/>
        </w:r>
        <w:r w:rsidR="00DB4EFD">
          <w:rPr>
            <w:noProof/>
            <w:webHidden/>
          </w:rPr>
          <w:fldChar w:fldCharType="begin"/>
        </w:r>
        <w:r w:rsidR="00DB4EFD">
          <w:rPr>
            <w:noProof/>
            <w:webHidden/>
          </w:rPr>
          <w:instrText xml:space="preserve"> PAGEREF _Toc201521573 \h </w:instrText>
        </w:r>
        <w:r w:rsidR="00DB4EFD">
          <w:rPr>
            <w:noProof/>
            <w:webHidden/>
          </w:rPr>
        </w:r>
        <w:r w:rsidR="00DB4EFD">
          <w:rPr>
            <w:noProof/>
            <w:webHidden/>
          </w:rPr>
          <w:fldChar w:fldCharType="separate"/>
        </w:r>
        <w:r w:rsidR="00DB4EFD">
          <w:rPr>
            <w:noProof/>
            <w:webHidden/>
          </w:rPr>
          <w:t>10</w:t>
        </w:r>
        <w:r w:rsidR="00DB4EFD">
          <w:rPr>
            <w:noProof/>
            <w:webHidden/>
          </w:rPr>
          <w:fldChar w:fldCharType="end"/>
        </w:r>
      </w:hyperlink>
    </w:p>
    <w:p w14:paraId="28062084" w14:textId="622862F9" w:rsidR="00DB4EFD" w:rsidRDefault="004A4978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01521574" w:history="1">
        <w:r w:rsidR="00DB4EFD" w:rsidRPr="00B31DC8">
          <w:rPr>
            <w:rStyle w:val="af7"/>
            <w:noProof/>
          </w:rPr>
          <w:t>2.3 Администрирование и защита базы данных</w:t>
        </w:r>
        <w:r w:rsidR="00DB4EFD">
          <w:rPr>
            <w:noProof/>
            <w:webHidden/>
          </w:rPr>
          <w:tab/>
        </w:r>
        <w:r w:rsidR="00DB4EFD">
          <w:rPr>
            <w:noProof/>
            <w:webHidden/>
          </w:rPr>
          <w:fldChar w:fldCharType="begin"/>
        </w:r>
        <w:r w:rsidR="00DB4EFD">
          <w:rPr>
            <w:noProof/>
            <w:webHidden/>
          </w:rPr>
          <w:instrText xml:space="preserve"> PAGEREF _Toc201521574 \h </w:instrText>
        </w:r>
        <w:r w:rsidR="00DB4EFD">
          <w:rPr>
            <w:noProof/>
            <w:webHidden/>
          </w:rPr>
        </w:r>
        <w:r w:rsidR="00DB4EFD">
          <w:rPr>
            <w:noProof/>
            <w:webHidden/>
          </w:rPr>
          <w:fldChar w:fldCharType="separate"/>
        </w:r>
        <w:r w:rsidR="00DB4EFD">
          <w:rPr>
            <w:noProof/>
            <w:webHidden/>
          </w:rPr>
          <w:t>14</w:t>
        </w:r>
        <w:r w:rsidR="00DB4EFD">
          <w:rPr>
            <w:noProof/>
            <w:webHidden/>
          </w:rPr>
          <w:fldChar w:fldCharType="end"/>
        </w:r>
      </w:hyperlink>
    </w:p>
    <w:p w14:paraId="0E1A22A0" w14:textId="2D7A2942" w:rsidR="00DB4EFD" w:rsidRDefault="004A4978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01521575" w:history="1">
        <w:r w:rsidR="00DB4EFD" w:rsidRPr="00B31DC8">
          <w:rPr>
            <w:rStyle w:val="af7"/>
            <w:noProof/>
          </w:rPr>
          <w:t>3 Выполнение работ по ПМ.01</w:t>
        </w:r>
        <w:r w:rsidR="00DB4EFD">
          <w:rPr>
            <w:noProof/>
            <w:webHidden/>
          </w:rPr>
          <w:tab/>
        </w:r>
        <w:r w:rsidR="00DB4EFD">
          <w:rPr>
            <w:noProof/>
            <w:webHidden/>
          </w:rPr>
          <w:fldChar w:fldCharType="begin"/>
        </w:r>
        <w:r w:rsidR="00DB4EFD">
          <w:rPr>
            <w:noProof/>
            <w:webHidden/>
          </w:rPr>
          <w:instrText xml:space="preserve"> PAGEREF _Toc201521575 \h </w:instrText>
        </w:r>
        <w:r w:rsidR="00DB4EFD">
          <w:rPr>
            <w:noProof/>
            <w:webHidden/>
          </w:rPr>
        </w:r>
        <w:r w:rsidR="00DB4EFD">
          <w:rPr>
            <w:noProof/>
            <w:webHidden/>
          </w:rPr>
          <w:fldChar w:fldCharType="separate"/>
        </w:r>
        <w:r w:rsidR="00DB4EFD">
          <w:rPr>
            <w:noProof/>
            <w:webHidden/>
          </w:rPr>
          <w:t>17</w:t>
        </w:r>
        <w:r w:rsidR="00DB4EFD">
          <w:rPr>
            <w:noProof/>
            <w:webHidden/>
          </w:rPr>
          <w:fldChar w:fldCharType="end"/>
        </w:r>
      </w:hyperlink>
    </w:p>
    <w:p w14:paraId="1BAF1038" w14:textId="7D1D6E7E" w:rsidR="00DB4EFD" w:rsidRDefault="004A4978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01521576" w:history="1">
        <w:r w:rsidR="00DB4EFD" w:rsidRPr="00B31DC8">
          <w:rPr>
            <w:rStyle w:val="af7"/>
            <w:noProof/>
          </w:rPr>
          <w:t>3.1 Проектирование ПО</w:t>
        </w:r>
        <w:r w:rsidR="00DB4EFD">
          <w:rPr>
            <w:noProof/>
            <w:webHidden/>
          </w:rPr>
          <w:tab/>
        </w:r>
        <w:r w:rsidR="00DB4EFD">
          <w:rPr>
            <w:noProof/>
            <w:webHidden/>
          </w:rPr>
          <w:fldChar w:fldCharType="begin"/>
        </w:r>
        <w:r w:rsidR="00DB4EFD">
          <w:rPr>
            <w:noProof/>
            <w:webHidden/>
          </w:rPr>
          <w:instrText xml:space="preserve"> PAGEREF _Toc201521576 \h </w:instrText>
        </w:r>
        <w:r w:rsidR="00DB4EFD">
          <w:rPr>
            <w:noProof/>
            <w:webHidden/>
          </w:rPr>
        </w:r>
        <w:r w:rsidR="00DB4EFD">
          <w:rPr>
            <w:noProof/>
            <w:webHidden/>
          </w:rPr>
          <w:fldChar w:fldCharType="separate"/>
        </w:r>
        <w:r w:rsidR="00DB4EFD">
          <w:rPr>
            <w:noProof/>
            <w:webHidden/>
          </w:rPr>
          <w:t>17</w:t>
        </w:r>
        <w:r w:rsidR="00DB4EFD">
          <w:rPr>
            <w:noProof/>
            <w:webHidden/>
          </w:rPr>
          <w:fldChar w:fldCharType="end"/>
        </w:r>
      </w:hyperlink>
    </w:p>
    <w:p w14:paraId="260E01BF" w14:textId="0ADA6D58" w:rsidR="00DB4EFD" w:rsidRDefault="004A4978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01521577" w:history="1">
        <w:r w:rsidR="00DB4EFD" w:rsidRPr="00B31DC8">
          <w:rPr>
            <w:rStyle w:val="af7"/>
            <w:noProof/>
          </w:rPr>
          <w:t>3.2 Разработка программных модулей</w:t>
        </w:r>
        <w:r w:rsidR="00DB4EFD">
          <w:rPr>
            <w:noProof/>
            <w:webHidden/>
          </w:rPr>
          <w:tab/>
        </w:r>
        <w:r w:rsidR="00DB4EFD">
          <w:rPr>
            <w:noProof/>
            <w:webHidden/>
          </w:rPr>
          <w:fldChar w:fldCharType="begin"/>
        </w:r>
        <w:r w:rsidR="00DB4EFD">
          <w:rPr>
            <w:noProof/>
            <w:webHidden/>
          </w:rPr>
          <w:instrText xml:space="preserve"> PAGEREF _Toc201521577 \h </w:instrText>
        </w:r>
        <w:r w:rsidR="00DB4EFD">
          <w:rPr>
            <w:noProof/>
            <w:webHidden/>
          </w:rPr>
        </w:r>
        <w:r w:rsidR="00DB4EFD">
          <w:rPr>
            <w:noProof/>
            <w:webHidden/>
          </w:rPr>
          <w:fldChar w:fldCharType="separate"/>
        </w:r>
        <w:r w:rsidR="00DB4EFD">
          <w:rPr>
            <w:noProof/>
            <w:webHidden/>
          </w:rPr>
          <w:t>18</w:t>
        </w:r>
        <w:r w:rsidR="00DB4EFD">
          <w:rPr>
            <w:noProof/>
            <w:webHidden/>
          </w:rPr>
          <w:fldChar w:fldCharType="end"/>
        </w:r>
      </w:hyperlink>
    </w:p>
    <w:p w14:paraId="0265C838" w14:textId="72CFF63B" w:rsidR="00DB4EFD" w:rsidRDefault="004A4978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01521578" w:history="1">
        <w:r w:rsidR="00DB4EFD" w:rsidRPr="00B31DC8">
          <w:rPr>
            <w:rStyle w:val="af7"/>
            <w:noProof/>
          </w:rPr>
          <w:t>3.3 Разработка мобильного приложения</w:t>
        </w:r>
        <w:r w:rsidR="00DB4EFD">
          <w:rPr>
            <w:noProof/>
            <w:webHidden/>
          </w:rPr>
          <w:tab/>
        </w:r>
        <w:r w:rsidR="00DB4EFD">
          <w:rPr>
            <w:noProof/>
            <w:webHidden/>
          </w:rPr>
          <w:fldChar w:fldCharType="begin"/>
        </w:r>
        <w:r w:rsidR="00DB4EFD">
          <w:rPr>
            <w:noProof/>
            <w:webHidden/>
          </w:rPr>
          <w:instrText xml:space="preserve"> PAGEREF _Toc201521578 \h </w:instrText>
        </w:r>
        <w:r w:rsidR="00DB4EFD">
          <w:rPr>
            <w:noProof/>
            <w:webHidden/>
          </w:rPr>
        </w:r>
        <w:r w:rsidR="00DB4EFD">
          <w:rPr>
            <w:noProof/>
            <w:webHidden/>
          </w:rPr>
          <w:fldChar w:fldCharType="separate"/>
        </w:r>
        <w:r w:rsidR="00DB4EFD">
          <w:rPr>
            <w:noProof/>
            <w:webHidden/>
          </w:rPr>
          <w:t>19</w:t>
        </w:r>
        <w:r w:rsidR="00DB4EFD">
          <w:rPr>
            <w:noProof/>
            <w:webHidden/>
          </w:rPr>
          <w:fldChar w:fldCharType="end"/>
        </w:r>
      </w:hyperlink>
    </w:p>
    <w:p w14:paraId="15BEB8EE" w14:textId="6675D448" w:rsidR="00DB4EFD" w:rsidRDefault="004A4978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01521579" w:history="1">
        <w:r w:rsidR="00DB4EFD" w:rsidRPr="00B31DC8">
          <w:rPr>
            <w:rStyle w:val="af7"/>
            <w:noProof/>
          </w:rPr>
          <w:t>3.4 Отладка и тестирование программных модулей</w:t>
        </w:r>
        <w:r w:rsidR="00DB4EFD">
          <w:rPr>
            <w:noProof/>
            <w:webHidden/>
          </w:rPr>
          <w:tab/>
        </w:r>
        <w:r w:rsidR="00DB4EFD">
          <w:rPr>
            <w:noProof/>
            <w:webHidden/>
          </w:rPr>
          <w:fldChar w:fldCharType="begin"/>
        </w:r>
        <w:r w:rsidR="00DB4EFD">
          <w:rPr>
            <w:noProof/>
            <w:webHidden/>
          </w:rPr>
          <w:instrText xml:space="preserve"> PAGEREF _Toc201521579 \h </w:instrText>
        </w:r>
        <w:r w:rsidR="00DB4EFD">
          <w:rPr>
            <w:noProof/>
            <w:webHidden/>
          </w:rPr>
        </w:r>
        <w:r w:rsidR="00DB4EFD">
          <w:rPr>
            <w:noProof/>
            <w:webHidden/>
          </w:rPr>
          <w:fldChar w:fldCharType="separate"/>
        </w:r>
        <w:r w:rsidR="00DB4EFD">
          <w:rPr>
            <w:noProof/>
            <w:webHidden/>
          </w:rPr>
          <w:t>21</w:t>
        </w:r>
        <w:r w:rsidR="00DB4EFD">
          <w:rPr>
            <w:noProof/>
            <w:webHidden/>
          </w:rPr>
          <w:fldChar w:fldCharType="end"/>
        </w:r>
      </w:hyperlink>
    </w:p>
    <w:p w14:paraId="50C938DC" w14:textId="532D7E49" w:rsidR="00DB4EFD" w:rsidRDefault="004A4978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01521580" w:history="1">
        <w:r w:rsidR="00DB4EFD" w:rsidRPr="00B31DC8">
          <w:rPr>
            <w:rStyle w:val="af7"/>
            <w:noProof/>
            <w:lang w:val="en-US"/>
          </w:rPr>
          <w:t>3.5</w:t>
        </w:r>
        <w:r w:rsidR="00DB4EFD" w:rsidRPr="00B31DC8">
          <w:rPr>
            <w:rStyle w:val="af7"/>
            <w:noProof/>
          </w:rPr>
          <w:t xml:space="preserve"> Оптимизация</w:t>
        </w:r>
        <w:r w:rsidR="00DB4EFD" w:rsidRPr="00B31DC8">
          <w:rPr>
            <w:rStyle w:val="af7"/>
            <w:noProof/>
            <w:lang w:val="en-US"/>
          </w:rPr>
          <w:t xml:space="preserve"> </w:t>
        </w:r>
        <w:r w:rsidR="00DB4EFD" w:rsidRPr="00B31DC8">
          <w:rPr>
            <w:rStyle w:val="af7"/>
            <w:noProof/>
          </w:rPr>
          <w:t>и</w:t>
        </w:r>
        <w:r w:rsidR="00DB4EFD" w:rsidRPr="00B31DC8">
          <w:rPr>
            <w:rStyle w:val="af7"/>
            <w:noProof/>
            <w:lang w:val="en-US"/>
          </w:rPr>
          <w:t xml:space="preserve"> </w:t>
        </w:r>
        <w:r w:rsidR="00DB4EFD" w:rsidRPr="00B31DC8">
          <w:rPr>
            <w:rStyle w:val="af7"/>
            <w:noProof/>
          </w:rPr>
          <w:t>рефакторинг</w:t>
        </w:r>
        <w:r w:rsidR="00DB4EFD" w:rsidRPr="00B31DC8">
          <w:rPr>
            <w:rStyle w:val="af7"/>
            <w:noProof/>
            <w:lang w:val="en-US"/>
          </w:rPr>
          <w:t xml:space="preserve"> </w:t>
        </w:r>
        <w:r w:rsidR="00DB4EFD" w:rsidRPr="00B31DC8">
          <w:rPr>
            <w:rStyle w:val="af7"/>
            <w:noProof/>
          </w:rPr>
          <w:t>программного</w:t>
        </w:r>
        <w:r w:rsidR="00DB4EFD" w:rsidRPr="00B31DC8">
          <w:rPr>
            <w:rStyle w:val="af7"/>
            <w:noProof/>
            <w:lang w:val="en-US"/>
          </w:rPr>
          <w:t xml:space="preserve"> </w:t>
        </w:r>
        <w:r w:rsidR="00DB4EFD" w:rsidRPr="00B31DC8">
          <w:rPr>
            <w:rStyle w:val="af7"/>
            <w:noProof/>
          </w:rPr>
          <w:t>кода</w:t>
        </w:r>
        <w:r w:rsidR="00DB4EFD">
          <w:rPr>
            <w:noProof/>
            <w:webHidden/>
          </w:rPr>
          <w:tab/>
        </w:r>
        <w:r w:rsidR="00DB4EFD">
          <w:rPr>
            <w:noProof/>
            <w:webHidden/>
          </w:rPr>
          <w:fldChar w:fldCharType="begin"/>
        </w:r>
        <w:r w:rsidR="00DB4EFD">
          <w:rPr>
            <w:noProof/>
            <w:webHidden/>
          </w:rPr>
          <w:instrText xml:space="preserve"> PAGEREF _Toc201521580 \h </w:instrText>
        </w:r>
        <w:r w:rsidR="00DB4EFD">
          <w:rPr>
            <w:noProof/>
            <w:webHidden/>
          </w:rPr>
        </w:r>
        <w:r w:rsidR="00DB4EFD">
          <w:rPr>
            <w:noProof/>
            <w:webHidden/>
          </w:rPr>
          <w:fldChar w:fldCharType="separate"/>
        </w:r>
        <w:r w:rsidR="00DB4EFD">
          <w:rPr>
            <w:noProof/>
            <w:webHidden/>
          </w:rPr>
          <w:t>22</w:t>
        </w:r>
        <w:r w:rsidR="00DB4EFD">
          <w:rPr>
            <w:noProof/>
            <w:webHidden/>
          </w:rPr>
          <w:fldChar w:fldCharType="end"/>
        </w:r>
      </w:hyperlink>
    </w:p>
    <w:p w14:paraId="52973BD1" w14:textId="05B6D1A5" w:rsidR="00DB4EFD" w:rsidRDefault="004A4978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01521581" w:history="1">
        <w:r w:rsidR="00DB4EFD" w:rsidRPr="00B31DC8">
          <w:rPr>
            <w:rStyle w:val="af7"/>
            <w:noProof/>
          </w:rPr>
          <w:t>Заключение</w:t>
        </w:r>
        <w:r w:rsidR="00DB4EFD">
          <w:rPr>
            <w:noProof/>
            <w:webHidden/>
          </w:rPr>
          <w:tab/>
        </w:r>
        <w:r w:rsidR="00DB4EFD">
          <w:rPr>
            <w:noProof/>
            <w:webHidden/>
          </w:rPr>
          <w:fldChar w:fldCharType="begin"/>
        </w:r>
        <w:r w:rsidR="00DB4EFD">
          <w:rPr>
            <w:noProof/>
            <w:webHidden/>
          </w:rPr>
          <w:instrText xml:space="preserve"> PAGEREF _Toc201521581 \h </w:instrText>
        </w:r>
        <w:r w:rsidR="00DB4EFD">
          <w:rPr>
            <w:noProof/>
            <w:webHidden/>
          </w:rPr>
        </w:r>
        <w:r w:rsidR="00DB4EFD">
          <w:rPr>
            <w:noProof/>
            <w:webHidden/>
          </w:rPr>
          <w:fldChar w:fldCharType="separate"/>
        </w:r>
        <w:r w:rsidR="00DB4EFD">
          <w:rPr>
            <w:noProof/>
            <w:webHidden/>
          </w:rPr>
          <w:t>24</w:t>
        </w:r>
        <w:r w:rsidR="00DB4EFD">
          <w:rPr>
            <w:noProof/>
            <w:webHidden/>
          </w:rPr>
          <w:fldChar w:fldCharType="end"/>
        </w:r>
      </w:hyperlink>
    </w:p>
    <w:p w14:paraId="0EDEB059" w14:textId="70851C5B" w:rsidR="00DB4EFD" w:rsidRDefault="004A4978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01521582" w:history="1">
        <w:r w:rsidR="00DB4EFD" w:rsidRPr="00B31DC8">
          <w:rPr>
            <w:rStyle w:val="af7"/>
            <w:noProof/>
          </w:rPr>
          <w:t>Список использованных источников</w:t>
        </w:r>
        <w:r w:rsidR="00DB4EFD">
          <w:rPr>
            <w:noProof/>
            <w:webHidden/>
          </w:rPr>
          <w:tab/>
        </w:r>
        <w:r w:rsidR="00DB4EFD">
          <w:rPr>
            <w:noProof/>
            <w:webHidden/>
          </w:rPr>
          <w:fldChar w:fldCharType="begin"/>
        </w:r>
        <w:r w:rsidR="00DB4EFD">
          <w:rPr>
            <w:noProof/>
            <w:webHidden/>
          </w:rPr>
          <w:instrText xml:space="preserve"> PAGEREF _Toc201521582 \h </w:instrText>
        </w:r>
        <w:r w:rsidR="00DB4EFD">
          <w:rPr>
            <w:noProof/>
            <w:webHidden/>
          </w:rPr>
        </w:r>
        <w:r w:rsidR="00DB4EFD">
          <w:rPr>
            <w:noProof/>
            <w:webHidden/>
          </w:rPr>
          <w:fldChar w:fldCharType="separate"/>
        </w:r>
        <w:r w:rsidR="00DB4EFD">
          <w:rPr>
            <w:noProof/>
            <w:webHidden/>
          </w:rPr>
          <w:t>25</w:t>
        </w:r>
        <w:r w:rsidR="00DB4EFD">
          <w:rPr>
            <w:noProof/>
            <w:webHidden/>
          </w:rPr>
          <w:fldChar w:fldCharType="end"/>
        </w:r>
      </w:hyperlink>
    </w:p>
    <w:p w14:paraId="1D8B9349" w14:textId="216A5015" w:rsidR="008532F7" w:rsidRPr="008532F7" w:rsidRDefault="00C02CA6" w:rsidP="008532F7">
      <w:r>
        <w:fldChar w:fldCharType="end"/>
      </w:r>
    </w:p>
    <w:p w14:paraId="0E9E2B98" w14:textId="77777777" w:rsidR="00800364" w:rsidRDefault="00800364" w:rsidP="00800364">
      <w:pPr>
        <w:pStyle w:val="a7"/>
      </w:pPr>
      <w:bookmarkStart w:id="2" w:name="_Toc201521566"/>
      <w:r>
        <w:lastRenderedPageBreak/>
        <w:t>Перечень сокращений и обозначений</w:t>
      </w:r>
      <w:bookmarkEnd w:id="2"/>
    </w:p>
    <w:p w14:paraId="64FB120D" w14:textId="77777777" w:rsidR="006D0C39" w:rsidRDefault="006D0C39" w:rsidP="006D0C39">
      <w:pPr>
        <w:pStyle w:val="a3"/>
      </w:pPr>
      <w:r w:rsidRPr="006D0C39">
        <w:t xml:space="preserve">В настоящем </w:t>
      </w:r>
      <w:r>
        <w:t>техническом</w:t>
      </w:r>
      <w:r w:rsidRPr="006D0C39">
        <w:t xml:space="preserve"> </w:t>
      </w:r>
      <w:r>
        <w:t>отчете</w:t>
      </w:r>
      <w:r w:rsidRPr="006D0C39">
        <w:t xml:space="preserve"> применяются следующие сокращения и обозначения:</w:t>
      </w:r>
    </w:p>
    <w:p w14:paraId="76F8FA21" w14:textId="77777777" w:rsidR="00DB4EFD" w:rsidRPr="00D74E18" w:rsidRDefault="00DB4EFD" w:rsidP="008532F7">
      <w:pPr>
        <w:pStyle w:val="a3"/>
      </w:pPr>
      <w:r>
        <w:t>БД – база данных</w:t>
      </w:r>
    </w:p>
    <w:p w14:paraId="48A0CC82" w14:textId="77777777" w:rsidR="00DB4EFD" w:rsidRPr="00144D54" w:rsidRDefault="00DB4EFD" w:rsidP="008532F7">
      <w:pPr>
        <w:pStyle w:val="a3"/>
      </w:pPr>
      <w:r>
        <w:t>ВДТ – видео-дисплейный терминал</w:t>
      </w:r>
    </w:p>
    <w:p w14:paraId="5BD26F44" w14:textId="77777777" w:rsidR="00DB4EFD" w:rsidRDefault="00DB4EFD" w:rsidP="008532F7">
      <w:pPr>
        <w:pStyle w:val="a3"/>
      </w:pPr>
      <w:r w:rsidRPr="008532F7">
        <w:t>ПК – персональный компьютер</w:t>
      </w:r>
    </w:p>
    <w:p w14:paraId="33036DF4" w14:textId="77777777" w:rsidR="00DB4EFD" w:rsidRPr="008532F7" w:rsidRDefault="00DB4EFD" w:rsidP="008532F7">
      <w:pPr>
        <w:pStyle w:val="a3"/>
      </w:pPr>
      <w:r>
        <w:t>ПМ – программный модуль</w:t>
      </w:r>
    </w:p>
    <w:p w14:paraId="259DF2D9" w14:textId="77777777" w:rsidR="00DB4EFD" w:rsidRDefault="00DB4EFD" w:rsidP="008532F7">
      <w:pPr>
        <w:pStyle w:val="a3"/>
      </w:pPr>
      <w:r w:rsidRPr="008532F7">
        <w:t>ПО – программное обеспечение</w:t>
      </w:r>
    </w:p>
    <w:p w14:paraId="377A3411" w14:textId="77777777" w:rsidR="00DB4EFD" w:rsidRDefault="00DB4EFD" w:rsidP="008532F7">
      <w:pPr>
        <w:pStyle w:val="a3"/>
      </w:pPr>
      <w:r>
        <w:t>СУБД – система управления базами данных</w:t>
      </w:r>
    </w:p>
    <w:p w14:paraId="72464DDA" w14:textId="19267D0B" w:rsidR="00D46A52" w:rsidRPr="00D46A52" w:rsidRDefault="000E1F46" w:rsidP="00D0080E">
      <w:pPr>
        <w:pStyle w:val="a3"/>
        <w:ind w:firstLine="0"/>
      </w:pPr>
      <w:r>
        <w:tab/>
      </w:r>
    </w:p>
    <w:p w14:paraId="502FC4D9" w14:textId="77777777" w:rsidR="00DB4EFD" w:rsidRPr="00C368D7" w:rsidRDefault="00DB4EFD" w:rsidP="008532F7">
      <w:pPr>
        <w:pStyle w:val="a3"/>
      </w:pPr>
      <w:r>
        <w:rPr>
          <w:lang w:val="en-US"/>
        </w:rPr>
        <w:t>DDL</w:t>
      </w:r>
      <w:r w:rsidRPr="00D0080E">
        <w:t xml:space="preserve"> – </w:t>
      </w:r>
      <w:r>
        <w:t>язык описания данных</w:t>
      </w:r>
    </w:p>
    <w:p w14:paraId="539F9E19" w14:textId="77777777" w:rsidR="00DB4EFD" w:rsidRPr="00D74E18" w:rsidRDefault="00DB4EFD" w:rsidP="008532F7">
      <w:pPr>
        <w:pStyle w:val="a3"/>
      </w:pPr>
      <w:r>
        <w:rPr>
          <w:lang w:val="en-US"/>
        </w:rPr>
        <w:t>SQL</w:t>
      </w:r>
      <w:r w:rsidRPr="00D74E18">
        <w:t xml:space="preserve"> – </w:t>
      </w:r>
      <w:r>
        <w:t>язык структурированных запросов</w:t>
      </w:r>
    </w:p>
    <w:p w14:paraId="2D80FE66" w14:textId="77777777" w:rsidR="00DB4EFD" w:rsidRPr="00752B17" w:rsidRDefault="00DB4EFD" w:rsidP="00453BBC">
      <w:pPr>
        <w:pStyle w:val="a3"/>
      </w:pPr>
      <w:r w:rsidRPr="008532F7">
        <w:rPr>
          <w:lang w:val="en-US"/>
        </w:rPr>
        <w:t>WPF</w:t>
      </w:r>
      <w:r w:rsidRPr="00752B17">
        <w:t xml:space="preserve"> – </w:t>
      </w:r>
      <w:r w:rsidRPr="008532F7">
        <w:rPr>
          <w:lang w:val="en-US"/>
        </w:rPr>
        <w:t>Windows</w:t>
      </w:r>
      <w:r w:rsidRPr="00752B17">
        <w:t xml:space="preserve"> </w:t>
      </w:r>
      <w:r w:rsidRPr="008532F7">
        <w:rPr>
          <w:lang w:val="en-US"/>
        </w:rPr>
        <w:t>Presentation</w:t>
      </w:r>
      <w:r w:rsidRPr="00752B17">
        <w:t xml:space="preserve"> </w:t>
      </w:r>
      <w:r w:rsidRPr="008532F7">
        <w:rPr>
          <w:lang w:val="en-US"/>
        </w:rPr>
        <w:t>Foundation</w:t>
      </w:r>
    </w:p>
    <w:p w14:paraId="023F5439" w14:textId="77777777" w:rsidR="00157D07" w:rsidRDefault="008532F7" w:rsidP="008532F7">
      <w:pPr>
        <w:pStyle w:val="a7"/>
      </w:pPr>
      <w:bookmarkStart w:id="3" w:name="_Toc201521567"/>
      <w:r>
        <w:lastRenderedPageBreak/>
        <w:t>Введение</w:t>
      </w:r>
      <w:bookmarkEnd w:id="3"/>
    </w:p>
    <w:p w14:paraId="77129137" w14:textId="64378AF1" w:rsidR="00495C7A" w:rsidRPr="00723833" w:rsidRDefault="00495C7A" w:rsidP="00495C7A">
      <w:pPr>
        <w:pStyle w:val="a3"/>
      </w:pPr>
      <w:r w:rsidRPr="00723833">
        <w:t>Базой про</w:t>
      </w:r>
      <w:r w:rsidR="00723833" w:rsidRPr="00723833">
        <w:t xml:space="preserve">изводственной практики является </w:t>
      </w:r>
      <w:r w:rsidR="00723833" w:rsidRPr="000E1F46">
        <w:rPr>
          <w:rStyle w:val="aff9"/>
          <w:b w:val="0"/>
        </w:rPr>
        <w:t>строительная компания</w:t>
      </w:r>
      <w:r w:rsidR="00723833" w:rsidRPr="00723833">
        <w:rPr>
          <w:rStyle w:val="aff9"/>
        </w:rPr>
        <w:t xml:space="preserve"> </w:t>
      </w:r>
      <w:r w:rsidR="00723833" w:rsidRPr="00723833">
        <w:rPr>
          <w:rStyle w:val="aff9"/>
          <w:b w:val="0"/>
        </w:rPr>
        <w:t>ООО «</w:t>
      </w:r>
      <w:proofErr w:type="gramStart"/>
      <w:r w:rsidR="00723833" w:rsidRPr="00723833">
        <w:rPr>
          <w:rStyle w:val="aff9"/>
          <w:b w:val="0"/>
        </w:rPr>
        <w:t>ВЕГА-С</w:t>
      </w:r>
      <w:proofErr w:type="gramEnd"/>
      <w:r w:rsidR="00723833" w:rsidRPr="00723833">
        <w:rPr>
          <w:rStyle w:val="aff9"/>
          <w:b w:val="0"/>
        </w:rPr>
        <w:t>»</w:t>
      </w:r>
      <w:r w:rsidR="00723833" w:rsidRPr="00723833">
        <w:rPr>
          <w:b/>
        </w:rPr>
        <w:t xml:space="preserve">, </w:t>
      </w:r>
      <w:r w:rsidR="00723833" w:rsidRPr="00723833">
        <w:t>специализирующаяся на проектировании, строительстве и эксплуатации объектов гражданского и промышленного назначения.</w:t>
      </w:r>
    </w:p>
    <w:p w14:paraId="493834F7" w14:textId="734B61E6" w:rsidR="008F18A8" w:rsidRPr="008F18A8" w:rsidRDefault="00760767" w:rsidP="008F18A8">
      <w:pPr>
        <w:pStyle w:val="a3"/>
        <w:ind w:left="720" w:firstLine="0"/>
      </w:pPr>
      <w:r>
        <w:t>Целью</w:t>
      </w:r>
      <w:r w:rsidR="008F18A8" w:rsidRPr="003C458F">
        <w:t xml:space="preserve"> производственной практики</w:t>
      </w:r>
      <w:r w:rsidR="003C458F" w:rsidRPr="003C458F">
        <w:rPr>
          <w:lang w:val="en-US"/>
        </w:rPr>
        <w:t xml:space="preserve"> </w:t>
      </w:r>
      <w:r w:rsidR="003C458F" w:rsidRPr="003C458F">
        <w:t>является</w:t>
      </w:r>
      <w:r w:rsidR="008F18A8" w:rsidRPr="003C458F">
        <w:t>:</w:t>
      </w:r>
    </w:p>
    <w:p w14:paraId="0C54CD1D" w14:textId="7157F46A" w:rsidR="008F18A8" w:rsidRPr="008F18A8" w:rsidRDefault="008F18A8" w:rsidP="008F18A8">
      <w:pPr>
        <w:pStyle w:val="a1"/>
      </w:pPr>
      <w:r w:rsidRPr="008F18A8">
        <w:t>получение практического опыта по выполнению работ по ПМ.01 «Разработка программных модулей программного обеспечения для компьютерных систем» и развитие общих и профессиональных компетенций;</w:t>
      </w:r>
    </w:p>
    <w:p w14:paraId="2C4D7BCC" w14:textId="77777777" w:rsidR="008F18A8" w:rsidRPr="008F18A8" w:rsidRDefault="008F18A8" w:rsidP="008F18A8">
      <w:pPr>
        <w:pStyle w:val="a1"/>
      </w:pPr>
      <w:r w:rsidRPr="008F18A8">
        <w:t>получение практического опыта по выполнению работ по ПМ.11 «Разработка, администрирование и защита баз данных» и развитие общих и профессиональных компетенций.</w:t>
      </w:r>
    </w:p>
    <w:p w14:paraId="6B2B3A3D" w14:textId="48350594" w:rsidR="008F18A8" w:rsidRPr="008F18A8" w:rsidRDefault="008F18A8" w:rsidP="00495C7A">
      <w:pPr>
        <w:pStyle w:val="a3"/>
      </w:pPr>
      <w:r w:rsidRPr="008F18A8">
        <w:t>Задач</w:t>
      </w:r>
      <w:r w:rsidR="00760767">
        <w:t xml:space="preserve">ами </w:t>
      </w:r>
      <w:r w:rsidRPr="008F18A8">
        <w:t>производственной практики являются:</w:t>
      </w:r>
    </w:p>
    <w:p w14:paraId="535CFB10" w14:textId="20706AC9" w:rsidR="000000B9" w:rsidRPr="00CB19D0" w:rsidRDefault="000000B9" w:rsidP="000000B9">
      <w:pPr>
        <w:pStyle w:val="a1"/>
        <w:tabs>
          <w:tab w:val="clear" w:pos="1276"/>
        </w:tabs>
      </w:pPr>
      <w:r w:rsidRPr="00CB19D0">
        <w:t xml:space="preserve">формирование алгоритмов разработки </w:t>
      </w:r>
      <w:r>
        <w:t xml:space="preserve">ПМ </w:t>
      </w:r>
      <w:r w:rsidRPr="00CB19D0">
        <w:t>в соответствии с техническим заданием;</w:t>
      </w:r>
    </w:p>
    <w:p w14:paraId="31186A15" w14:textId="77777777" w:rsidR="000000B9" w:rsidRPr="00CB19D0" w:rsidRDefault="000000B9" w:rsidP="000000B9">
      <w:pPr>
        <w:pStyle w:val="a1"/>
        <w:tabs>
          <w:tab w:val="clear" w:pos="1276"/>
        </w:tabs>
        <w:rPr>
          <w:lang w:eastAsia="ru-RU"/>
        </w:rPr>
      </w:pPr>
      <w:r w:rsidRPr="001B0E4D">
        <w:rPr>
          <w:lang w:eastAsia="ru-RU"/>
        </w:rPr>
        <w:t xml:space="preserve">разработка </w:t>
      </w:r>
      <w:r w:rsidRPr="00547943">
        <w:rPr>
          <w:lang w:eastAsia="ru-RU"/>
        </w:rPr>
        <w:t>ПМ</w:t>
      </w:r>
      <w:r w:rsidRPr="001B0E4D">
        <w:rPr>
          <w:lang w:eastAsia="ru-RU"/>
        </w:rPr>
        <w:t xml:space="preserve"> в соответствии с техническим заданием, с использованием современных языков программирования и сред разработки;</w:t>
      </w:r>
    </w:p>
    <w:p w14:paraId="10AA763B" w14:textId="77777777" w:rsidR="000000B9" w:rsidRPr="00CB19D0" w:rsidRDefault="000000B9" w:rsidP="000000B9">
      <w:pPr>
        <w:pStyle w:val="a1"/>
        <w:tabs>
          <w:tab w:val="clear" w:pos="1276"/>
        </w:tabs>
      </w:pPr>
      <w:r w:rsidRPr="00CB19D0">
        <w:t xml:space="preserve">выполнение отладки </w:t>
      </w:r>
      <w:r>
        <w:t>ПМ</w:t>
      </w:r>
      <w:r w:rsidRPr="00CB19D0">
        <w:t xml:space="preserve"> с использованием специализированных программных средств;</w:t>
      </w:r>
    </w:p>
    <w:p w14:paraId="76867DA9" w14:textId="77777777" w:rsidR="000000B9" w:rsidRPr="00CB19D0" w:rsidRDefault="000000B9" w:rsidP="000000B9">
      <w:pPr>
        <w:pStyle w:val="a1"/>
        <w:tabs>
          <w:tab w:val="clear" w:pos="1276"/>
        </w:tabs>
      </w:pPr>
      <w:r w:rsidRPr="00CB19D0">
        <w:t xml:space="preserve">выполнение тестирования </w:t>
      </w:r>
      <w:r>
        <w:t>ПМ</w:t>
      </w:r>
      <w:r w:rsidRPr="00CB19D0">
        <w:t>;</w:t>
      </w:r>
    </w:p>
    <w:p w14:paraId="208FC07F" w14:textId="77777777" w:rsidR="000000B9" w:rsidRPr="00CB19D0" w:rsidRDefault="000000B9" w:rsidP="000000B9">
      <w:pPr>
        <w:pStyle w:val="a1"/>
        <w:tabs>
          <w:tab w:val="clear" w:pos="1276"/>
        </w:tabs>
      </w:pPr>
      <w:r w:rsidRPr="00CB19D0">
        <w:t xml:space="preserve">осуществление </w:t>
      </w:r>
      <w:proofErr w:type="spellStart"/>
      <w:r w:rsidRPr="00CB19D0">
        <w:t>рефакторинга</w:t>
      </w:r>
      <w:proofErr w:type="spellEnd"/>
      <w:r w:rsidRPr="00CB19D0">
        <w:t xml:space="preserve"> и оптимизации программного кода;</w:t>
      </w:r>
    </w:p>
    <w:p w14:paraId="45D8849B" w14:textId="77777777" w:rsidR="000000B9" w:rsidRPr="00CB19D0" w:rsidRDefault="000000B9" w:rsidP="000000B9">
      <w:pPr>
        <w:pStyle w:val="a1"/>
        <w:tabs>
          <w:tab w:val="clear" w:pos="1276"/>
        </w:tabs>
      </w:pPr>
      <w:r w:rsidRPr="00CB19D0">
        <w:t xml:space="preserve">разработка модулей </w:t>
      </w:r>
      <w:r>
        <w:t>ПО</w:t>
      </w:r>
      <w:r w:rsidRPr="00CB19D0">
        <w:t xml:space="preserve"> для мобильных платформ;</w:t>
      </w:r>
    </w:p>
    <w:p w14:paraId="1E63F831" w14:textId="77777777" w:rsidR="000000B9" w:rsidRPr="00CB19D0" w:rsidRDefault="000000B9" w:rsidP="000000B9">
      <w:pPr>
        <w:pStyle w:val="a1"/>
        <w:tabs>
          <w:tab w:val="clear" w:pos="1276"/>
        </w:tabs>
      </w:pPr>
      <w:r w:rsidRPr="00CB19D0">
        <w:t xml:space="preserve">осуществление сбора, обработки и анализа информации для проектирования </w:t>
      </w:r>
      <w:r>
        <w:t>БД</w:t>
      </w:r>
      <w:r w:rsidRPr="00CB19D0">
        <w:t>;</w:t>
      </w:r>
    </w:p>
    <w:p w14:paraId="7C352705" w14:textId="77777777" w:rsidR="000000B9" w:rsidRPr="00CB19D0" w:rsidRDefault="000000B9" w:rsidP="000000B9">
      <w:pPr>
        <w:pStyle w:val="a1"/>
        <w:tabs>
          <w:tab w:val="clear" w:pos="1276"/>
        </w:tabs>
      </w:pPr>
      <w:r w:rsidRPr="00561BB7">
        <w:t>проектирование баз данных в соответствии с результатами анализа предметной области, с учётом требований к структуре, целостности и производительности</w:t>
      </w:r>
      <w:r w:rsidRPr="00CB19D0">
        <w:t>;</w:t>
      </w:r>
    </w:p>
    <w:p w14:paraId="1E26E600" w14:textId="77777777" w:rsidR="000000B9" w:rsidRPr="00CB19D0" w:rsidRDefault="000000B9" w:rsidP="000000B9">
      <w:pPr>
        <w:pStyle w:val="a1"/>
        <w:tabs>
          <w:tab w:val="clear" w:pos="1276"/>
        </w:tabs>
      </w:pPr>
      <w:r w:rsidRPr="00CB19D0">
        <w:t xml:space="preserve">разработка объектов </w:t>
      </w:r>
      <w:r>
        <w:t>БД</w:t>
      </w:r>
      <w:r w:rsidRPr="00CB19D0">
        <w:t xml:space="preserve"> в соответствии с результатами анализа предметной области;</w:t>
      </w:r>
    </w:p>
    <w:p w14:paraId="55525927" w14:textId="77777777" w:rsidR="000000B9" w:rsidRPr="00CB19D0" w:rsidRDefault="000000B9" w:rsidP="000000B9">
      <w:pPr>
        <w:pStyle w:val="a1"/>
        <w:tabs>
          <w:tab w:val="clear" w:pos="1276"/>
        </w:tabs>
      </w:pPr>
      <w:r w:rsidRPr="00CB19D0">
        <w:t xml:space="preserve">реализация </w:t>
      </w:r>
      <w:r>
        <w:t>БД</w:t>
      </w:r>
      <w:r w:rsidRPr="00CB19D0">
        <w:t xml:space="preserve"> в конкретной СУБД;</w:t>
      </w:r>
    </w:p>
    <w:p w14:paraId="5AB71C31" w14:textId="1DA11D6B" w:rsidR="008F18A8" w:rsidRPr="008F18A8" w:rsidRDefault="000000B9" w:rsidP="008F18A8">
      <w:pPr>
        <w:pStyle w:val="a1"/>
        <w:tabs>
          <w:tab w:val="clear" w:pos="1276"/>
        </w:tabs>
      </w:pPr>
      <w:r w:rsidRPr="00CB19D0">
        <w:lastRenderedPageBreak/>
        <w:t xml:space="preserve">администрирование </w:t>
      </w:r>
      <w:r>
        <w:t>БД</w:t>
      </w:r>
      <w:r w:rsidRPr="00CB19D0">
        <w:t>;</w:t>
      </w:r>
    </w:p>
    <w:p w14:paraId="1E31C427" w14:textId="05564C3B" w:rsidR="009F1D27" w:rsidRPr="008F18A8" w:rsidRDefault="000000B9" w:rsidP="000000B9">
      <w:pPr>
        <w:pStyle w:val="a1"/>
      </w:pPr>
      <w:r w:rsidRPr="002057D2">
        <w:t>обеспечение защиты информации в базах данных с использованием современных технологий и методов информационной безопасности</w:t>
      </w:r>
      <w:r w:rsidRPr="00CB19D0">
        <w:t>.</w:t>
      </w:r>
    </w:p>
    <w:p w14:paraId="14B248A9" w14:textId="77777777" w:rsidR="008F18A8" w:rsidRPr="007727BB" w:rsidRDefault="008F18A8" w:rsidP="008F18A8">
      <w:pPr>
        <w:pStyle w:val="a3"/>
      </w:pPr>
      <w:r w:rsidRPr="009F1D27">
        <w:t>Для</w:t>
      </w:r>
      <w:r w:rsidRPr="007727BB">
        <w:t xml:space="preserve"> </w:t>
      </w:r>
      <w:r w:rsidRPr="009F1D27">
        <w:t>практикантов</w:t>
      </w:r>
      <w:r w:rsidRPr="007727BB">
        <w:t xml:space="preserve"> </w:t>
      </w:r>
      <w:r w:rsidRPr="009F1D27">
        <w:t>предоставляется</w:t>
      </w:r>
      <w:r w:rsidRPr="007727BB">
        <w:t xml:space="preserve"> </w:t>
      </w:r>
      <w:r w:rsidRPr="009F1D27">
        <w:t>рабочее</w:t>
      </w:r>
      <w:r w:rsidRPr="007727BB">
        <w:t xml:space="preserve"> </w:t>
      </w:r>
      <w:r w:rsidRPr="009F1D27">
        <w:t>место</w:t>
      </w:r>
      <w:r w:rsidRPr="007727BB">
        <w:t xml:space="preserve"> </w:t>
      </w:r>
      <w:r w:rsidRPr="009F1D27">
        <w:t>с</w:t>
      </w:r>
      <w:r w:rsidRPr="007727BB">
        <w:t xml:space="preserve"> </w:t>
      </w:r>
      <w:r w:rsidRPr="009F1D27">
        <w:t>персональным</w:t>
      </w:r>
      <w:r w:rsidRPr="007727BB">
        <w:t xml:space="preserve"> </w:t>
      </w:r>
      <w:r w:rsidRPr="009F1D27">
        <w:t>компьютером</w:t>
      </w:r>
      <w:r w:rsidRPr="007727BB">
        <w:t xml:space="preserve"> </w:t>
      </w:r>
      <w:r w:rsidRPr="009F1D27">
        <w:t>и</w:t>
      </w:r>
      <w:r w:rsidRPr="007727BB">
        <w:t xml:space="preserve"> </w:t>
      </w:r>
      <w:r w:rsidRPr="009F1D27">
        <w:t>всем</w:t>
      </w:r>
      <w:r w:rsidRPr="007727BB">
        <w:t xml:space="preserve"> </w:t>
      </w:r>
      <w:r w:rsidRPr="009F1D27">
        <w:t>необходимым</w:t>
      </w:r>
      <w:r w:rsidRPr="007727BB">
        <w:t xml:space="preserve"> </w:t>
      </w:r>
      <w:r w:rsidRPr="009F1D27">
        <w:t>для</w:t>
      </w:r>
      <w:r w:rsidRPr="007727BB">
        <w:t xml:space="preserve"> </w:t>
      </w:r>
      <w:r w:rsidRPr="009F1D27">
        <w:t>работы</w:t>
      </w:r>
      <w:r w:rsidRPr="007727BB">
        <w:t xml:space="preserve"> </w:t>
      </w:r>
      <w:r w:rsidRPr="009F1D27">
        <w:t>аппаратным</w:t>
      </w:r>
      <w:r w:rsidRPr="007727BB">
        <w:t xml:space="preserve"> </w:t>
      </w:r>
      <w:r w:rsidRPr="009F1D27">
        <w:t>и</w:t>
      </w:r>
      <w:r w:rsidRPr="007727BB">
        <w:t xml:space="preserve"> </w:t>
      </w:r>
      <w:r w:rsidRPr="009F1D27">
        <w:t>программным</w:t>
      </w:r>
      <w:r w:rsidRPr="007727BB">
        <w:t xml:space="preserve"> </w:t>
      </w:r>
      <w:r w:rsidRPr="009F1D27">
        <w:t>обеспечением</w:t>
      </w:r>
      <w:r w:rsidRPr="007727BB">
        <w:t>:</w:t>
      </w:r>
    </w:p>
    <w:p w14:paraId="169A3757" w14:textId="262F0160" w:rsidR="008F18A8" w:rsidRDefault="008F18A8" w:rsidP="008F18A8">
      <w:pPr>
        <w:pStyle w:val="a1"/>
        <w:rPr>
          <w:lang w:val="en-US"/>
        </w:rPr>
      </w:pPr>
      <w:r w:rsidRPr="00381A29">
        <w:t xml:space="preserve"> </w:t>
      </w:r>
      <w:r w:rsidRPr="009F1D27">
        <w:t>процессор</w:t>
      </w:r>
      <w:r w:rsidR="00723833">
        <w:rPr>
          <w:lang w:val="en-US"/>
        </w:rPr>
        <w:t>: Intel Core i3-8</w:t>
      </w:r>
      <w:r w:rsidRPr="009F1D27">
        <w:rPr>
          <w:lang w:val="en-US"/>
        </w:rPr>
        <w:t>100 3.6GHz</w:t>
      </w:r>
      <w:r>
        <w:rPr>
          <w:lang w:val="en-US"/>
        </w:rPr>
        <w:t>;</w:t>
      </w:r>
    </w:p>
    <w:p w14:paraId="3549C412" w14:textId="3F0AB865" w:rsidR="008F18A8" w:rsidRPr="00723833" w:rsidRDefault="008F18A8" w:rsidP="008F18A8">
      <w:pPr>
        <w:pStyle w:val="a1"/>
      </w:pPr>
      <w:r w:rsidRPr="009F1D27">
        <w:t>системная</w:t>
      </w:r>
      <w:r w:rsidRPr="00723833">
        <w:t xml:space="preserve"> </w:t>
      </w:r>
      <w:r w:rsidRPr="009F1D27">
        <w:t>плата</w:t>
      </w:r>
      <w:r w:rsidRPr="00723833">
        <w:t xml:space="preserve">: </w:t>
      </w:r>
      <w:proofErr w:type="spellStart"/>
      <w:r w:rsidR="00723833">
        <w:t>Gigabyte</w:t>
      </w:r>
      <w:proofErr w:type="spellEnd"/>
      <w:r w:rsidR="00723833">
        <w:t xml:space="preserve"> H310M-S2H</w:t>
      </w:r>
      <w:r w:rsidRPr="00723833">
        <w:t xml:space="preserve">; </w:t>
      </w:r>
    </w:p>
    <w:p w14:paraId="69F3BA9B" w14:textId="77777777" w:rsidR="008F18A8" w:rsidRPr="009F1D27" w:rsidRDefault="008F18A8" w:rsidP="008F18A8">
      <w:pPr>
        <w:pStyle w:val="a1"/>
      </w:pPr>
      <w:r w:rsidRPr="009F1D27">
        <w:t>видеокарта: встроенная</w:t>
      </w:r>
      <w:r w:rsidRPr="00723833">
        <w:t>;</w:t>
      </w:r>
      <w:r w:rsidRPr="009F1D27">
        <w:t xml:space="preserve"> </w:t>
      </w:r>
    </w:p>
    <w:p w14:paraId="464AC4DE" w14:textId="77777777" w:rsidR="008F18A8" w:rsidRPr="009F1D27" w:rsidRDefault="008F18A8" w:rsidP="008F18A8">
      <w:pPr>
        <w:pStyle w:val="a1"/>
      </w:pPr>
      <w:r w:rsidRPr="009F1D27">
        <w:t xml:space="preserve">оперативная память – 8ГБ; </w:t>
      </w:r>
    </w:p>
    <w:p w14:paraId="3D6F5C74" w14:textId="77777777" w:rsidR="008F18A8" w:rsidRPr="009F1D27" w:rsidRDefault="008F18A8" w:rsidP="008F18A8">
      <w:pPr>
        <w:pStyle w:val="a1"/>
      </w:pPr>
      <w:r w:rsidRPr="009F1D27">
        <w:t xml:space="preserve">операционная система: </w:t>
      </w:r>
      <w:r w:rsidRPr="009F1D27">
        <w:rPr>
          <w:lang w:val="en-US"/>
        </w:rPr>
        <w:t>Microsoft</w:t>
      </w:r>
      <w:r w:rsidRPr="009F1D27">
        <w:t xml:space="preserve"> </w:t>
      </w:r>
      <w:r w:rsidRPr="009F1D27">
        <w:rPr>
          <w:lang w:val="en-US"/>
        </w:rPr>
        <w:t>Windows</w:t>
      </w:r>
      <w:r w:rsidRPr="009F1D27">
        <w:t xml:space="preserve"> 10 </w:t>
      </w:r>
      <w:r w:rsidRPr="009F1D27">
        <w:rPr>
          <w:lang w:val="en-US"/>
        </w:rPr>
        <w:t>Home</w:t>
      </w:r>
      <w:r w:rsidRPr="009F1D27">
        <w:t xml:space="preserve">; </w:t>
      </w:r>
    </w:p>
    <w:p w14:paraId="743AA5E1" w14:textId="681F4EAD" w:rsidR="008F18A8" w:rsidRDefault="008F18A8" w:rsidP="008F18A8">
      <w:pPr>
        <w:pStyle w:val="a1"/>
        <w:rPr>
          <w:lang w:val="en-US"/>
        </w:rPr>
      </w:pPr>
      <w:r w:rsidRPr="009F1D27">
        <w:t>прикладное</w:t>
      </w:r>
      <w:r w:rsidRPr="009F1D27">
        <w:rPr>
          <w:lang w:val="en-US"/>
        </w:rPr>
        <w:t xml:space="preserve"> </w:t>
      </w:r>
      <w:r w:rsidRPr="009F1D27">
        <w:t>ПО</w:t>
      </w:r>
      <w:r w:rsidRPr="009F1D27">
        <w:rPr>
          <w:lang w:val="en-US"/>
        </w:rPr>
        <w:t xml:space="preserve">: </w:t>
      </w:r>
      <w:r w:rsidRPr="009F1D27">
        <w:t>пакет</w:t>
      </w:r>
      <w:r w:rsidRPr="009F1D27">
        <w:rPr>
          <w:lang w:val="en-US"/>
        </w:rPr>
        <w:t xml:space="preserve"> Microsoft Office, </w:t>
      </w:r>
      <w:r w:rsidR="00723833" w:rsidRPr="00723833">
        <w:rPr>
          <w:lang w:val="en-US"/>
        </w:rPr>
        <w:t>Google Chrome</w:t>
      </w:r>
      <w:r w:rsidRPr="009F1D27">
        <w:rPr>
          <w:lang w:val="en-US"/>
        </w:rPr>
        <w:t>, Visual Studio 2022, Microsoft SQL Server Management Studio 18, draw.io</w:t>
      </w:r>
      <w:r>
        <w:rPr>
          <w:lang w:val="en-US"/>
        </w:rPr>
        <w:t>.</w:t>
      </w:r>
    </w:p>
    <w:p w14:paraId="08FA9D7B" w14:textId="77777777" w:rsidR="008F18A8" w:rsidRPr="009F1D27" w:rsidRDefault="008F18A8" w:rsidP="008F18A8">
      <w:pPr>
        <w:pStyle w:val="a3"/>
      </w:pPr>
      <w:r w:rsidRPr="009F1D27">
        <w:t>Кроме рабочего места также предоставляется доступ к серверу предприятия со всем необходимым для работы аппаратным и программным обеспечением:</w:t>
      </w:r>
    </w:p>
    <w:p w14:paraId="11782B2A" w14:textId="43C38DB6" w:rsidR="008F18A8" w:rsidRPr="007727BB" w:rsidRDefault="008F18A8" w:rsidP="008F18A8">
      <w:pPr>
        <w:pStyle w:val="a1"/>
        <w:rPr>
          <w:lang w:val="en-US"/>
        </w:rPr>
      </w:pPr>
      <w:r w:rsidRPr="009F1D27">
        <w:t>процессор</w:t>
      </w:r>
      <w:r w:rsidRPr="007727BB">
        <w:rPr>
          <w:lang w:val="en-US"/>
        </w:rPr>
        <w:t xml:space="preserve">: </w:t>
      </w:r>
      <w:r w:rsidR="00723833" w:rsidRPr="00723833">
        <w:rPr>
          <w:lang w:val="en-US"/>
        </w:rPr>
        <w:t>Intel Pentium G4400 3.3GHz</w:t>
      </w:r>
      <w:r w:rsidRPr="007727BB">
        <w:rPr>
          <w:lang w:val="en-US"/>
        </w:rPr>
        <w:t xml:space="preserve">; </w:t>
      </w:r>
    </w:p>
    <w:p w14:paraId="4A1C9591" w14:textId="537B5C8A" w:rsidR="008F18A8" w:rsidRPr="009F1D27" w:rsidRDefault="008F18A8" w:rsidP="008F18A8">
      <w:pPr>
        <w:pStyle w:val="a1"/>
      </w:pPr>
      <w:r w:rsidRPr="009F1D27">
        <w:t xml:space="preserve">системная плата: </w:t>
      </w:r>
      <w:proofErr w:type="spellStart"/>
      <w:r w:rsidR="00723833">
        <w:t>ASRock</w:t>
      </w:r>
      <w:proofErr w:type="spellEnd"/>
      <w:r w:rsidR="00723833">
        <w:t xml:space="preserve"> H110M-HDS</w:t>
      </w:r>
      <w:r w:rsidRPr="009F1D27">
        <w:t xml:space="preserve">; </w:t>
      </w:r>
    </w:p>
    <w:p w14:paraId="45A2B511" w14:textId="77777777" w:rsidR="008F18A8" w:rsidRPr="009F1D27" w:rsidRDefault="008F18A8" w:rsidP="008F18A8">
      <w:pPr>
        <w:pStyle w:val="a1"/>
      </w:pPr>
      <w:r w:rsidRPr="009F1D27">
        <w:t xml:space="preserve">видеокарта: встроенная; </w:t>
      </w:r>
    </w:p>
    <w:p w14:paraId="0E091B67" w14:textId="77777777" w:rsidR="008F18A8" w:rsidRPr="009F1D27" w:rsidRDefault="008F18A8" w:rsidP="008F18A8">
      <w:pPr>
        <w:pStyle w:val="a1"/>
      </w:pPr>
      <w:r w:rsidRPr="009F1D27">
        <w:t xml:space="preserve">оперативная память – 4ГБ; </w:t>
      </w:r>
    </w:p>
    <w:p w14:paraId="0E6D0A2C" w14:textId="77777777" w:rsidR="008F18A8" w:rsidRPr="009F1D27" w:rsidRDefault="008F18A8" w:rsidP="008F18A8">
      <w:pPr>
        <w:pStyle w:val="a1"/>
        <w:rPr>
          <w:lang w:val="en-US"/>
        </w:rPr>
      </w:pPr>
      <w:r w:rsidRPr="009F1D27">
        <w:t>операционная</w:t>
      </w:r>
      <w:r w:rsidRPr="009F1D27">
        <w:rPr>
          <w:lang w:val="en-US"/>
        </w:rPr>
        <w:t xml:space="preserve"> </w:t>
      </w:r>
      <w:r w:rsidRPr="009F1D27">
        <w:t>система</w:t>
      </w:r>
      <w:r w:rsidRPr="009F1D27">
        <w:rPr>
          <w:lang w:val="en-US"/>
        </w:rPr>
        <w:t>: Microsoft Windows Server 2016 Essentials</w:t>
      </w:r>
      <w:r>
        <w:rPr>
          <w:lang w:val="en-US"/>
        </w:rPr>
        <w:t>;</w:t>
      </w:r>
    </w:p>
    <w:p w14:paraId="630D6A42" w14:textId="5CAF37E2" w:rsidR="008F18A8" w:rsidRPr="008F18A8" w:rsidRDefault="008F18A8" w:rsidP="008F18A8">
      <w:pPr>
        <w:pStyle w:val="a1"/>
        <w:tabs>
          <w:tab w:val="clear" w:pos="1276"/>
        </w:tabs>
        <w:rPr>
          <w:lang w:val="en-US"/>
        </w:rPr>
      </w:pPr>
      <w:r w:rsidRPr="009F1D27">
        <w:t>прикладное</w:t>
      </w:r>
      <w:r w:rsidRPr="009F1D27">
        <w:rPr>
          <w:lang w:val="en-US"/>
        </w:rPr>
        <w:t xml:space="preserve"> </w:t>
      </w:r>
      <w:r w:rsidRPr="009F1D27">
        <w:t>ПО</w:t>
      </w:r>
      <w:r w:rsidRPr="009F1D27">
        <w:rPr>
          <w:lang w:val="en-US"/>
        </w:rPr>
        <w:t>: Microsoft SQL Server Express 2019.</w:t>
      </w:r>
    </w:p>
    <w:p w14:paraId="632B2B5F" w14:textId="77777777" w:rsidR="00810637" w:rsidRPr="004B6816" w:rsidRDefault="00F116CE" w:rsidP="007B1296">
      <w:pPr>
        <w:pStyle w:val="1"/>
      </w:pPr>
      <w:bookmarkStart w:id="4" w:name="_Toc201521568"/>
      <w:r>
        <w:lastRenderedPageBreak/>
        <w:t>Охрана труда и техника безопасности при работе на ПК</w:t>
      </w:r>
      <w:bookmarkEnd w:id="4"/>
    </w:p>
    <w:p w14:paraId="3EA1BA64" w14:textId="25523A0A" w:rsidR="004771ED" w:rsidRPr="004771ED" w:rsidRDefault="004771ED" w:rsidP="00A95FFF">
      <w:pPr>
        <w:pStyle w:val="2"/>
        <w:rPr>
          <w:lang w:val="en-US"/>
        </w:rPr>
      </w:pPr>
      <w:bookmarkStart w:id="5" w:name="_Toc201521569"/>
      <w:r>
        <w:t>Общие требования безопасности</w:t>
      </w:r>
      <w:bookmarkEnd w:id="5"/>
    </w:p>
    <w:p w14:paraId="0A68E309" w14:textId="5A31DF49" w:rsidR="00DE15A2" w:rsidRPr="004B6816" w:rsidRDefault="002C3A48" w:rsidP="002C3A48">
      <w:pPr>
        <w:pStyle w:val="a3"/>
      </w:pPr>
      <w:r w:rsidRPr="002C3A48">
        <w:t>Инструкция применяется ко всем работникам, использующим ПЭВМ и ВДТ. К самостоятельной работе допускаются лица старше 18 лет, прошедшие медицинский осмотр и обучение, а также инструктаж по электробезопасности. Для беременных женщин время работы с ПЭВМ не должно превышать трех часов в день.</w:t>
      </w:r>
    </w:p>
    <w:p w14:paraId="56159359" w14:textId="51F99392" w:rsidR="004771ED" w:rsidRDefault="004771ED" w:rsidP="004771ED">
      <w:pPr>
        <w:pStyle w:val="2"/>
      </w:pPr>
      <w:bookmarkStart w:id="6" w:name="_Toc201521570"/>
      <w:r>
        <w:t>Требования безопасности во время работы</w:t>
      </w:r>
      <w:bookmarkEnd w:id="6"/>
    </w:p>
    <w:p w14:paraId="4B562E9C" w14:textId="0895E57A" w:rsidR="00C86313" w:rsidRDefault="002C3A48" w:rsidP="00DD67B4">
      <w:pPr>
        <w:pStyle w:val="a3"/>
      </w:pPr>
      <w:r w:rsidRPr="00DD67B4">
        <w:t>Пользователь обязан поддерживать чистоту рабочего места, не закрывать вентиляцию и корректно завершать задачи. Запрещается прикасаться к задней панели системного блока при включенном питании, закрывать оборудование бумагами и отключать питание во время активной задачи. Рабочие режимы должны соответствовать гигиеническим требованиям, с обязательными перерывами для физических упражнений.</w:t>
      </w:r>
    </w:p>
    <w:p w14:paraId="32A72CBB" w14:textId="77777777" w:rsidR="006273FC" w:rsidRPr="006273FC" w:rsidRDefault="006273FC" w:rsidP="006273FC">
      <w:pPr>
        <w:pStyle w:val="a3"/>
      </w:pPr>
      <w:r w:rsidRPr="006273FC">
        <w:t>Перед началом работы необходимо убедиться в исправности оборудования: монитор, клавиатура, системный блок, мышь и кабели не должны иметь внешних повреждений. Подключение оборудования к электросети должно производиться только через исправные розетки, предпочтительно с заземлением. Запрещается использовать удлинители с признаками износа, а также размещать провода в местах, где возможна их деформация или перегиб.</w:t>
      </w:r>
    </w:p>
    <w:p w14:paraId="526BCF69" w14:textId="2E742B35" w:rsidR="006273FC" w:rsidRPr="006273FC" w:rsidRDefault="006273FC" w:rsidP="006273FC">
      <w:pPr>
        <w:pStyle w:val="a3"/>
      </w:pPr>
      <w:r w:rsidRPr="006273FC">
        <w:t>Во время работы следует избегать чрезмерного наклона корпуса над монитором, соблюдать рекомендуемое расстояние до экрана (</w:t>
      </w:r>
      <w:r w:rsidR="00E060E4">
        <w:t xml:space="preserve">от </w:t>
      </w:r>
      <w:r w:rsidRPr="006273FC">
        <w:t>50</w:t>
      </w:r>
      <w:r w:rsidR="00E060E4">
        <w:t xml:space="preserve"> до </w:t>
      </w:r>
      <w:r w:rsidRPr="006273FC">
        <w:t xml:space="preserve">70 см) и располагать его таким образом, чтобы избежать бликов от внешнего освещения. Место должно быть хорошо освещено, предпочтительно естественным светом, но без попадания прямых солнечных лучей на экран. </w:t>
      </w:r>
      <w:r w:rsidRPr="006273FC">
        <w:lastRenderedPageBreak/>
        <w:t xml:space="preserve">Важно соблюдать правильную осанку: стопы должны стоять на полу, спина </w:t>
      </w:r>
      <w:r w:rsidR="008F18A8">
        <w:t>–</w:t>
      </w:r>
      <w:r w:rsidRPr="006273FC">
        <w:t xml:space="preserve"> опираться на спинку стула, а запястья не должны находиться в постоянном напряжении.</w:t>
      </w:r>
    </w:p>
    <w:p w14:paraId="0D00C1F2" w14:textId="77777777" w:rsidR="006273FC" w:rsidRPr="006273FC" w:rsidRDefault="006273FC" w:rsidP="006273FC">
      <w:pPr>
        <w:pStyle w:val="a3"/>
      </w:pPr>
      <w:r w:rsidRPr="006273FC">
        <w:t>Пользователь должен строго следить за температурным режимом и проветриванием помещения. Перегрев оборудования может привести к его выходу из строя, а также создаёт угрозу возгорания. При перегреве или появлении характерного запаха гари работа должна быть немедленно прекращена, оборудование отключено от питания, и об этом следует сообщить ответственному специалисту или системному администратору.</w:t>
      </w:r>
    </w:p>
    <w:p w14:paraId="711D095F" w14:textId="77777777" w:rsidR="006273FC" w:rsidRPr="006273FC" w:rsidRDefault="006273FC" w:rsidP="006273FC">
      <w:pPr>
        <w:pStyle w:val="a3"/>
      </w:pPr>
      <w:r w:rsidRPr="006273FC">
        <w:t>Запрещается открывать корпус системного блока или другого оборудования без соответствующего разрешения. Все технические работы должны проводиться только квалифицированными специалистами. Также недопустимо самостоятельно устранять неисправности, особенно связанные с электрическими соединениями, блоком питания и жёсткими дисками.</w:t>
      </w:r>
    </w:p>
    <w:p w14:paraId="01FD8504" w14:textId="77777777" w:rsidR="006273FC" w:rsidRPr="006273FC" w:rsidRDefault="006273FC" w:rsidP="006273FC">
      <w:pPr>
        <w:pStyle w:val="a3"/>
      </w:pPr>
      <w:r w:rsidRPr="006273FC">
        <w:t>Для защиты информации и предотвращения несанкционированного доступа важно использовать пароли и регулярно их менять. Не допускается использование внешних накопителей (</w:t>
      </w:r>
      <w:proofErr w:type="spellStart"/>
      <w:r w:rsidRPr="006273FC">
        <w:t>флешек</w:t>
      </w:r>
      <w:proofErr w:type="spellEnd"/>
      <w:r w:rsidRPr="006273FC">
        <w:t>, дисков) без предварительной проверки на вирусы. Следует избегать посещения сомнительных сайтов и загрузки программного обеспечения из ненадёжных источников.</w:t>
      </w:r>
    </w:p>
    <w:p w14:paraId="4A20EC22" w14:textId="66F4FF17" w:rsidR="00F116CE" w:rsidRDefault="00F116CE" w:rsidP="00F116CE">
      <w:pPr>
        <w:pStyle w:val="1"/>
      </w:pPr>
      <w:bookmarkStart w:id="7" w:name="_Toc201521571"/>
      <w:r>
        <w:lastRenderedPageBreak/>
        <w:t>Выполнение работ по ПМ.11</w:t>
      </w:r>
      <w:bookmarkEnd w:id="7"/>
    </w:p>
    <w:p w14:paraId="6C0FB9CD" w14:textId="77777777" w:rsidR="00F116CE" w:rsidRDefault="00F116CE" w:rsidP="00046A82">
      <w:pPr>
        <w:pStyle w:val="2"/>
      </w:pPr>
      <w:bookmarkStart w:id="8" w:name="_Toc201521572"/>
      <w:r>
        <w:t>Проектирование</w:t>
      </w:r>
      <w:r w:rsidR="00046A82">
        <w:t xml:space="preserve"> базы данных</w:t>
      </w:r>
      <w:bookmarkEnd w:id="8"/>
    </w:p>
    <w:p w14:paraId="18E83296" w14:textId="408ED8AA" w:rsidR="00261455" w:rsidRPr="00261455" w:rsidRDefault="000D73C8" w:rsidP="00261455">
      <w:pPr>
        <w:pStyle w:val="a3"/>
        <w:rPr>
          <w:lang w:eastAsia="ru-RU"/>
        </w:rPr>
      </w:pPr>
      <w:r w:rsidRPr="000D73C8">
        <w:rPr>
          <w:rStyle w:val="aff9"/>
          <w:b w:val="0"/>
        </w:rPr>
        <w:t>ООО «</w:t>
      </w:r>
      <w:proofErr w:type="gramStart"/>
      <w:r w:rsidRPr="000D73C8">
        <w:rPr>
          <w:rStyle w:val="aff9"/>
          <w:b w:val="0"/>
        </w:rPr>
        <w:t>ВЕГА-С</w:t>
      </w:r>
      <w:proofErr w:type="gramEnd"/>
      <w:r w:rsidRPr="000D73C8">
        <w:rPr>
          <w:rStyle w:val="aff9"/>
          <w:b w:val="0"/>
        </w:rPr>
        <w:t>»</w:t>
      </w:r>
      <w:r>
        <w:t xml:space="preserve"> </w:t>
      </w:r>
      <w:r w:rsidR="00A9128D">
        <w:t>–</w:t>
      </w:r>
      <w:r>
        <w:t xml:space="preserve"> строительная организация, осуществляющая деятельность в сфере проектирования, снабжения и возведения объектов различного назначения. В процессе производственной деятельности важную роль играет эффективное управление складом строительных материалов, так как своевременная доставка и учёт ресурсов напрямую влияют на соблюдение сроков строительства.</w:t>
      </w:r>
    </w:p>
    <w:p w14:paraId="51EE443D" w14:textId="2F5E1F39" w:rsidR="000D73C8" w:rsidRPr="000E1F46" w:rsidRDefault="00261455" w:rsidP="00E854ED">
      <w:pPr>
        <w:pStyle w:val="a3"/>
      </w:pPr>
      <w:r w:rsidRPr="00261455">
        <w:rPr>
          <w:lang w:eastAsia="ru-RU"/>
        </w:rPr>
        <w:t xml:space="preserve">Цель базы данных </w:t>
      </w:r>
      <w:r w:rsidR="004B15F8">
        <w:rPr>
          <w:lang w:eastAsia="ru-RU"/>
        </w:rPr>
        <w:t>–</w:t>
      </w:r>
      <w:r w:rsidRPr="00261455">
        <w:rPr>
          <w:lang w:eastAsia="ru-RU"/>
        </w:rPr>
        <w:t xml:space="preserve"> </w:t>
      </w:r>
      <w:r w:rsidR="000D73C8">
        <w:t>организация централизованного учёта остатков, поставок и перемещений товаров на складе. Система позволяет отслеживать приход и расход материалов, автоматизировать инвентаризацию, а также анализировать остатки в разрезе категорий, поставщиков и объектов строительства. Такое решение особенно полезно для небольших и средних строительных компаний</w:t>
      </w:r>
      <w:r w:rsidR="000E1F46" w:rsidRPr="000E1F46">
        <w:t>.</w:t>
      </w:r>
    </w:p>
    <w:p w14:paraId="52595F42" w14:textId="5CB975EF" w:rsidR="00E854ED" w:rsidRPr="00495C7A" w:rsidRDefault="00CB07BC" w:rsidP="00E854ED">
      <w:pPr>
        <w:pStyle w:val="a3"/>
      </w:pPr>
      <w:r w:rsidRPr="004469EA">
        <w:t xml:space="preserve">На рисунке 1 показана концептуальная модель предметной области </w:t>
      </w:r>
      <w:r w:rsidR="00D74E18" w:rsidRPr="004469EA">
        <w:t xml:space="preserve">в виде </w:t>
      </w:r>
      <w:r w:rsidR="00D74E18" w:rsidRPr="004469EA">
        <w:rPr>
          <w:lang w:val="en-US"/>
        </w:rPr>
        <w:t>ERD</w:t>
      </w:r>
      <w:r w:rsidR="00D74E18" w:rsidRPr="004469EA">
        <w:t xml:space="preserve">, созданная с помощью средства проектирования </w:t>
      </w:r>
      <w:r w:rsidR="00D74E18" w:rsidRPr="004469EA">
        <w:rPr>
          <w:lang w:val="en-US"/>
        </w:rPr>
        <w:t>Draw</w:t>
      </w:r>
      <w:r w:rsidR="00D74E18" w:rsidRPr="004469EA">
        <w:t>.</w:t>
      </w:r>
      <w:r w:rsidR="00D74E18" w:rsidRPr="004469EA">
        <w:rPr>
          <w:lang w:val="en-US"/>
        </w:rPr>
        <w:t>io</w:t>
      </w:r>
      <w:r w:rsidR="00D74E18" w:rsidRPr="004469EA">
        <w:t>.</w:t>
      </w:r>
    </w:p>
    <w:p w14:paraId="2810122C" w14:textId="77777777" w:rsidR="00E854ED" w:rsidRPr="00495C7A" w:rsidRDefault="00E854ED" w:rsidP="00E854ED">
      <w:pPr>
        <w:pStyle w:val="a3"/>
      </w:pPr>
    </w:p>
    <w:p w14:paraId="1B510712" w14:textId="71EE2A13" w:rsidR="00197EED" w:rsidRPr="004469EA" w:rsidRDefault="00261455" w:rsidP="007E23A5">
      <w:pPr>
        <w:pStyle w:val="a3"/>
        <w:jc w:val="center"/>
        <w:rPr>
          <w:lang w:val="en-US"/>
        </w:rPr>
      </w:pPr>
      <w:r w:rsidRPr="004469EA">
        <w:rPr>
          <w:noProof/>
          <w:lang w:eastAsia="ru-RU"/>
        </w:rPr>
        <w:drawing>
          <wp:inline distT="0" distB="0" distL="0" distR="0" wp14:anchorId="57063DC3" wp14:editId="305FE8CF">
            <wp:extent cx="2860158" cy="2648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749" cy="2689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890A58" w14:textId="5EDA6043" w:rsidR="00907A2C" w:rsidRPr="00CB5F04" w:rsidRDefault="00907A2C" w:rsidP="00CB5F04">
      <w:pPr>
        <w:pStyle w:val="afe"/>
      </w:pPr>
      <w:r w:rsidRPr="004469EA">
        <w:fldChar w:fldCharType="begin"/>
      </w:r>
      <w:r w:rsidRPr="004469EA">
        <w:instrText xml:space="preserve"> SEQ Image \# "Рисунок # – " </w:instrText>
      </w:r>
      <w:r w:rsidRPr="004469EA">
        <w:fldChar w:fldCharType="separate"/>
      </w:r>
      <w:r w:rsidR="00912AD7" w:rsidRPr="004469EA">
        <w:rPr>
          <w:noProof/>
        </w:rPr>
        <w:t xml:space="preserve">Рисунок 1 – </w:t>
      </w:r>
      <w:r w:rsidRPr="004469EA">
        <w:fldChar w:fldCharType="end"/>
      </w:r>
      <w:r w:rsidR="009171D5" w:rsidRPr="004469EA">
        <w:t>Концептуальная модель</w:t>
      </w:r>
    </w:p>
    <w:p w14:paraId="4525E955" w14:textId="77777777" w:rsidR="00F43C18" w:rsidRPr="00F43C18" w:rsidRDefault="00B255B1" w:rsidP="00F43C18">
      <w:pPr>
        <w:pStyle w:val="a3"/>
      </w:pPr>
      <w:r w:rsidRPr="0087447F">
        <w:lastRenderedPageBreak/>
        <w:t xml:space="preserve">СУБД </w:t>
      </w:r>
      <w:proofErr w:type="spellStart"/>
      <w:r w:rsidRPr="0087447F">
        <w:t>Microsoft</w:t>
      </w:r>
      <w:proofErr w:type="spellEnd"/>
      <w:r w:rsidRPr="0087447F">
        <w:t xml:space="preserve"> SQL </w:t>
      </w:r>
      <w:proofErr w:type="spellStart"/>
      <w:r w:rsidRPr="0087447F">
        <w:t>Server</w:t>
      </w:r>
      <w:proofErr w:type="spellEnd"/>
      <w:r w:rsidRPr="0087447F">
        <w:t xml:space="preserve">, выбранная для хранения данных, является реляционной, поэтому разработанная концептуальная модель преобразуется в логическую с учётом правил перехода от ER-модели к реляционной модели данных. </w:t>
      </w:r>
    </w:p>
    <w:p w14:paraId="36A5DA10" w14:textId="77777777" w:rsidR="00E71DF8" w:rsidRPr="00E71DF8" w:rsidRDefault="00B255B1" w:rsidP="00E71DF8">
      <w:pPr>
        <w:pStyle w:val="a3"/>
      </w:pPr>
      <w:r w:rsidRPr="0087447F">
        <w:t>При преобразовании учитываются типы связей между сущностями:</w:t>
      </w:r>
    </w:p>
    <w:p w14:paraId="208D600F" w14:textId="1CE978A7" w:rsidR="00B255B1" w:rsidRPr="008C6D4C" w:rsidRDefault="007727BB" w:rsidP="00E71DF8">
      <w:pPr>
        <w:pStyle w:val="a1"/>
      </w:pPr>
      <w:r w:rsidRPr="008C6D4C">
        <w:t>с</w:t>
      </w:r>
      <w:r w:rsidR="00261455" w:rsidRPr="008C6D4C">
        <w:t>вязь</w:t>
      </w:r>
      <w:r w:rsidRPr="008C6D4C">
        <w:t xml:space="preserve"> между</w:t>
      </w:r>
      <w:r w:rsidR="00261455" w:rsidRPr="008C6D4C">
        <w:t xml:space="preserve"> </w:t>
      </w:r>
      <w:r w:rsidR="00124D27">
        <w:rPr>
          <w:lang w:val="en-US"/>
        </w:rPr>
        <w:t>Machine</w:t>
      </w:r>
      <w:r w:rsidR="00261455" w:rsidRPr="008C6D4C">
        <w:t xml:space="preserve"> и </w:t>
      </w:r>
      <w:r w:rsidR="00124D27">
        <w:rPr>
          <w:lang w:val="en-US"/>
        </w:rPr>
        <w:t>Employees</w:t>
      </w:r>
      <w:r w:rsidR="00261455" w:rsidRPr="008C6D4C">
        <w:t xml:space="preserve"> – </w:t>
      </w:r>
      <w:r w:rsidR="00261455" w:rsidRPr="008C6D4C">
        <w:rPr>
          <w:lang w:val="en-US"/>
        </w:rPr>
        <w:t>M</w:t>
      </w:r>
      <w:r w:rsidR="00261455" w:rsidRPr="008C6D4C">
        <w:t>:1</w:t>
      </w:r>
      <w:r w:rsidR="003A5138" w:rsidRPr="008C6D4C">
        <w:t xml:space="preserve"> </w:t>
      </w:r>
      <w:r w:rsidRPr="008C6D4C">
        <w:t>и необя</w:t>
      </w:r>
      <w:r w:rsidR="006C5861" w:rsidRPr="008C6D4C">
        <w:t xml:space="preserve">зательная для </w:t>
      </w:r>
      <w:r w:rsidR="00124D27">
        <w:rPr>
          <w:lang w:val="en-US"/>
        </w:rPr>
        <w:t>Employees</w:t>
      </w:r>
      <w:r w:rsidR="006C5861" w:rsidRPr="008C6D4C">
        <w:t xml:space="preserve">, поэтому формируется два отношения с внешним ключом в отношении </w:t>
      </w:r>
      <w:r w:rsidR="00124D27">
        <w:rPr>
          <w:lang w:val="en-US"/>
        </w:rPr>
        <w:t>Machine</w:t>
      </w:r>
      <w:r w:rsidR="00B255B1" w:rsidRPr="008C6D4C">
        <w:t>;</w:t>
      </w:r>
    </w:p>
    <w:p w14:paraId="0EACE52A" w14:textId="4501B8C1" w:rsidR="002C6AF3" w:rsidRPr="00EF022D" w:rsidRDefault="002C6AF3" w:rsidP="002C6AF3">
      <w:pPr>
        <w:pStyle w:val="a1"/>
      </w:pPr>
      <w:r w:rsidRPr="00EF022D">
        <w:t xml:space="preserve">связь между </w:t>
      </w:r>
      <w:r w:rsidR="00124D27">
        <w:rPr>
          <w:lang w:val="en-US"/>
        </w:rPr>
        <w:t>Application</w:t>
      </w:r>
      <w:r w:rsidRPr="00EF022D">
        <w:t xml:space="preserve"> и </w:t>
      </w:r>
      <w:r w:rsidR="00124D27">
        <w:rPr>
          <w:lang w:val="en-US"/>
        </w:rPr>
        <w:t>Machine</w:t>
      </w:r>
      <w:r w:rsidR="00124D27" w:rsidRPr="008C6D4C">
        <w:t xml:space="preserve"> </w:t>
      </w:r>
      <w:r w:rsidRPr="00EF022D">
        <w:t xml:space="preserve">– </w:t>
      </w:r>
      <w:r w:rsidRPr="00EF022D">
        <w:rPr>
          <w:lang w:val="en-US"/>
        </w:rPr>
        <w:t>M</w:t>
      </w:r>
      <w:r w:rsidRPr="00EF022D">
        <w:t>:</w:t>
      </w:r>
      <w:r w:rsidR="00A218A6" w:rsidRPr="00EF022D">
        <w:rPr>
          <w:lang w:val="en-US"/>
        </w:rPr>
        <w:t>M</w:t>
      </w:r>
      <w:r w:rsidRPr="00EF022D">
        <w:t xml:space="preserve">, </w:t>
      </w:r>
      <w:r w:rsidRPr="008C5315">
        <w:t xml:space="preserve">поэтому формируется </w:t>
      </w:r>
      <w:r w:rsidR="008C5315" w:rsidRPr="008C5315">
        <w:t>три</w:t>
      </w:r>
      <w:r w:rsidRPr="008C5315">
        <w:t xml:space="preserve"> отношени</w:t>
      </w:r>
      <w:r w:rsidR="00EF0140">
        <w:t>я</w:t>
      </w:r>
      <w:r w:rsidRPr="008C5315">
        <w:t xml:space="preserve"> с внешним</w:t>
      </w:r>
      <w:r w:rsidR="008C5315" w:rsidRPr="008C5315">
        <w:t>и</w:t>
      </w:r>
      <w:r w:rsidRPr="008C5315">
        <w:t xml:space="preserve"> ключ</w:t>
      </w:r>
      <w:r w:rsidR="00760767">
        <w:t>ами в промежуточно</w:t>
      </w:r>
      <w:r w:rsidR="008C5315" w:rsidRPr="008C5315">
        <w:t>м отношени</w:t>
      </w:r>
      <w:r w:rsidR="00760767">
        <w:t>и</w:t>
      </w:r>
      <w:r w:rsidR="008C5315" w:rsidRPr="008C5315">
        <w:t xml:space="preserve"> </w:t>
      </w:r>
      <w:r w:rsidR="00124D27">
        <w:rPr>
          <w:lang w:val="en-US"/>
        </w:rPr>
        <w:t>AppSystemMap</w:t>
      </w:r>
      <w:r w:rsidRPr="008C5315">
        <w:t>;</w:t>
      </w:r>
    </w:p>
    <w:p w14:paraId="08D1A456" w14:textId="5AD78C55" w:rsidR="00B255B1" w:rsidRPr="008C6D4C" w:rsidRDefault="0049281E" w:rsidP="00E71DF8">
      <w:pPr>
        <w:pStyle w:val="a1"/>
      </w:pPr>
      <w:r w:rsidRPr="008C6D4C">
        <w:t xml:space="preserve">связь между </w:t>
      </w:r>
      <w:r w:rsidR="00124D27">
        <w:rPr>
          <w:lang w:val="en-US"/>
        </w:rPr>
        <w:t>SupportCase</w:t>
      </w:r>
      <w:r w:rsidRPr="008C6D4C">
        <w:t xml:space="preserve"> и </w:t>
      </w:r>
      <w:r w:rsidR="00124D27">
        <w:rPr>
          <w:lang w:val="en-US"/>
        </w:rPr>
        <w:t>Machine</w:t>
      </w:r>
      <w:r w:rsidR="00124D27" w:rsidRPr="008C6D4C">
        <w:t xml:space="preserve"> </w:t>
      </w:r>
      <w:r w:rsidRPr="008C6D4C">
        <w:t xml:space="preserve">– </w:t>
      </w:r>
      <w:r w:rsidRPr="008C6D4C">
        <w:rPr>
          <w:lang w:val="en-US"/>
        </w:rPr>
        <w:t>M</w:t>
      </w:r>
      <w:r w:rsidRPr="008C6D4C">
        <w:t>:1</w:t>
      </w:r>
      <w:r w:rsidR="008C6D4C" w:rsidRPr="008C6D4C">
        <w:t xml:space="preserve"> и необязательная для </w:t>
      </w:r>
      <w:r w:rsidR="00124D27">
        <w:rPr>
          <w:lang w:val="en-US"/>
        </w:rPr>
        <w:t>Machine</w:t>
      </w:r>
      <w:r w:rsidR="008C6D4C" w:rsidRPr="008C6D4C">
        <w:t xml:space="preserve">, поэтому формируется </w:t>
      </w:r>
      <w:r w:rsidR="00760767" w:rsidRPr="008C6D4C">
        <w:t xml:space="preserve">два отношения </w:t>
      </w:r>
      <w:r w:rsidR="008C6D4C" w:rsidRPr="008C6D4C">
        <w:t xml:space="preserve">с внешним ключом в отношении </w:t>
      </w:r>
      <w:r w:rsidR="008C6D4C" w:rsidRPr="008C6D4C">
        <w:rPr>
          <w:lang w:val="en-US"/>
        </w:rPr>
        <w:t>Incident</w:t>
      </w:r>
      <w:r w:rsidR="007B3BC8" w:rsidRPr="007B3BC8">
        <w:t>.</w:t>
      </w:r>
    </w:p>
    <w:p w14:paraId="5C56ABDA" w14:textId="00DFE56C" w:rsidR="008C5315" w:rsidRPr="00760767" w:rsidRDefault="00EF0140" w:rsidP="008C5315">
      <w:pPr>
        <w:pStyle w:val="a3"/>
      </w:pPr>
      <w:r w:rsidRPr="00EF0140">
        <w:t xml:space="preserve">На рисунке 2 показана логическая модель предметной области, полученная в результате преобразования концептуальной модели, которая создана с использованием средства визуального проектирования Draw.io. Логическая модель спроектирована по принципу третьей нормальной формы и обеспечивает </w:t>
      </w:r>
      <w:r w:rsidR="00760767">
        <w:t xml:space="preserve">минимизацию избыточности </w:t>
      </w:r>
      <w:r w:rsidR="00760767" w:rsidRPr="00B851AF">
        <w:t xml:space="preserve">данных </w:t>
      </w:r>
      <w:r w:rsidR="00BD67B5" w:rsidRPr="00B851AF">
        <w:t>[</w:t>
      </w:r>
      <w:r w:rsidR="004A4978" w:rsidRPr="004A4978">
        <w:t>3]</w:t>
      </w:r>
      <w:bookmarkStart w:id="9" w:name="_GoBack"/>
      <w:bookmarkEnd w:id="9"/>
      <w:r w:rsidR="00760767" w:rsidRPr="00B851AF">
        <w:t>.</w:t>
      </w:r>
    </w:p>
    <w:p w14:paraId="0F8A109B" w14:textId="77777777" w:rsidR="00CA658E" w:rsidRPr="002C6AF3" w:rsidRDefault="00CA658E" w:rsidP="00CA658E">
      <w:pPr>
        <w:pStyle w:val="a3"/>
      </w:pPr>
    </w:p>
    <w:p w14:paraId="11D8042A" w14:textId="383479AE" w:rsidR="00D47013" w:rsidRPr="00272499" w:rsidRDefault="00CA658E" w:rsidP="003F36F0">
      <w:pPr>
        <w:pStyle w:val="a3"/>
        <w:jc w:val="center"/>
      </w:pPr>
      <w:r>
        <w:rPr>
          <w:noProof/>
          <w:lang w:eastAsia="ru-RU"/>
        </w:rPr>
        <w:drawing>
          <wp:inline distT="0" distB="0" distL="0" distR="0" wp14:anchorId="6AEE36D2" wp14:editId="637178CB">
            <wp:extent cx="2871717" cy="240030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834" cy="2416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5699B" w14:textId="5FB0EC0A" w:rsidR="00776FAC" w:rsidRPr="004B15F8" w:rsidRDefault="002C217C" w:rsidP="00F43C18">
      <w:pPr>
        <w:pStyle w:val="afe"/>
      </w:pPr>
      <w:r w:rsidRPr="00CB5F04">
        <w:fldChar w:fldCharType="begin"/>
      </w:r>
      <w:r w:rsidRPr="00CB5F04">
        <w:instrText xml:space="preserve"> SEQ Image \# "Рисунок # – " </w:instrText>
      </w:r>
      <w:r w:rsidRPr="00CB5F04">
        <w:fldChar w:fldCharType="separate"/>
      </w:r>
      <w:r w:rsidR="00912AD7" w:rsidRPr="00CB5F04">
        <w:rPr>
          <w:noProof/>
        </w:rPr>
        <w:t xml:space="preserve">Рисунок </w:t>
      </w:r>
      <w:r w:rsidR="00912AD7">
        <w:rPr>
          <w:noProof/>
        </w:rPr>
        <w:t>2</w:t>
      </w:r>
      <w:r w:rsidR="00912AD7" w:rsidRPr="00CB5F04">
        <w:rPr>
          <w:noProof/>
        </w:rPr>
        <w:t xml:space="preserve"> – </w:t>
      </w:r>
      <w:r w:rsidRPr="00CB5F04">
        <w:fldChar w:fldCharType="end"/>
      </w:r>
      <w:r>
        <w:t>Логическая</w:t>
      </w:r>
      <w:r w:rsidRPr="00CB5F04">
        <w:t xml:space="preserve"> модель</w:t>
      </w:r>
    </w:p>
    <w:p w14:paraId="4A554164" w14:textId="54806C40" w:rsidR="00D92F3D" w:rsidRPr="00E834BE" w:rsidRDefault="0024388C" w:rsidP="002C217C">
      <w:pPr>
        <w:pStyle w:val="a3"/>
      </w:pPr>
      <w:r w:rsidRPr="0024388C">
        <w:lastRenderedPageBreak/>
        <w:t xml:space="preserve">На рисунке 3 представлена физическая модель предметной области, разработанная на основе ранее сформированной логической модели. Данная модель отражает конкретную реализацию проектируемой базы данных в среде СУБД </w:t>
      </w:r>
      <w:proofErr w:type="spellStart"/>
      <w:r w:rsidRPr="0024388C">
        <w:t>Microsoft</w:t>
      </w:r>
      <w:proofErr w:type="spellEnd"/>
      <w:r w:rsidRPr="0024388C">
        <w:t xml:space="preserve"> SQL </w:t>
      </w:r>
      <w:proofErr w:type="spellStart"/>
      <w:r w:rsidRPr="0024388C">
        <w:t>Server</w:t>
      </w:r>
      <w:proofErr w:type="spellEnd"/>
      <w:r w:rsidRPr="0024388C">
        <w:t xml:space="preserve"> </w:t>
      </w:r>
      <w:proofErr w:type="spellStart"/>
      <w:r w:rsidRPr="0024388C">
        <w:t>Express</w:t>
      </w:r>
      <w:proofErr w:type="spellEnd"/>
      <w:r w:rsidRPr="0024388C">
        <w:t xml:space="preserve"> 2021</w:t>
      </w:r>
      <w:r w:rsidR="008C6D4C" w:rsidRPr="008C6D4C">
        <w:t>.</w:t>
      </w:r>
    </w:p>
    <w:p w14:paraId="4B6C2FFC" w14:textId="77777777" w:rsidR="00AA5FF3" w:rsidRPr="00E834BE" w:rsidRDefault="00AA5FF3" w:rsidP="002C217C">
      <w:pPr>
        <w:pStyle w:val="a3"/>
      </w:pPr>
    </w:p>
    <w:p w14:paraId="4708EE4D" w14:textId="6E18B83D" w:rsidR="00D47013" w:rsidRPr="002C217C" w:rsidRDefault="00D47013" w:rsidP="003F36F0">
      <w:pPr>
        <w:pStyle w:val="a3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2DA3627" wp14:editId="07957D6E">
            <wp:extent cx="5267060" cy="3311047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060" cy="3311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4D15FB" w14:textId="4D0645E3" w:rsidR="002C217C" w:rsidRPr="00CB5F04" w:rsidRDefault="002C217C" w:rsidP="002C217C">
      <w:pPr>
        <w:pStyle w:val="afe"/>
      </w:pPr>
      <w:r w:rsidRPr="00CB5F04">
        <w:fldChar w:fldCharType="begin"/>
      </w:r>
      <w:r w:rsidRPr="00CB5F04">
        <w:instrText xml:space="preserve"> SEQ Image \# "Рисунок # – " </w:instrText>
      </w:r>
      <w:r w:rsidRPr="00CB5F04">
        <w:fldChar w:fldCharType="separate"/>
      </w:r>
      <w:r w:rsidR="00912AD7" w:rsidRPr="00CB5F04">
        <w:rPr>
          <w:noProof/>
        </w:rPr>
        <w:t xml:space="preserve">Рисунок </w:t>
      </w:r>
      <w:r w:rsidR="00912AD7">
        <w:rPr>
          <w:noProof/>
        </w:rPr>
        <w:t>3</w:t>
      </w:r>
      <w:r w:rsidR="00912AD7" w:rsidRPr="00CB5F04">
        <w:rPr>
          <w:noProof/>
        </w:rPr>
        <w:t xml:space="preserve"> – </w:t>
      </w:r>
      <w:r w:rsidRPr="00CB5F04">
        <w:fldChar w:fldCharType="end"/>
      </w:r>
      <w:r>
        <w:t>Физическая</w:t>
      </w:r>
      <w:r w:rsidRPr="00CB5F04">
        <w:t xml:space="preserve"> модель</w:t>
      </w:r>
    </w:p>
    <w:p w14:paraId="48848EFC" w14:textId="52C8BCC4" w:rsidR="0049281E" w:rsidRDefault="007B1296" w:rsidP="0049281E">
      <w:pPr>
        <w:pStyle w:val="2"/>
      </w:pPr>
      <w:bookmarkStart w:id="10" w:name="_Toc201521573"/>
      <w:r>
        <w:t>Разработка базы данных и объектов базы данных</w:t>
      </w:r>
      <w:bookmarkEnd w:id="10"/>
    </w:p>
    <w:p w14:paraId="2D23257E" w14:textId="7EA24E07" w:rsidR="0024388C" w:rsidRPr="007B3BC8" w:rsidRDefault="00CA658E" w:rsidP="0024388C">
      <w:pPr>
        <w:pStyle w:val="a3"/>
      </w:pPr>
      <w:r w:rsidRPr="00CA658E">
        <w:t>В таблице 1 в виде словаря данных представлено описание созданных таблиц и ограничений целостности БД</w:t>
      </w:r>
      <w:r w:rsidR="00D92F3D" w:rsidRPr="00D92F3D">
        <w:t>.</w:t>
      </w:r>
    </w:p>
    <w:p w14:paraId="19715E19" w14:textId="17238C07" w:rsidR="00350DBC" w:rsidRPr="003340C0" w:rsidRDefault="0049281E" w:rsidP="00D160AE">
      <w:pPr>
        <w:pStyle w:val="aff2"/>
        <w:rPr>
          <w:lang w:val="en-US"/>
        </w:rPr>
      </w:pPr>
      <w:r w:rsidRPr="001B17C1">
        <w:rPr>
          <w:spacing w:val="40"/>
        </w:rPr>
        <w:t>Таблиц</w:t>
      </w:r>
      <w:r>
        <w:rPr>
          <w:spacing w:val="40"/>
        </w:rPr>
        <w:t xml:space="preserve">а 1 – </w:t>
      </w:r>
      <w:r w:rsidRPr="001B17C1">
        <w:t>Словарь данных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843"/>
        <w:gridCol w:w="2126"/>
        <w:gridCol w:w="1418"/>
        <w:gridCol w:w="2686"/>
      </w:tblGrid>
      <w:tr w:rsidR="009A6EB5" w:rsidRPr="001B17C1" w14:paraId="5EF8EDAC" w14:textId="77777777" w:rsidTr="009A6EB5">
        <w:trPr>
          <w:trHeight w:val="454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1B3F7E" w14:textId="77777777" w:rsidR="001B17C1" w:rsidRPr="001B17C1" w:rsidRDefault="001B17C1" w:rsidP="001B17C1">
            <w:pPr>
              <w:jc w:val="center"/>
              <w:rPr>
                <w:b/>
                <w:bCs/>
              </w:rPr>
            </w:pPr>
            <w:r w:rsidRPr="001B17C1">
              <w:rPr>
                <w:b/>
                <w:bCs/>
              </w:rPr>
              <w:t>Ключ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5F76FA" w14:textId="77777777" w:rsidR="001B17C1" w:rsidRPr="001B17C1" w:rsidRDefault="001B17C1" w:rsidP="001B17C1">
            <w:pPr>
              <w:jc w:val="center"/>
              <w:rPr>
                <w:b/>
                <w:bCs/>
              </w:rPr>
            </w:pPr>
            <w:r w:rsidRPr="001B17C1">
              <w:rPr>
                <w:b/>
                <w:bCs/>
              </w:rPr>
              <w:t>Поле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4231E" w14:textId="77777777" w:rsidR="001B17C1" w:rsidRPr="001B17C1" w:rsidRDefault="001B17C1" w:rsidP="001B17C1">
            <w:pPr>
              <w:jc w:val="center"/>
              <w:rPr>
                <w:b/>
                <w:bCs/>
              </w:rPr>
            </w:pPr>
            <w:r w:rsidRPr="001B17C1">
              <w:rPr>
                <w:b/>
                <w:bCs/>
              </w:rPr>
              <w:t>Тип данных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A42EFC" w14:textId="77777777" w:rsidR="001B17C1" w:rsidRPr="001B17C1" w:rsidRDefault="001B17C1" w:rsidP="001B17C1">
            <w:pPr>
              <w:jc w:val="center"/>
              <w:rPr>
                <w:b/>
                <w:bCs/>
              </w:rPr>
            </w:pPr>
            <w:r w:rsidRPr="001B17C1">
              <w:rPr>
                <w:b/>
                <w:bCs/>
              </w:rPr>
              <w:t>Обязательное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AB4167" w14:textId="77777777" w:rsidR="001B17C1" w:rsidRPr="001B17C1" w:rsidRDefault="001B17C1" w:rsidP="001B17C1">
            <w:pPr>
              <w:jc w:val="center"/>
              <w:rPr>
                <w:b/>
                <w:bCs/>
              </w:rPr>
            </w:pPr>
            <w:r w:rsidRPr="001B17C1">
              <w:rPr>
                <w:b/>
                <w:bCs/>
              </w:rPr>
              <w:t>Примечание</w:t>
            </w:r>
          </w:p>
        </w:tc>
      </w:tr>
      <w:tr w:rsidR="00D6459C" w:rsidRPr="001B17C1" w14:paraId="7E87740E" w14:textId="77777777" w:rsidTr="00D57E83">
        <w:trPr>
          <w:trHeight w:val="454"/>
        </w:trPr>
        <w:tc>
          <w:tcPr>
            <w:tcW w:w="93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4977D8" w14:textId="4A5C244C" w:rsidR="00D6459C" w:rsidRPr="0016539B" w:rsidRDefault="0016539B" w:rsidP="00D6459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Machine</w:t>
            </w:r>
          </w:p>
        </w:tc>
      </w:tr>
      <w:tr w:rsidR="009A6EB5" w:rsidRPr="001B17C1" w14:paraId="3F980A4B" w14:textId="77777777" w:rsidTr="009A6EB5">
        <w:trPr>
          <w:trHeight w:val="454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C2E14" w14:textId="52BFCCA9" w:rsidR="001B17C1" w:rsidRPr="00D6459C" w:rsidRDefault="00D6459C" w:rsidP="001B17C1">
            <w:pPr>
              <w:rPr>
                <w:lang w:val="en-US"/>
              </w:rPr>
            </w:pPr>
            <w:r>
              <w:rPr>
                <w:lang w:val="en-US"/>
              </w:rPr>
              <w:t>PK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08BD0" w14:textId="1021A2E1" w:rsidR="001B17C1" w:rsidRPr="00F15F49" w:rsidRDefault="00610DE0" w:rsidP="001B17C1">
            <w:pPr>
              <w:rPr>
                <w:lang w:val="en-US"/>
              </w:rPr>
            </w:pPr>
            <w:proofErr w:type="spellStart"/>
            <w:r w:rsidRPr="00610DE0">
              <w:rPr>
                <w:lang w:val="en-US"/>
              </w:rPr>
              <w:t>SystemId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562D" w14:textId="38656D13" w:rsidR="001B17C1" w:rsidRPr="00F15F49" w:rsidRDefault="00D6459C" w:rsidP="001B17C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int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6A4E3" w14:textId="14B65738" w:rsidR="001B17C1" w:rsidRPr="00F15F49" w:rsidRDefault="00D6459C" w:rsidP="001B17C1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05635" w14:textId="41C84841" w:rsidR="001B17C1" w:rsidRPr="001B17C1" w:rsidRDefault="00D6459C" w:rsidP="001B17C1">
            <w:r>
              <w:t>Автоинкрементный</w:t>
            </w:r>
          </w:p>
        </w:tc>
      </w:tr>
    </w:tbl>
    <w:p w14:paraId="478C1BFC" w14:textId="2A141BC9" w:rsidR="000E1F46" w:rsidRPr="000E1F46" w:rsidRDefault="000E1F46" w:rsidP="000E1F46">
      <w:pPr>
        <w:pStyle w:val="aff2"/>
        <w:rPr>
          <w:i/>
        </w:rPr>
      </w:pPr>
      <w:r w:rsidRPr="000E1F46">
        <w:rPr>
          <w:i/>
        </w:rPr>
        <w:lastRenderedPageBreak/>
        <w:t>Продолжение таблицы 1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2268"/>
        <w:gridCol w:w="1843"/>
        <w:gridCol w:w="1276"/>
        <w:gridCol w:w="2693"/>
      </w:tblGrid>
      <w:tr w:rsidR="001A3806" w:rsidRPr="001B17C1" w14:paraId="0030EC8A" w14:textId="77777777" w:rsidTr="00610DE0">
        <w:trPr>
          <w:trHeight w:val="454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81BA9" w14:textId="35A996DF" w:rsidR="001A3806" w:rsidRDefault="001A3806" w:rsidP="001A3806">
            <w:pPr>
              <w:jc w:val="center"/>
              <w:rPr>
                <w:lang w:val="en-US"/>
              </w:rPr>
            </w:pPr>
            <w:r w:rsidRPr="001B17C1">
              <w:rPr>
                <w:b/>
                <w:bCs/>
              </w:rPr>
              <w:t>Ключ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9E202" w14:textId="460DB7FC" w:rsidR="001A3806" w:rsidRDefault="001A3806" w:rsidP="001A3806">
            <w:pPr>
              <w:jc w:val="center"/>
              <w:rPr>
                <w:lang w:val="en-US"/>
              </w:rPr>
            </w:pPr>
            <w:r w:rsidRPr="001B17C1">
              <w:rPr>
                <w:b/>
                <w:bCs/>
              </w:rPr>
              <w:t>Поле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048BB" w14:textId="1758299F" w:rsidR="001A3806" w:rsidRDefault="001A3806" w:rsidP="001A3806">
            <w:pPr>
              <w:jc w:val="center"/>
              <w:rPr>
                <w:lang w:val="en-US"/>
              </w:rPr>
            </w:pPr>
            <w:r w:rsidRPr="001B17C1">
              <w:rPr>
                <w:b/>
                <w:bCs/>
              </w:rPr>
              <w:t>Тип данных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31E40" w14:textId="2C4181E5" w:rsidR="001A3806" w:rsidRDefault="001A3806" w:rsidP="001A3806">
            <w:pPr>
              <w:jc w:val="center"/>
              <w:rPr>
                <w:lang w:val="en-US"/>
              </w:rPr>
            </w:pPr>
            <w:r w:rsidRPr="001B17C1">
              <w:rPr>
                <w:b/>
                <w:bCs/>
              </w:rPr>
              <w:t>Обязательное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C61CE" w14:textId="6820EC74" w:rsidR="001A3806" w:rsidRDefault="001A3806" w:rsidP="001A3806">
            <w:pPr>
              <w:jc w:val="center"/>
            </w:pPr>
            <w:r w:rsidRPr="001B17C1">
              <w:rPr>
                <w:b/>
                <w:bCs/>
              </w:rPr>
              <w:t>Примечание</w:t>
            </w:r>
          </w:p>
        </w:tc>
      </w:tr>
      <w:tr w:rsidR="00C87C66" w:rsidRPr="001B17C1" w14:paraId="00A7432E" w14:textId="77777777" w:rsidTr="00610DE0">
        <w:trPr>
          <w:trHeight w:val="454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628F3" w14:textId="0A4ABB78" w:rsidR="00C87C66" w:rsidRDefault="00C87C66" w:rsidP="00C87C66">
            <w:pPr>
              <w:rPr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DF447" w14:textId="4AF767C5" w:rsidR="00C87C66" w:rsidRDefault="00610DE0" w:rsidP="00C87C66">
            <w:pPr>
              <w:rPr>
                <w:lang w:val="en-US"/>
              </w:rPr>
            </w:pPr>
            <w:r w:rsidRPr="00610DE0">
              <w:rPr>
                <w:lang w:val="en-US"/>
              </w:rPr>
              <w:t>Name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12754" w14:textId="5CDCF7E4" w:rsidR="00C87C66" w:rsidRDefault="00610DE0" w:rsidP="00C87C66">
            <w:pPr>
              <w:rPr>
                <w:lang w:val="en-US"/>
              </w:rPr>
            </w:pPr>
            <w:proofErr w:type="spellStart"/>
            <w:r w:rsidRPr="00610DE0">
              <w:rPr>
                <w:lang w:val="en-US"/>
              </w:rPr>
              <w:t>nvarchar</w:t>
            </w:r>
            <w:proofErr w:type="spellEnd"/>
            <w:r w:rsidRPr="00610DE0">
              <w:rPr>
                <w:lang w:val="en-US"/>
              </w:rPr>
              <w:t>(100)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E8BB1" w14:textId="1C4A5F8C" w:rsidR="00C87C66" w:rsidRDefault="00C87C66" w:rsidP="00C87C66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1FEC2" w14:textId="2B597E47" w:rsidR="00C87C66" w:rsidRDefault="00C87C66" w:rsidP="00C87C66"/>
        </w:tc>
      </w:tr>
      <w:tr w:rsidR="00C87C66" w:rsidRPr="001B17C1" w14:paraId="63BFF0FA" w14:textId="77777777" w:rsidTr="00610DE0">
        <w:trPr>
          <w:trHeight w:val="454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8E200" w14:textId="672B8892" w:rsidR="00C87C66" w:rsidRDefault="00C87C66" w:rsidP="00C87C66">
            <w:pPr>
              <w:rPr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2ECDF" w14:textId="1DE3D8C8" w:rsidR="00C87C66" w:rsidRDefault="00610DE0" w:rsidP="00C87C66">
            <w:pPr>
              <w:rPr>
                <w:lang w:val="en-US"/>
              </w:rPr>
            </w:pPr>
            <w:proofErr w:type="spellStart"/>
            <w:r w:rsidRPr="00610DE0">
              <w:rPr>
                <w:lang w:val="en-US"/>
              </w:rPr>
              <w:t>NetworkIP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6084F" w14:textId="27CCD72B" w:rsidR="00C87C66" w:rsidRDefault="00610DE0" w:rsidP="00C87C66">
            <w:pPr>
              <w:rPr>
                <w:lang w:val="en-US"/>
              </w:rPr>
            </w:pPr>
            <w:proofErr w:type="spellStart"/>
            <w:r w:rsidRPr="00610DE0">
              <w:rPr>
                <w:lang w:val="en-US"/>
              </w:rPr>
              <w:t>nvarchar</w:t>
            </w:r>
            <w:proofErr w:type="spellEnd"/>
            <w:r w:rsidRPr="00610DE0">
              <w:rPr>
                <w:lang w:val="en-US"/>
              </w:rPr>
              <w:t>(45)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98009" w14:textId="41C07F96" w:rsidR="00C87C66" w:rsidRDefault="00C87C66" w:rsidP="00C87C66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1C218" w14:textId="7F5C01A7" w:rsidR="00C87C66" w:rsidRDefault="00C87C66" w:rsidP="00C87C66"/>
        </w:tc>
      </w:tr>
      <w:tr w:rsidR="00C87C66" w:rsidRPr="001B17C1" w14:paraId="11D89B54" w14:textId="77777777" w:rsidTr="00610DE0">
        <w:trPr>
          <w:trHeight w:val="454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C93FD" w14:textId="77777777" w:rsidR="00C87C66" w:rsidRDefault="00C87C66" w:rsidP="00C87C66">
            <w:pPr>
              <w:rPr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643B4" w14:textId="0700E042" w:rsidR="00C87C66" w:rsidRDefault="00610DE0" w:rsidP="00C87C66">
            <w:pPr>
              <w:rPr>
                <w:lang w:val="en-US"/>
              </w:rPr>
            </w:pPr>
            <w:proofErr w:type="spellStart"/>
            <w:r w:rsidRPr="00610DE0">
              <w:rPr>
                <w:lang w:val="en-US"/>
              </w:rPr>
              <w:t>AdapterMAC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00E5C" w14:textId="6841D4C7" w:rsidR="00C87C66" w:rsidRDefault="00610DE0" w:rsidP="00C87C66">
            <w:pPr>
              <w:rPr>
                <w:lang w:val="en-US"/>
              </w:rPr>
            </w:pPr>
            <w:proofErr w:type="spellStart"/>
            <w:r w:rsidRPr="00610DE0">
              <w:rPr>
                <w:lang w:val="en-US"/>
              </w:rPr>
              <w:t>nvarchar</w:t>
            </w:r>
            <w:proofErr w:type="spellEnd"/>
            <w:r w:rsidRPr="00610DE0">
              <w:rPr>
                <w:lang w:val="en-US"/>
              </w:rPr>
              <w:t>(20)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A39B38" w14:textId="3101F36F" w:rsidR="00C87C66" w:rsidRDefault="00C87C66" w:rsidP="00C87C66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664DE" w14:textId="77777777" w:rsidR="00C87C66" w:rsidRDefault="00C87C66" w:rsidP="00C87C66"/>
        </w:tc>
      </w:tr>
      <w:tr w:rsidR="00381A29" w:rsidRPr="001B17C1" w14:paraId="4401B853" w14:textId="77777777" w:rsidTr="00610DE0">
        <w:trPr>
          <w:trHeight w:val="454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321DE" w14:textId="77777777" w:rsidR="00381A29" w:rsidRDefault="00381A29" w:rsidP="00381A29">
            <w:pPr>
              <w:rPr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6F188" w14:textId="3774833F" w:rsidR="00381A29" w:rsidRDefault="00610DE0" w:rsidP="00381A29">
            <w:pPr>
              <w:rPr>
                <w:lang w:val="en-US"/>
              </w:rPr>
            </w:pPr>
            <w:proofErr w:type="spellStart"/>
            <w:r w:rsidRPr="00610DE0">
              <w:rPr>
                <w:lang w:val="en-US"/>
              </w:rPr>
              <w:t>HardwareType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CA481" w14:textId="5A314566" w:rsidR="00381A29" w:rsidRDefault="00381A29" w:rsidP="00381A2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nvarchar</w:t>
            </w:r>
            <w:proofErr w:type="spellEnd"/>
            <w:r>
              <w:rPr>
                <w:lang w:val="en-US"/>
              </w:rPr>
              <w:t>(50)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FC841" w14:textId="2F404B46" w:rsidR="00381A29" w:rsidRDefault="00381A29" w:rsidP="00381A29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206F5" w14:textId="50948183" w:rsidR="00381A29" w:rsidRDefault="00381A29" w:rsidP="00381A29">
            <w:r>
              <w:t xml:space="preserve">По умолчанию </w:t>
            </w:r>
            <w:r>
              <w:rPr>
                <w:lang w:val="en-US"/>
              </w:rPr>
              <w:t>‘Open’</w:t>
            </w:r>
          </w:p>
        </w:tc>
      </w:tr>
      <w:tr w:rsidR="00381A29" w:rsidRPr="001B17C1" w14:paraId="45001165" w14:textId="77777777" w:rsidTr="00610DE0">
        <w:trPr>
          <w:trHeight w:val="454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B0D88" w14:textId="77777777" w:rsidR="00381A29" w:rsidRDefault="00381A29" w:rsidP="00381A29">
            <w:pPr>
              <w:rPr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2D1C8" w14:textId="26DD816F" w:rsidR="00381A29" w:rsidRDefault="00610DE0" w:rsidP="00381A29">
            <w:pPr>
              <w:rPr>
                <w:lang w:val="en-US"/>
              </w:rPr>
            </w:pPr>
            <w:proofErr w:type="spellStart"/>
            <w:r w:rsidRPr="00610DE0">
              <w:rPr>
                <w:lang w:val="en-US"/>
              </w:rPr>
              <w:t>OperatingSystem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6A20D" w14:textId="6C1A1DA6" w:rsidR="00381A29" w:rsidRDefault="00610DE0" w:rsidP="00381A29">
            <w:pPr>
              <w:rPr>
                <w:lang w:val="en-US"/>
              </w:rPr>
            </w:pPr>
            <w:proofErr w:type="spellStart"/>
            <w:r w:rsidRPr="00610DE0">
              <w:rPr>
                <w:lang w:val="en-US"/>
              </w:rPr>
              <w:t>nvarchar</w:t>
            </w:r>
            <w:proofErr w:type="spellEnd"/>
            <w:r w:rsidRPr="00610DE0">
              <w:rPr>
                <w:lang w:val="en-US"/>
              </w:rPr>
              <w:t>(100)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38FA3" w14:textId="03C64AC9" w:rsidR="00381A29" w:rsidRDefault="00381A29" w:rsidP="00381A2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A1B8E" w14:textId="692FB6E4" w:rsidR="00381A29" w:rsidRDefault="00381A29" w:rsidP="00381A29">
            <w:r>
              <w:rPr>
                <w:lang w:val="en-US"/>
              </w:rPr>
              <w:t>Null,</w:t>
            </w:r>
            <w:r>
              <w:t xml:space="preserve"> если не решено</w:t>
            </w:r>
          </w:p>
        </w:tc>
      </w:tr>
      <w:tr w:rsidR="00381A29" w:rsidRPr="001B17C1" w14:paraId="173E1571" w14:textId="77777777" w:rsidTr="00610DE0">
        <w:trPr>
          <w:trHeight w:val="454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D2475" w14:textId="77777777" w:rsidR="00381A29" w:rsidRDefault="00381A29" w:rsidP="00381A29">
            <w:pPr>
              <w:rPr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C8F24" w14:textId="5DF4A56B" w:rsidR="00381A29" w:rsidRDefault="00610DE0" w:rsidP="00381A29">
            <w:pPr>
              <w:rPr>
                <w:lang w:val="en-US"/>
              </w:rPr>
            </w:pPr>
            <w:r w:rsidRPr="00610DE0">
              <w:rPr>
                <w:lang w:val="en-US"/>
              </w:rPr>
              <w:t>Site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C54D5" w14:textId="6BEB9708" w:rsidR="00381A29" w:rsidRDefault="00610DE0" w:rsidP="00381A29">
            <w:pPr>
              <w:rPr>
                <w:lang w:val="en-US"/>
              </w:rPr>
            </w:pPr>
            <w:proofErr w:type="spellStart"/>
            <w:r w:rsidRPr="00610DE0">
              <w:rPr>
                <w:lang w:val="en-US"/>
              </w:rPr>
              <w:t>nvarchar</w:t>
            </w:r>
            <w:proofErr w:type="spellEnd"/>
            <w:r w:rsidRPr="00610DE0">
              <w:rPr>
                <w:lang w:val="en-US"/>
              </w:rPr>
              <w:t>(100)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F59DA" w14:textId="4B560092" w:rsidR="00381A29" w:rsidRDefault="00381A29" w:rsidP="00381A29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6DE62" w14:textId="3D60AF31" w:rsidR="00381A29" w:rsidRDefault="00381A29" w:rsidP="00381A29">
            <w:r>
              <w:t xml:space="preserve">По умолчанию </w:t>
            </w:r>
            <w:r>
              <w:rPr>
                <w:lang w:val="en-US"/>
              </w:rPr>
              <w:t>GETDATE()</w:t>
            </w:r>
          </w:p>
        </w:tc>
      </w:tr>
      <w:tr w:rsidR="00610DE0" w:rsidRPr="001B17C1" w14:paraId="2F5BE8E7" w14:textId="77777777" w:rsidTr="00610DE0">
        <w:trPr>
          <w:trHeight w:val="454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612DB" w14:textId="1EC27C30" w:rsidR="00610DE0" w:rsidRDefault="00610DE0" w:rsidP="00381A29">
            <w:pPr>
              <w:rPr>
                <w:lang w:val="en-US"/>
              </w:rPr>
            </w:pPr>
            <w:r>
              <w:rPr>
                <w:lang w:val="en-US"/>
              </w:rPr>
              <w:t>FK1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E2D4D" w14:textId="1B20E9B5" w:rsidR="00610DE0" w:rsidRPr="00610DE0" w:rsidRDefault="00610DE0" w:rsidP="00381A29">
            <w:pPr>
              <w:rPr>
                <w:lang w:val="en-US"/>
              </w:rPr>
            </w:pPr>
            <w:proofErr w:type="spellStart"/>
            <w:r w:rsidRPr="00610DE0">
              <w:rPr>
                <w:lang w:val="en-US"/>
              </w:rPr>
              <w:t>AssignedEmployeeId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CE9B2" w14:textId="3795E362" w:rsidR="00610DE0" w:rsidRPr="00610DE0" w:rsidRDefault="00610DE0" w:rsidP="00381A29">
            <w:pPr>
              <w:rPr>
                <w:lang w:val="en-US"/>
              </w:rPr>
            </w:pPr>
            <w:proofErr w:type="spellStart"/>
            <w:r w:rsidRPr="00610DE0">
              <w:rPr>
                <w:lang w:val="en-US"/>
              </w:rPr>
              <w:t>int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E1BEB" w14:textId="4EDD0CA0" w:rsidR="00610DE0" w:rsidRDefault="00610DE0" w:rsidP="00381A29">
            <w:pPr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1E070" w14:textId="4C44B3B2" w:rsidR="00610DE0" w:rsidRDefault="00610DE0" w:rsidP="00381A29">
            <w:r>
              <w:t xml:space="preserve">Внешний ключ – </w:t>
            </w:r>
            <w:r>
              <w:rPr>
                <w:lang w:val="en-US"/>
              </w:rPr>
              <w:t>Employee(EmployeeId)</w:t>
            </w:r>
          </w:p>
        </w:tc>
      </w:tr>
    </w:tbl>
    <w:p w14:paraId="476B2FDB" w14:textId="06674F86" w:rsidR="00C368D7" w:rsidRDefault="00C368D7" w:rsidP="009171D5"/>
    <w:p w14:paraId="3C51485B" w14:textId="39561428" w:rsidR="008D35E3" w:rsidRDefault="008D35E3" w:rsidP="008D35E3">
      <w:pPr>
        <w:pStyle w:val="a3"/>
      </w:pPr>
      <w:r>
        <w:t xml:space="preserve">Для создания таблиц БД и ограничений целостности требуется выполнить соответствующие DDL команды. Код создания таблицы </w:t>
      </w:r>
      <w:r w:rsidR="001D465C" w:rsidRPr="00557B9D">
        <w:rPr>
          <w:lang w:val="en-US"/>
        </w:rPr>
        <w:t>SupportCase</w:t>
      </w:r>
      <w:r w:rsidR="001D465C">
        <w:t xml:space="preserve"> </w:t>
      </w:r>
      <w:r>
        <w:t>представлен листингом 1.</w:t>
      </w:r>
    </w:p>
    <w:p w14:paraId="1F52771C" w14:textId="31C1280A" w:rsidR="009171D5" w:rsidRDefault="009171D5" w:rsidP="00E060E4">
      <w:pPr>
        <w:pStyle w:val="aff2"/>
      </w:pPr>
      <w:r>
        <w:t xml:space="preserve">Листинг 1 – </w:t>
      </w:r>
      <w:r>
        <w:rPr>
          <w:lang w:val="en-US"/>
        </w:rPr>
        <w:t>SQL</w:t>
      </w:r>
      <w:r w:rsidRPr="009171D5">
        <w:t>-</w:t>
      </w:r>
      <w:bookmarkStart w:id="11" w:name="_Hlk198631991"/>
      <w:r>
        <w:t xml:space="preserve">запрос для создания таблицы </w:t>
      </w:r>
      <w:bookmarkEnd w:id="11"/>
      <w:r w:rsidR="001D465C" w:rsidRPr="00557B9D">
        <w:rPr>
          <w:lang w:val="en-US"/>
        </w:rPr>
        <w:t>SupportCase</w:t>
      </w:r>
    </w:p>
    <w:p w14:paraId="39B02CDD" w14:textId="19ADAAC7" w:rsidR="009171D5" w:rsidRPr="009171D5" w:rsidRDefault="009171D5" w:rsidP="001D465C">
      <w:pPr>
        <w:pStyle w:val="aff0"/>
      </w:pPr>
      <w:bookmarkStart w:id="12" w:name="_Hlk198633494"/>
      <w:r w:rsidRPr="009171D5">
        <w:t xml:space="preserve">--Создание таблицы </w:t>
      </w:r>
      <w:r w:rsidR="0003203B" w:rsidRPr="00557B9D">
        <w:rPr>
          <w:lang w:val="en-US"/>
        </w:rPr>
        <w:t>SupportCase</w:t>
      </w:r>
      <w:r w:rsidR="0003203B" w:rsidRPr="009171D5">
        <w:t xml:space="preserve"> </w:t>
      </w:r>
      <w:r w:rsidRPr="009171D5">
        <w:t>с полями и первичным ключом</w:t>
      </w:r>
    </w:p>
    <w:bookmarkEnd w:id="12"/>
    <w:p w14:paraId="11BA0B33" w14:textId="1A2C3239" w:rsidR="00495B8B" w:rsidRPr="00495B8B" w:rsidRDefault="00495B8B" w:rsidP="001D465C">
      <w:pPr>
        <w:pStyle w:val="aff0"/>
        <w:rPr>
          <w:lang w:val="en-US"/>
        </w:rPr>
      </w:pPr>
      <w:r w:rsidRPr="00495B8B">
        <w:rPr>
          <w:lang w:val="en-US"/>
        </w:rPr>
        <w:t>CREATE TABLE [</w:t>
      </w:r>
      <w:proofErr w:type="spellStart"/>
      <w:r w:rsidRPr="00495B8B">
        <w:rPr>
          <w:lang w:val="en-US"/>
        </w:rPr>
        <w:t>dbo</w:t>
      </w:r>
      <w:proofErr w:type="spellEnd"/>
      <w:proofErr w:type="gramStart"/>
      <w:r w:rsidRPr="00495B8B">
        <w:rPr>
          <w:lang w:val="en-US"/>
        </w:rPr>
        <w:t>].[</w:t>
      </w:r>
      <w:proofErr w:type="spellStart"/>
      <w:proofErr w:type="gramEnd"/>
      <w:r w:rsidR="00557B9D" w:rsidRPr="00557B9D">
        <w:rPr>
          <w:lang w:val="en-US"/>
        </w:rPr>
        <w:t>SupportCase</w:t>
      </w:r>
      <w:proofErr w:type="spellEnd"/>
      <w:r w:rsidRPr="00495B8B">
        <w:rPr>
          <w:lang w:val="en-US"/>
        </w:rPr>
        <w:t>](</w:t>
      </w:r>
    </w:p>
    <w:p w14:paraId="79DA5258" w14:textId="77777777" w:rsidR="00557B9D" w:rsidRPr="00495B8B" w:rsidRDefault="00495B8B" w:rsidP="001D465C">
      <w:pPr>
        <w:pStyle w:val="aff0"/>
        <w:rPr>
          <w:lang w:val="en-US"/>
        </w:rPr>
      </w:pPr>
      <w:r w:rsidRPr="00495B8B">
        <w:rPr>
          <w:lang w:val="en-US"/>
        </w:rPr>
        <w:tab/>
      </w:r>
      <w:r w:rsidR="00557B9D" w:rsidRPr="00495B8B">
        <w:rPr>
          <w:lang w:val="en-US"/>
        </w:rPr>
        <w:t>[</w:t>
      </w:r>
      <w:proofErr w:type="spellStart"/>
      <w:r w:rsidR="00557B9D" w:rsidRPr="00557B9D">
        <w:rPr>
          <w:lang w:val="en-US"/>
        </w:rPr>
        <w:t>CaseID</w:t>
      </w:r>
      <w:proofErr w:type="spellEnd"/>
      <w:r w:rsidR="00557B9D" w:rsidRPr="00495B8B">
        <w:rPr>
          <w:lang w:val="en-US"/>
        </w:rPr>
        <w:t>] [</w:t>
      </w:r>
      <w:proofErr w:type="spellStart"/>
      <w:r w:rsidR="00557B9D" w:rsidRPr="00495B8B">
        <w:rPr>
          <w:lang w:val="en-US"/>
        </w:rPr>
        <w:t>int</w:t>
      </w:r>
      <w:proofErr w:type="spellEnd"/>
      <w:r w:rsidR="00557B9D" w:rsidRPr="00495B8B">
        <w:rPr>
          <w:lang w:val="en-US"/>
        </w:rPr>
        <w:t xml:space="preserve">] </w:t>
      </w:r>
      <w:proofErr w:type="gramStart"/>
      <w:r w:rsidR="00557B9D" w:rsidRPr="00495B8B">
        <w:rPr>
          <w:lang w:val="en-US"/>
        </w:rPr>
        <w:t>IDENTITY(</w:t>
      </w:r>
      <w:proofErr w:type="gramEnd"/>
      <w:r w:rsidR="00557B9D" w:rsidRPr="00495B8B">
        <w:rPr>
          <w:lang w:val="en-US"/>
        </w:rPr>
        <w:t>1,1) NOT NULL,</w:t>
      </w:r>
    </w:p>
    <w:p w14:paraId="4795FEE4" w14:textId="77777777" w:rsidR="00557B9D" w:rsidRPr="00495B8B" w:rsidRDefault="00557B9D" w:rsidP="001D465C">
      <w:pPr>
        <w:pStyle w:val="aff0"/>
        <w:rPr>
          <w:lang w:val="en-US"/>
        </w:rPr>
      </w:pPr>
      <w:r w:rsidRPr="00495B8B">
        <w:rPr>
          <w:lang w:val="en-US"/>
        </w:rPr>
        <w:tab/>
        <w:t>[</w:t>
      </w:r>
      <w:proofErr w:type="spellStart"/>
      <w:r w:rsidRPr="00557B9D">
        <w:rPr>
          <w:lang w:val="en-US"/>
        </w:rPr>
        <w:t>SystemID</w:t>
      </w:r>
      <w:proofErr w:type="spellEnd"/>
      <w:r w:rsidRPr="00495B8B">
        <w:rPr>
          <w:lang w:val="en-US"/>
        </w:rPr>
        <w:t>] [</w:t>
      </w:r>
      <w:proofErr w:type="spellStart"/>
      <w:r w:rsidRPr="00495B8B">
        <w:rPr>
          <w:lang w:val="en-US"/>
        </w:rPr>
        <w:t>int</w:t>
      </w:r>
      <w:proofErr w:type="spellEnd"/>
      <w:r w:rsidRPr="00495B8B">
        <w:rPr>
          <w:lang w:val="en-US"/>
        </w:rPr>
        <w:t>] NULL,</w:t>
      </w:r>
    </w:p>
    <w:p w14:paraId="606053A8" w14:textId="77777777" w:rsidR="00557B9D" w:rsidRPr="00495B8B" w:rsidRDefault="00557B9D" w:rsidP="001D465C">
      <w:pPr>
        <w:pStyle w:val="aff0"/>
        <w:rPr>
          <w:lang w:val="en-US"/>
        </w:rPr>
      </w:pPr>
      <w:r w:rsidRPr="00495B8B">
        <w:rPr>
          <w:lang w:val="en-US"/>
        </w:rPr>
        <w:tab/>
        <w:t>[</w:t>
      </w:r>
      <w:proofErr w:type="spellStart"/>
      <w:r w:rsidRPr="00557B9D">
        <w:rPr>
          <w:lang w:val="en-US"/>
        </w:rPr>
        <w:t>ReportedByEmpID</w:t>
      </w:r>
      <w:proofErr w:type="spellEnd"/>
      <w:r w:rsidRPr="00495B8B">
        <w:rPr>
          <w:lang w:val="en-US"/>
        </w:rPr>
        <w:t>] [</w:t>
      </w:r>
      <w:proofErr w:type="spellStart"/>
      <w:r w:rsidRPr="00495B8B">
        <w:rPr>
          <w:lang w:val="en-US"/>
        </w:rPr>
        <w:t>int</w:t>
      </w:r>
      <w:proofErr w:type="spellEnd"/>
      <w:r w:rsidRPr="00495B8B">
        <w:rPr>
          <w:lang w:val="en-US"/>
        </w:rPr>
        <w:t>] NULL,</w:t>
      </w:r>
    </w:p>
    <w:p w14:paraId="6A764446" w14:textId="77777777" w:rsidR="00557B9D" w:rsidRPr="00495B8B" w:rsidRDefault="00557B9D" w:rsidP="001D465C">
      <w:pPr>
        <w:pStyle w:val="aff0"/>
        <w:rPr>
          <w:lang w:val="en-US"/>
        </w:rPr>
      </w:pPr>
      <w:r w:rsidRPr="00495B8B">
        <w:rPr>
          <w:lang w:val="en-US"/>
        </w:rPr>
        <w:tab/>
        <w:t>[</w:t>
      </w:r>
      <w:proofErr w:type="spellStart"/>
      <w:r w:rsidRPr="00557B9D">
        <w:rPr>
          <w:lang w:val="en-US"/>
        </w:rPr>
        <w:t>CaseDetails</w:t>
      </w:r>
      <w:proofErr w:type="spellEnd"/>
      <w:r w:rsidRPr="00495B8B">
        <w:rPr>
          <w:lang w:val="en-US"/>
        </w:rPr>
        <w:t>] [</w:t>
      </w:r>
      <w:proofErr w:type="spellStart"/>
      <w:r w:rsidRPr="00495B8B">
        <w:rPr>
          <w:lang w:val="en-US"/>
        </w:rPr>
        <w:t>nvarchar</w:t>
      </w:r>
      <w:proofErr w:type="spellEnd"/>
      <w:r w:rsidRPr="00495B8B">
        <w:rPr>
          <w:lang w:val="en-US"/>
        </w:rPr>
        <w:t>](max) NULL,</w:t>
      </w:r>
    </w:p>
    <w:p w14:paraId="56260F04" w14:textId="77777777" w:rsidR="00557B9D" w:rsidRPr="00495B8B" w:rsidRDefault="00557B9D" w:rsidP="001D465C">
      <w:pPr>
        <w:pStyle w:val="aff0"/>
        <w:rPr>
          <w:lang w:val="en-US"/>
        </w:rPr>
      </w:pPr>
      <w:r w:rsidRPr="00495B8B">
        <w:rPr>
          <w:lang w:val="en-US"/>
        </w:rPr>
        <w:tab/>
        <w:t>[</w:t>
      </w:r>
      <w:proofErr w:type="spellStart"/>
      <w:r>
        <w:rPr>
          <w:lang w:val="en-US"/>
        </w:rPr>
        <w:t>CaseStatus</w:t>
      </w:r>
      <w:proofErr w:type="spellEnd"/>
      <w:r w:rsidRPr="00495B8B">
        <w:rPr>
          <w:lang w:val="en-US"/>
        </w:rPr>
        <w:t>] [</w:t>
      </w:r>
      <w:proofErr w:type="spellStart"/>
      <w:r w:rsidRPr="00495B8B">
        <w:rPr>
          <w:lang w:val="en-US"/>
        </w:rPr>
        <w:t>nvarchar</w:t>
      </w:r>
      <w:proofErr w:type="spellEnd"/>
      <w:proofErr w:type="gramStart"/>
      <w:r w:rsidRPr="00495B8B">
        <w:rPr>
          <w:lang w:val="en-US"/>
        </w:rPr>
        <w:t>](</w:t>
      </w:r>
      <w:proofErr w:type="gramEnd"/>
      <w:r w:rsidRPr="00495B8B">
        <w:rPr>
          <w:lang w:val="en-US"/>
        </w:rPr>
        <w:t>50) NULL,</w:t>
      </w:r>
    </w:p>
    <w:p w14:paraId="0D1AE146" w14:textId="77777777" w:rsidR="00557B9D" w:rsidRPr="00495B8B" w:rsidRDefault="00557B9D" w:rsidP="001D465C">
      <w:pPr>
        <w:pStyle w:val="aff0"/>
        <w:rPr>
          <w:lang w:val="en-US"/>
        </w:rPr>
      </w:pPr>
      <w:r w:rsidRPr="00495B8B">
        <w:rPr>
          <w:lang w:val="en-US"/>
        </w:rPr>
        <w:tab/>
        <w:t>[</w:t>
      </w:r>
      <w:proofErr w:type="spellStart"/>
      <w:r w:rsidRPr="00557B9D">
        <w:rPr>
          <w:lang w:val="en-US"/>
        </w:rPr>
        <w:t>OpenedOn</w:t>
      </w:r>
      <w:proofErr w:type="spellEnd"/>
      <w:r w:rsidRPr="00495B8B">
        <w:rPr>
          <w:lang w:val="en-US"/>
        </w:rPr>
        <w:t>] [</w:t>
      </w:r>
      <w:proofErr w:type="spellStart"/>
      <w:r w:rsidRPr="00495B8B">
        <w:rPr>
          <w:lang w:val="en-US"/>
        </w:rPr>
        <w:t>datetime</w:t>
      </w:r>
      <w:proofErr w:type="spellEnd"/>
      <w:r w:rsidRPr="00495B8B">
        <w:rPr>
          <w:lang w:val="en-US"/>
        </w:rPr>
        <w:t>] NULL,</w:t>
      </w:r>
    </w:p>
    <w:p w14:paraId="5B410595" w14:textId="77777777" w:rsidR="00557B9D" w:rsidRPr="00495B8B" w:rsidRDefault="00557B9D" w:rsidP="001D465C">
      <w:pPr>
        <w:pStyle w:val="aff0"/>
        <w:rPr>
          <w:lang w:val="en-US"/>
        </w:rPr>
      </w:pPr>
      <w:r w:rsidRPr="00495B8B">
        <w:rPr>
          <w:lang w:val="en-US"/>
        </w:rPr>
        <w:tab/>
        <w:t>[</w:t>
      </w:r>
      <w:proofErr w:type="spellStart"/>
      <w:r w:rsidRPr="00557B9D">
        <w:rPr>
          <w:lang w:val="en-US"/>
        </w:rPr>
        <w:t>ClosedOn</w:t>
      </w:r>
      <w:proofErr w:type="spellEnd"/>
      <w:r w:rsidRPr="00495B8B">
        <w:rPr>
          <w:lang w:val="en-US"/>
        </w:rPr>
        <w:t>] [</w:t>
      </w:r>
      <w:proofErr w:type="spellStart"/>
      <w:r w:rsidRPr="00495B8B">
        <w:rPr>
          <w:lang w:val="en-US"/>
        </w:rPr>
        <w:t>datetime</w:t>
      </w:r>
      <w:proofErr w:type="spellEnd"/>
      <w:r w:rsidRPr="00495B8B">
        <w:rPr>
          <w:lang w:val="en-US"/>
        </w:rPr>
        <w:t>] NULL,</w:t>
      </w:r>
    </w:p>
    <w:p w14:paraId="68800615" w14:textId="77777777" w:rsidR="00557B9D" w:rsidRPr="00495B8B" w:rsidRDefault="00557B9D" w:rsidP="001D465C">
      <w:pPr>
        <w:pStyle w:val="aff0"/>
        <w:rPr>
          <w:lang w:val="en-US"/>
        </w:rPr>
      </w:pPr>
      <w:r w:rsidRPr="00495B8B">
        <w:rPr>
          <w:lang w:val="en-US"/>
        </w:rPr>
        <w:t xml:space="preserve">PRIMARY KEY CLUSTERED </w:t>
      </w:r>
    </w:p>
    <w:p w14:paraId="37C401DE" w14:textId="7C711948" w:rsidR="00495B8B" w:rsidRPr="00495B8B" w:rsidRDefault="00557B9D" w:rsidP="001D465C">
      <w:pPr>
        <w:pStyle w:val="aff0"/>
        <w:rPr>
          <w:lang w:val="en-US"/>
        </w:rPr>
      </w:pPr>
      <w:r>
        <w:rPr>
          <w:lang w:val="en-US"/>
        </w:rPr>
        <w:t>(</w:t>
      </w:r>
    </w:p>
    <w:p w14:paraId="75886169" w14:textId="73E193F8" w:rsidR="00495B8B" w:rsidRPr="00495B8B" w:rsidRDefault="00495B8B" w:rsidP="001D465C">
      <w:pPr>
        <w:pStyle w:val="aff0"/>
        <w:rPr>
          <w:lang w:val="en-US"/>
        </w:rPr>
      </w:pPr>
      <w:r w:rsidRPr="00495B8B">
        <w:rPr>
          <w:lang w:val="en-US"/>
        </w:rPr>
        <w:tab/>
        <w:t>[</w:t>
      </w:r>
      <w:proofErr w:type="spellStart"/>
      <w:r w:rsidR="00557B9D" w:rsidRPr="00557B9D">
        <w:rPr>
          <w:lang w:val="en-US"/>
        </w:rPr>
        <w:t>CaseID</w:t>
      </w:r>
      <w:proofErr w:type="spellEnd"/>
      <w:r w:rsidRPr="00495B8B">
        <w:rPr>
          <w:lang w:val="en-US"/>
        </w:rPr>
        <w:t>] ASC</w:t>
      </w:r>
    </w:p>
    <w:p w14:paraId="0C0DE917" w14:textId="77777777" w:rsidR="00495B8B" w:rsidRPr="00495B8B" w:rsidRDefault="00495B8B" w:rsidP="001D465C">
      <w:pPr>
        <w:pStyle w:val="aff0"/>
        <w:rPr>
          <w:lang w:val="en-US"/>
        </w:rPr>
      </w:pPr>
      <w:proofErr w:type="gramStart"/>
      <w:r w:rsidRPr="00495B8B">
        <w:rPr>
          <w:lang w:val="en-US"/>
        </w:rPr>
        <w:t>)WITH</w:t>
      </w:r>
      <w:proofErr w:type="gramEnd"/>
      <w:r w:rsidRPr="00495B8B">
        <w:rPr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36750493" w14:textId="77777777" w:rsidR="00495B8B" w:rsidRDefault="00495B8B" w:rsidP="001D465C">
      <w:pPr>
        <w:pStyle w:val="aff0"/>
        <w:rPr>
          <w:lang w:val="en-US"/>
        </w:rPr>
      </w:pPr>
      <w:r w:rsidRPr="00644A72">
        <w:rPr>
          <w:lang w:val="en-US"/>
        </w:rPr>
        <w:t xml:space="preserve">) ON [PRIMARY] TEXTIMAGE_ON [PRIMARY] </w:t>
      </w:r>
    </w:p>
    <w:p w14:paraId="1CECF78E" w14:textId="327222F4" w:rsidR="00C368D7" w:rsidRPr="00495B8B" w:rsidRDefault="00C368D7" w:rsidP="00495B8B">
      <w:pPr>
        <w:pStyle w:val="a3"/>
        <w:rPr>
          <w:rStyle w:val="af0"/>
        </w:rPr>
      </w:pPr>
      <w:r w:rsidRPr="00495B8B">
        <w:rPr>
          <w:rStyle w:val="af0"/>
        </w:rPr>
        <w:lastRenderedPageBreak/>
        <w:t>Для решения поставленных задач для таблиц БД требуется создать уникальны</w:t>
      </w:r>
      <w:r w:rsidR="00760767">
        <w:rPr>
          <w:rStyle w:val="af0"/>
        </w:rPr>
        <w:t>е</w:t>
      </w:r>
      <w:r w:rsidRPr="00495B8B">
        <w:rPr>
          <w:rStyle w:val="af0"/>
        </w:rPr>
        <w:t xml:space="preserve"> ограничения в соответствии со словарем данных, используя команды DDL. Код создания уникальных ограничений для таблиц представлен листингом 2.</w:t>
      </w:r>
    </w:p>
    <w:p w14:paraId="1A9532B5" w14:textId="32E8AFAE" w:rsidR="00C368D7" w:rsidRDefault="00C368D7" w:rsidP="00E060E4">
      <w:pPr>
        <w:pStyle w:val="aff2"/>
      </w:pPr>
      <w:r>
        <w:t xml:space="preserve">Листинг 2 – </w:t>
      </w:r>
      <w:r w:rsidR="002E356D">
        <w:t>Код создания уникальных ограничений</w:t>
      </w:r>
    </w:p>
    <w:p w14:paraId="0C360184" w14:textId="77777777" w:rsidR="001D465C" w:rsidRDefault="001D465C" w:rsidP="00557B9D">
      <w:pPr>
        <w:pStyle w:val="aff0"/>
      </w:pPr>
      <w:r w:rsidRPr="001D465C">
        <w:t>-- Создание уникального ограничения на название приложения</w:t>
      </w:r>
    </w:p>
    <w:p w14:paraId="13BA36D8" w14:textId="17289DAF" w:rsidR="00557B9D" w:rsidRPr="00557B9D" w:rsidRDefault="00557B9D" w:rsidP="00557B9D">
      <w:pPr>
        <w:pStyle w:val="aff0"/>
        <w:rPr>
          <w:lang w:val="en-US"/>
        </w:rPr>
      </w:pPr>
      <w:r w:rsidRPr="00557B9D">
        <w:rPr>
          <w:lang w:val="en-US"/>
        </w:rPr>
        <w:t>GO</w:t>
      </w:r>
    </w:p>
    <w:p w14:paraId="69D6A9CC" w14:textId="77777777" w:rsidR="00557B9D" w:rsidRPr="00557B9D" w:rsidRDefault="00557B9D" w:rsidP="00557B9D">
      <w:pPr>
        <w:pStyle w:val="aff0"/>
        <w:rPr>
          <w:lang w:val="en-US"/>
        </w:rPr>
      </w:pPr>
      <w:r w:rsidRPr="00557B9D">
        <w:rPr>
          <w:lang w:val="en-US"/>
        </w:rPr>
        <w:t>ALTER TABLE Application</w:t>
      </w:r>
    </w:p>
    <w:p w14:paraId="6B3CF330" w14:textId="77777777" w:rsidR="00557B9D" w:rsidRPr="00557B9D" w:rsidRDefault="00557B9D" w:rsidP="00557B9D">
      <w:pPr>
        <w:pStyle w:val="aff0"/>
        <w:rPr>
          <w:lang w:val="en-US"/>
        </w:rPr>
      </w:pPr>
      <w:r w:rsidRPr="00557B9D">
        <w:rPr>
          <w:lang w:val="en-US"/>
        </w:rPr>
        <w:t xml:space="preserve">ADD CONSTRAINT </w:t>
      </w:r>
      <w:proofErr w:type="spellStart"/>
      <w:r w:rsidRPr="00557B9D">
        <w:rPr>
          <w:lang w:val="en-US"/>
        </w:rPr>
        <w:t>UQ_Application_AppTitle</w:t>
      </w:r>
      <w:proofErr w:type="spellEnd"/>
      <w:r w:rsidRPr="00557B9D">
        <w:rPr>
          <w:lang w:val="en-US"/>
        </w:rPr>
        <w:t xml:space="preserve"> UNIQUE (</w:t>
      </w:r>
      <w:proofErr w:type="spellStart"/>
      <w:r w:rsidRPr="00557B9D">
        <w:rPr>
          <w:lang w:val="en-US"/>
        </w:rPr>
        <w:t>AppTitle</w:t>
      </w:r>
      <w:proofErr w:type="spellEnd"/>
      <w:r w:rsidRPr="00557B9D">
        <w:rPr>
          <w:lang w:val="en-US"/>
        </w:rPr>
        <w:t>);</w:t>
      </w:r>
    </w:p>
    <w:p w14:paraId="18D832D4" w14:textId="1C4A70DA" w:rsidR="005C216C" w:rsidRPr="00E834BE" w:rsidRDefault="00557B9D" w:rsidP="00557B9D">
      <w:pPr>
        <w:pStyle w:val="aff0"/>
      </w:pPr>
      <w:r w:rsidRPr="00557B9D">
        <w:rPr>
          <w:lang w:val="en-US"/>
        </w:rPr>
        <w:t>GO</w:t>
      </w:r>
    </w:p>
    <w:p w14:paraId="690DFEC3" w14:textId="77777777" w:rsidR="001D465C" w:rsidRDefault="001D465C" w:rsidP="001D465C">
      <w:pPr>
        <w:pStyle w:val="aff2"/>
        <w:spacing w:line="360" w:lineRule="auto"/>
        <w:ind w:firstLine="709"/>
        <w:rPr>
          <w:rFonts w:cs="Times New Roman"/>
          <w:szCs w:val="28"/>
        </w:rPr>
      </w:pPr>
      <w:r w:rsidRPr="001D465C">
        <w:rPr>
          <w:rFonts w:cs="Times New Roman"/>
          <w:szCs w:val="28"/>
        </w:rPr>
        <w:t xml:space="preserve">Для решения аналитических задач в системе создаётся скалярная функция </w:t>
      </w:r>
      <w:proofErr w:type="spellStart"/>
      <w:r w:rsidRPr="001D465C">
        <w:rPr>
          <w:rStyle w:val="HTML"/>
          <w:rFonts w:ascii="Times New Roman" w:eastAsiaTheme="majorEastAsia" w:hAnsi="Times New Roman" w:cs="Times New Roman"/>
          <w:sz w:val="28"/>
          <w:szCs w:val="28"/>
        </w:rPr>
        <w:t>GetCaseCountBySystem</w:t>
      </w:r>
      <w:proofErr w:type="spellEnd"/>
      <w:r w:rsidRPr="001D465C">
        <w:rPr>
          <w:rFonts w:cs="Times New Roman"/>
          <w:szCs w:val="28"/>
        </w:rPr>
        <w:t xml:space="preserve">, возвращающая количество обращений, связанных с конкретным устройством (системой). Код создания функции приведён в </w:t>
      </w:r>
      <w:r w:rsidRPr="001D465C">
        <w:rPr>
          <w:rStyle w:val="aff9"/>
          <w:rFonts w:cs="Times New Roman"/>
          <w:b w:val="0"/>
          <w:szCs w:val="28"/>
        </w:rPr>
        <w:t>листинге 3</w:t>
      </w:r>
      <w:r w:rsidRPr="001D465C">
        <w:rPr>
          <w:rFonts w:cs="Times New Roman"/>
          <w:b/>
          <w:szCs w:val="28"/>
        </w:rPr>
        <w:t>.</w:t>
      </w:r>
    </w:p>
    <w:p w14:paraId="013B1A51" w14:textId="628988AB" w:rsidR="008F3C43" w:rsidRPr="001D465C" w:rsidRDefault="008F3C43" w:rsidP="0003203B">
      <w:pPr>
        <w:pStyle w:val="aff2"/>
        <w:spacing w:line="360" w:lineRule="auto"/>
        <w:rPr>
          <w:rFonts w:cs="Times New Roman"/>
          <w:szCs w:val="28"/>
        </w:rPr>
      </w:pPr>
      <w:r w:rsidRPr="001D465C">
        <w:rPr>
          <w:rFonts w:cs="Times New Roman"/>
          <w:szCs w:val="28"/>
        </w:rPr>
        <w:t xml:space="preserve">Листинг 3 – Код создания </w:t>
      </w:r>
      <w:r w:rsidR="00A2259B" w:rsidRPr="001D465C">
        <w:rPr>
          <w:rFonts w:cs="Times New Roman"/>
          <w:szCs w:val="28"/>
        </w:rPr>
        <w:t>скалярной</w:t>
      </w:r>
      <w:r w:rsidRPr="001D465C">
        <w:rPr>
          <w:rFonts w:cs="Times New Roman"/>
          <w:szCs w:val="28"/>
        </w:rPr>
        <w:t xml:space="preserve"> функции </w:t>
      </w:r>
      <w:proofErr w:type="spellStart"/>
      <w:r w:rsidR="001D465C" w:rsidRPr="001D465C">
        <w:rPr>
          <w:rStyle w:val="HTML"/>
          <w:rFonts w:ascii="Times New Roman" w:eastAsiaTheme="majorEastAsia" w:hAnsi="Times New Roman" w:cs="Times New Roman"/>
          <w:sz w:val="28"/>
          <w:szCs w:val="28"/>
        </w:rPr>
        <w:t>GetCaseCountBySystem</w:t>
      </w:r>
      <w:proofErr w:type="spellEnd"/>
    </w:p>
    <w:p w14:paraId="2ABF25E4" w14:textId="77777777" w:rsidR="001D465C" w:rsidRPr="001D465C" w:rsidRDefault="001D465C" w:rsidP="001D465C">
      <w:pPr>
        <w:pStyle w:val="a3"/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</w:rPr>
      </w:pPr>
      <w:r w:rsidRPr="001D465C">
        <w:rPr>
          <w:rFonts w:ascii="Courier New" w:hAnsi="Courier New" w:cs="Courier New"/>
          <w:sz w:val="24"/>
          <w:szCs w:val="20"/>
        </w:rPr>
        <w:t>-- Функция возвращает количество обращений по конкретному устройству</w:t>
      </w:r>
    </w:p>
    <w:p w14:paraId="021D6796" w14:textId="77777777" w:rsidR="001D465C" w:rsidRPr="001D465C" w:rsidRDefault="001D465C" w:rsidP="001D465C">
      <w:pPr>
        <w:pStyle w:val="a3"/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1D465C">
        <w:rPr>
          <w:rFonts w:ascii="Courier New" w:hAnsi="Courier New" w:cs="Courier New"/>
          <w:sz w:val="24"/>
          <w:szCs w:val="20"/>
          <w:lang w:val="en-US"/>
        </w:rPr>
        <w:t xml:space="preserve">CREATE FUNCTION </w:t>
      </w:r>
      <w:proofErr w:type="spellStart"/>
      <w:r w:rsidRPr="001D465C">
        <w:rPr>
          <w:rFonts w:ascii="Courier New" w:hAnsi="Courier New" w:cs="Courier New"/>
          <w:sz w:val="24"/>
          <w:szCs w:val="20"/>
          <w:lang w:val="en-US"/>
        </w:rPr>
        <w:t>GetCaseCountBySystem</w:t>
      </w:r>
      <w:proofErr w:type="spellEnd"/>
    </w:p>
    <w:p w14:paraId="3D1B8B1B" w14:textId="77777777" w:rsidR="001D465C" w:rsidRPr="001D465C" w:rsidRDefault="001D465C" w:rsidP="001D465C">
      <w:pPr>
        <w:pStyle w:val="a3"/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1D465C">
        <w:rPr>
          <w:rFonts w:ascii="Courier New" w:hAnsi="Courier New" w:cs="Courier New"/>
          <w:sz w:val="24"/>
          <w:szCs w:val="20"/>
          <w:lang w:val="en-US"/>
        </w:rPr>
        <w:t>(</w:t>
      </w:r>
    </w:p>
    <w:p w14:paraId="64B46BB1" w14:textId="77777777" w:rsidR="001D465C" w:rsidRPr="001D465C" w:rsidRDefault="001D465C" w:rsidP="001D465C">
      <w:pPr>
        <w:pStyle w:val="a3"/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1D465C">
        <w:rPr>
          <w:rFonts w:ascii="Courier New" w:hAnsi="Courier New" w:cs="Courier New"/>
          <w:sz w:val="24"/>
          <w:szCs w:val="20"/>
          <w:lang w:val="en-US"/>
        </w:rPr>
        <w:t>@</w:t>
      </w:r>
      <w:proofErr w:type="spellStart"/>
      <w:r w:rsidRPr="001D465C">
        <w:rPr>
          <w:rFonts w:ascii="Courier New" w:hAnsi="Courier New" w:cs="Courier New"/>
          <w:sz w:val="24"/>
          <w:szCs w:val="20"/>
          <w:lang w:val="en-US"/>
        </w:rPr>
        <w:t>SystemID</w:t>
      </w:r>
      <w:proofErr w:type="spellEnd"/>
      <w:r w:rsidRPr="001D465C">
        <w:rPr>
          <w:rFonts w:ascii="Courier New" w:hAnsi="Courier New" w:cs="Courier New"/>
          <w:sz w:val="24"/>
          <w:szCs w:val="20"/>
          <w:lang w:val="en-US"/>
        </w:rPr>
        <w:t xml:space="preserve"> INT</w:t>
      </w:r>
    </w:p>
    <w:p w14:paraId="789450D2" w14:textId="77777777" w:rsidR="001D465C" w:rsidRPr="001D465C" w:rsidRDefault="001D465C" w:rsidP="001D465C">
      <w:pPr>
        <w:pStyle w:val="a3"/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1D465C">
        <w:rPr>
          <w:rFonts w:ascii="Courier New" w:hAnsi="Courier New" w:cs="Courier New"/>
          <w:sz w:val="24"/>
          <w:szCs w:val="20"/>
          <w:lang w:val="en-US"/>
        </w:rPr>
        <w:t>)</w:t>
      </w:r>
    </w:p>
    <w:p w14:paraId="6CED7B3A" w14:textId="77777777" w:rsidR="001D465C" w:rsidRPr="001D465C" w:rsidRDefault="001D465C" w:rsidP="001D465C">
      <w:pPr>
        <w:pStyle w:val="a3"/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1D465C">
        <w:rPr>
          <w:rFonts w:ascii="Courier New" w:hAnsi="Courier New" w:cs="Courier New"/>
          <w:sz w:val="24"/>
          <w:szCs w:val="20"/>
          <w:lang w:val="en-US"/>
        </w:rPr>
        <w:t>RETURNS INT</w:t>
      </w:r>
    </w:p>
    <w:p w14:paraId="6D9D527C" w14:textId="77777777" w:rsidR="001D465C" w:rsidRPr="001D465C" w:rsidRDefault="001D465C" w:rsidP="001D465C">
      <w:pPr>
        <w:pStyle w:val="a3"/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1D465C">
        <w:rPr>
          <w:rFonts w:ascii="Courier New" w:hAnsi="Courier New" w:cs="Courier New"/>
          <w:sz w:val="24"/>
          <w:szCs w:val="20"/>
          <w:lang w:val="en-US"/>
        </w:rPr>
        <w:t>AS</w:t>
      </w:r>
    </w:p>
    <w:p w14:paraId="477246F9" w14:textId="77777777" w:rsidR="001D465C" w:rsidRPr="001D465C" w:rsidRDefault="001D465C" w:rsidP="001D465C">
      <w:pPr>
        <w:pStyle w:val="a3"/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1D465C">
        <w:rPr>
          <w:rFonts w:ascii="Courier New" w:hAnsi="Courier New" w:cs="Courier New"/>
          <w:sz w:val="24"/>
          <w:szCs w:val="20"/>
          <w:lang w:val="en-US"/>
        </w:rPr>
        <w:t>BEGIN</w:t>
      </w:r>
    </w:p>
    <w:p w14:paraId="061995E7" w14:textId="77777777" w:rsidR="001D465C" w:rsidRPr="001D465C" w:rsidRDefault="001D465C" w:rsidP="001D465C">
      <w:pPr>
        <w:pStyle w:val="a3"/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1D465C">
        <w:rPr>
          <w:rFonts w:ascii="Courier New" w:hAnsi="Courier New" w:cs="Courier New"/>
          <w:sz w:val="24"/>
          <w:szCs w:val="20"/>
          <w:lang w:val="en-US"/>
        </w:rPr>
        <w:t>DECLARE @</w:t>
      </w:r>
      <w:proofErr w:type="spellStart"/>
      <w:r w:rsidRPr="001D465C">
        <w:rPr>
          <w:rFonts w:ascii="Courier New" w:hAnsi="Courier New" w:cs="Courier New"/>
          <w:sz w:val="24"/>
          <w:szCs w:val="20"/>
          <w:lang w:val="en-US"/>
        </w:rPr>
        <w:t>CaseCount</w:t>
      </w:r>
      <w:proofErr w:type="spellEnd"/>
      <w:r w:rsidRPr="001D465C">
        <w:rPr>
          <w:rFonts w:ascii="Courier New" w:hAnsi="Courier New" w:cs="Courier New"/>
          <w:sz w:val="24"/>
          <w:szCs w:val="20"/>
          <w:lang w:val="en-US"/>
        </w:rPr>
        <w:t xml:space="preserve"> INT;</w:t>
      </w:r>
    </w:p>
    <w:p w14:paraId="1E98716C" w14:textId="77777777" w:rsidR="001D465C" w:rsidRPr="001D465C" w:rsidRDefault="001D465C" w:rsidP="001D465C">
      <w:pPr>
        <w:pStyle w:val="a3"/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1D465C">
        <w:rPr>
          <w:rFonts w:ascii="Courier New" w:hAnsi="Courier New" w:cs="Courier New"/>
          <w:sz w:val="24"/>
          <w:szCs w:val="20"/>
          <w:lang w:val="en-US"/>
        </w:rPr>
        <w:t>SELECT @</w:t>
      </w:r>
      <w:proofErr w:type="spellStart"/>
      <w:r w:rsidRPr="001D465C">
        <w:rPr>
          <w:rFonts w:ascii="Courier New" w:hAnsi="Courier New" w:cs="Courier New"/>
          <w:sz w:val="24"/>
          <w:szCs w:val="20"/>
          <w:lang w:val="en-US"/>
        </w:rPr>
        <w:t>CaseCount</w:t>
      </w:r>
      <w:proofErr w:type="spellEnd"/>
      <w:r w:rsidRPr="001D465C">
        <w:rPr>
          <w:rFonts w:ascii="Courier New" w:hAnsi="Courier New" w:cs="Courier New"/>
          <w:sz w:val="24"/>
          <w:szCs w:val="20"/>
          <w:lang w:val="en-US"/>
        </w:rPr>
        <w:t xml:space="preserve"> = </w:t>
      </w:r>
      <w:proofErr w:type="gramStart"/>
      <w:r w:rsidRPr="001D465C">
        <w:rPr>
          <w:rFonts w:ascii="Courier New" w:hAnsi="Courier New" w:cs="Courier New"/>
          <w:sz w:val="24"/>
          <w:szCs w:val="20"/>
          <w:lang w:val="en-US"/>
        </w:rPr>
        <w:t>COUNT(</w:t>
      </w:r>
      <w:proofErr w:type="gramEnd"/>
      <w:r w:rsidRPr="001D465C">
        <w:rPr>
          <w:rFonts w:ascii="Courier New" w:hAnsi="Courier New" w:cs="Courier New"/>
          <w:sz w:val="24"/>
          <w:szCs w:val="20"/>
          <w:lang w:val="en-US"/>
        </w:rPr>
        <w:t>*)</w:t>
      </w:r>
    </w:p>
    <w:p w14:paraId="5944000B" w14:textId="77777777" w:rsidR="001D465C" w:rsidRPr="001D465C" w:rsidRDefault="001D465C" w:rsidP="001D465C">
      <w:pPr>
        <w:pStyle w:val="a3"/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1D465C">
        <w:rPr>
          <w:rFonts w:ascii="Courier New" w:hAnsi="Courier New" w:cs="Courier New"/>
          <w:sz w:val="24"/>
          <w:szCs w:val="20"/>
          <w:lang w:val="en-US"/>
        </w:rPr>
        <w:t xml:space="preserve">FROM </w:t>
      </w:r>
      <w:proofErr w:type="spellStart"/>
      <w:r w:rsidRPr="001D465C">
        <w:rPr>
          <w:rFonts w:ascii="Courier New" w:hAnsi="Courier New" w:cs="Courier New"/>
          <w:sz w:val="24"/>
          <w:szCs w:val="20"/>
          <w:lang w:val="en-US"/>
        </w:rPr>
        <w:t>SupportCase</w:t>
      </w:r>
      <w:proofErr w:type="spellEnd"/>
    </w:p>
    <w:p w14:paraId="20C28E99" w14:textId="77777777" w:rsidR="001D465C" w:rsidRPr="001D465C" w:rsidRDefault="001D465C" w:rsidP="001D465C">
      <w:pPr>
        <w:pStyle w:val="a3"/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  <w:lang w:val="en-US"/>
        </w:rPr>
      </w:pPr>
      <w:r w:rsidRPr="001D465C">
        <w:rPr>
          <w:rFonts w:ascii="Courier New" w:hAnsi="Courier New" w:cs="Courier New"/>
          <w:sz w:val="24"/>
          <w:szCs w:val="20"/>
          <w:lang w:val="en-US"/>
        </w:rPr>
        <w:t xml:space="preserve">WHERE </w:t>
      </w:r>
      <w:proofErr w:type="spellStart"/>
      <w:r w:rsidRPr="001D465C">
        <w:rPr>
          <w:rFonts w:ascii="Courier New" w:hAnsi="Courier New" w:cs="Courier New"/>
          <w:sz w:val="24"/>
          <w:szCs w:val="20"/>
          <w:lang w:val="en-US"/>
        </w:rPr>
        <w:t>SystemID</w:t>
      </w:r>
      <w:proofErr w:type="spellEnd"/>
      <w:r w:rsidRPr="001D465C">
        <w:rPr>
          <w:rFonts w:ascii="Courier New" w:hAnsi="Courier New" w:cs="Courier New"/>
          <w:sz w:val="24"/>
          <w:szCs w:val="20"/>
          <w:lang w:val="en-US"/>
        </w:rPr>
        <w:t xml:space="preserve"> = @</w:t>
      </w:r>
      <w:proofErr w:type="spellStart"/>
      <w:r w:rsidRPr="001D465C">
        <w:rPr>
          <w:rFonts w:ascii="Courier New" w:hAnsi="Courier New" w:cs="Courier New"/>
          <w:sz w:val="24"/>
          <w:szCs w:val="20"/>
          <w:lang w:val="en-US"/>
        </w:rPr>
        <w:t>SystemID</w:t>
      </w:r>
      <w:proofErr w:type="spellEnd"/>
      <w:r w:rsidRPr="001D465C">
        <w:rPr>
          <w:rFonts w:ascii="Courier New" w:hAnsi="Courier New" w:cs="Courier New"/>
          <w:sz w:val="24"/>
          <w:szCs w:val="20"/>
          <w:lang w:val="en-US"/>
        </w:rPr>
        <w:t>;</w:t>
      </w:r>
    </w:p>
    <w:p w14:paraId="62E54CEF" w14:textId="77777777" w:rsidR="001D465C" w:rsidRPr="001D465C" w:rsidRDefault="001D465C" w:rsidP="001D465C">
      <w:pPr>
        <w:pStyle w:val="a3"/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</w:rPr>
      </w:pPr>
      <w:r w:rsidRPr="001D465C">
        <w:rPr>
          <w:rFonts w:ascii="Courier New" w:hAnsi="Courier New" w:cs="Courier New"/>
          <w:sz w:val="24"/>
          <w:szCs w:val="20"/>
          <w:lang w:val="en-US"/>
        </w:rPr>
        <w:t>RETURN</w:t>
      </w:r>
      <w:r w:rsidRPr="001D465C">
        <w:rPr>
          <w:rFonts w:ascii="Courier New" w:hAnsi="Courier New" w:cs="Courier New"/>
          <w:sz w:val="24"/>
          <w:szCs w:val="20"/>
        </w:rPr>
        <w:t xml:space="preserve"> @</w:t>
      </w:r>
      <w:r w:rsidRPr="001D465C">
        <w:rPr>
          <w:rFonts w:ascii="Courier New" w:hAnsi="Courier New" w:cs="Courier New"/>
          <w:sz w:val="24"/>
          <w:szCs w:val="20"/>
          <w:lang w:val="en-US"/>
        </w:rPr>
        <w:t>CaseCount</w:t>
      </w:r>
      <w:r w:rsidRPr="001D465C">
        <w:rPr>
          <w:rFonts w:ascii="Courier New" w:hAnsi="Courier New" w:cs="Courier New"/>
          <w:sz w:val="24"/>
          <w:szCs w:val="20"/>
        </w:rPr>
        <w:t>;</w:t>
      </w:r>
    </w:p>
    <w:p w14:paraId="11C5665C" w14:textId="77777777" w:rsidR="001D465C" w:rsidRPr="001D465C" w:rsidRDefault="001D465C" w:rsidP="001D465C">
      <w:pPr>
        <w:pStyle w:val="a3"/>
        <w:spacing w:line="240" w:lineRule="auto"/>
        <w:ind w:firstLine="0"/>
        <w:jc w:val="left"/>
        <w:rPr>
          <w:rFonts w:ascii="Courier New" w:hAnsi="Courier New" w:cs="Courier New"/>
          <w:sz w:val="24"/>
          <w:szCs w:val="20"/>
        </w:rPr>
      </w:pPr>
      <w:r w:rsidRPr="001D465C">
        <w:rPr>
          <w:rFonts w:ascii="Courier New" w:hAnsi="Courier New" w:cs="Courier New"/>
          <w:sz w:val="24"/>
          <w:szCs w:val="20"/>
        </w:rPr>
        <w:t>END</w:t>
      </w:r>
    </w:p>
    <w:p w14:paraId="73A10FC2" w14:textId="601FFCAC" w:rsidR="001D465C" w:rsidRPr="001D465C" w:rsidRDefault="001D465C" w:rsidP="001D465C">
      <w:pPr>
        <w:pStyle w:val="aff2"/>
        <w:spacing w:line="360" w:lineRule="auto"/>
        <w:ind w:firstLine="709"/>
        <w:rPr>
          <w:rFonts w:cs="Times New Roman"/>
          <w:szCs w:val="28"/>
        </w:rPr>
      </w:pPr>
      <w:r w:rsidRPr="001D465C">
        <w:rPr>
          <w:rFonts w:cs="Times New Roman"/>
          <w:szCs w:val="28"/>
        </w:rPr>
        <w:lastRenderedPageBreak/>
        <w:t>Для отображения сведений об установл</w:t>
      </w:r>
      <w:r>
        <w:rPr>
          <w:rFonts w:cs="Times New Roman"/>
          <w:szCs w:val="28"/>
        </w:rPr>
        <w:t xml:space="preserve">енных приложениях с привязкой к </w:t>
      </w:r>
      <w:r w:rsidRPr="001D465C">
        <w:rPr>
          <w:rFonts w:cs="Times New Roman"/>
          <w:szCs w:val="28"/>
        </w:rPr>
        <w:t xml:space="preserve">устройствам и сотрудникам создаётся представление </w:t>
      </w:r>
      <w:proofErr w:type="spellStart"/>
      <w:r w:rsidRPr="001D465C">
        <w:rPr>
          <w:rStyle w:val="HTML"/>
          <w:rFonts w:ascii="Times New Roman" w:eastAsiaTheme="majorEastAsia" w:hAnsi="Times New Roman" w:cs="Times New Roman"/>
          <w:sz w:val="28"/>
          <w:szCs w:val="28"/>
        </w:rPr>
        <w:t>AppWithSystemAndEmployee</w:t>
      </w:r>
      <w:proofErr w:type="spellEnd"/>
      <w:r w:rsidRPr="001D465C">
        <w:rPr>
          <w:rFonts w:cs="Times New Roman"/>
          <w:szCs w:val="28"/>
        </w:rPr>
        <w:t xml:space="preserve">. Код создания приведён в </w:t>
      </w:r>
      <w:r w:rsidRPr="001D465C">
        <w:rPr>
          <w:rStyle w:val="aff9"/>
          <w:rFonts w:cs="Times New Roman"/>
          <w:b w:val="0"/>
          <w:szCs w:val="28"/>
        </w:rPr>
        <w:t>листинге 4</w:t>
      </w:r>
      <w:r w:rsidRPr="001D465C">
        <w:rPr>
          <w:rFonts w:cs="Times New Roman"/>
          <w:szCs w:val="28"/>
        </w:rPr>
        <w:t>.</w:t>
      </w:r>
    </w:p>
    <w:p w14:paraId="5692DAF8" w14:textId="1E3BFA37" w:rsidR="0063661A" w:rsidRPr="00E237E6" w:rsidRDefault="0063661A" w:rsidP="0003203B">
      <w:pPr>
        <w:pStyle w:val="aff2"/>
      </w:pPr>
      <w:r w:rsidRPr="0063661A">
        <w:t xml:space="preserve">Листинг </w:t>
      </w:r>
      <w:r w:rsidRPr="00E237E6">
        <w:t>4</w:t>
      </w:r>
      <w:r w:rsidRPr="0063661A">
        <w:t xml:space="preserve"> – </w:t>
      </w:r>
      <w:r w:rsidR="0003203B">
        <w:t>Код создания п</w:t>
      </w:r>
      <w:r w:rsidRPr="0063661A">
        <w:t>редставлени</w:t>
      </w:r>
      <w:r w:rsidR="0003203B">
        <w:t>я</w:t>
      </w:r>
      <w:r w:rsidRPr="0063661A">
        <w:t xml:space="preserve"> </w:t>
      </w:r>
      <w:proofErr w:type="spellStart"/>
      <w:r w:rsidR="001D465C" w:rsidRPr="001D465C">
        <w:rPr>
          <w:rStyle w:val="HTML"/>
          <w:rFonts w:ascii="Times New Roman" w:eastAsiaTheme="majorEastAsia" w:hAnsi="Times New Roman" w:cs="Times New Roman"/>
          <w:sz w:val="28"/>
          <w:szCs w:val="28"/>
        </w:rPr>
        <w:t>AppWithSystemAndEmployee</w:t>
      </w:r>
      <w:proofErr w:type="spellEnd"/>
    </w:p>
    <w:p w14:paraId="5F3A2E31" w14:textId="77777777" w:rsidR="001D465C" w:rsidRDefault="001D465C" w:rsidP="001D465C">
      <w:pPr>
        <w:pStyle w:val="aff0"/>
      </w:pPr>
      <w:r>
        <w:t>-- Представление показывает приложения, устройства и сотрудников</w:t>
      </w:r>
    </w:p>
    <w:p w14:paraId="560AFE44" w14:textId="77777777" w:rsidR="001D465C" w:rsidRPr="001D465C" w:rsidRDefault="001D465C" w:rsidP="001D465C">
      <w:pPr>
        <w:pStyle w:val="aff0"/>
        <w:rPr>
          <w:lang w:val="en-US"/>
        </w:rPr>
      </w:pPr>
      <w:r w:rsidRPr="001D465C">
        <w:rPr>
          <w:lang w:val="en-US"/>
        </w:rPr>
        <w:t xml:space="preserve">CREATE VIEW </w:t>
      </w:r>
      <w:proofErr w:type="spellStart"/>
      <w:r w:rsidRPr="001D465C">
        <w:rPr>
          <w:lang w:val="en-US"/>
        </w:rPr>
        <w:t>AppWithSystemAndEmployee</w:t>
      </w:r>
      <w:proofErr w:type="spellEnd"/>
      <w:r w:rsidRPr="001D465C">
        <w:rPr>
          <w:lang w:val="en-US"/>
        </w:rPr>
        <w:t xml:space="preserve"> AS</w:t>
      </w:r>
    </w:p>
    <w:p w14:paraId="7EC96931" w14:textId="77777777" w:rsidR="001D465C" w:rsidRPr="001D465C" w:rsidRDefault="001D465C" w:rsidP="001D465C">
      <w:pPr>
        <w:pStyle w:val="aff0"/>
        <w:rPr>
          <w:lang w:val="en-US"/>
        </w:rPr>
      </w:pPr>
      <w:r w:rsidRPr="001D465C">
        <w:rPr>
          <w:lang w:val="en-US"/>
        </w:rPr>
        <w:t xml:space="preserve">SELECT </w:t>
      </w:r>
    </w:p>
    <w:p w14:paraId="0FD56B9F" w14:textId="2FEC282C" w:rsidR="001D465C" w:rsidRPr="001D465C" w:rsidRDefault="001D465C" w:rsidP="001D465C">
      <w:pPr>
        <w:pStyle w:val="aff0"/>
        <w:rPr>
          <w:lang w:val="en-US"/>
        </w:rPr>
      </w:pPr>
      <w:proofErr w:type="spellStart"/>
      <w:proofErr w:type="gramStart"/>
      <w:r w:rsidRPr="001D465C">
        <w:rPr>
          <w:lang w:val="en-US"/>
        </w:rPr>
        <w:t>a.AppTitle</w:t>
      </w:r>
      <w:proofErr w:type="spellEnd"/>
      <w:proofErr w:type="gramEnd"/>
      <w:r w:rsidRPr="001D465C">
        <w:rPr>
          <w:lang w:val="en-US"/>
        </w:rPr>
        <w:t xml:space="preserve"> AS Application,</w:t>
      </w:r>
    </w:p>
    <w:p w14:paraId="098E7F1E" w14:textId="4A9901D7" w:rsidR="001D465C" w:rsidRPr="001D465C" w:rsidRDefault="001D465C" w:rsidP="001D465C">
      <w:pPr>
        <w:pStyle w:val="aff0"/>
        <w:rPr>
          <w:lang w:val="en-US"/>
        </w:rPr>
      </w:pPr>
      <w:proofErr w:type="spellStart"/>
      <w:proofErr w:type="gramStart"/>
      <w:r w:rsidRPr="001D465C">
        <w:rPr>
          <w:lang w:val="en-US"/>
        </w:rPr>
        <w:t>a.AppEdition</w:t>
      </w:r>
      <w:proofErr w:type="spellEnd"/>
      <w:proofErr w:type="gramEnd"/>
      <w:r w:rsidRPr="001D465C">
        <w:rPr>
          <w:lang w:val="en-US"/>
        </w:rPr>
        <w:t>,</w:t>
      </w:r>
    </w:p>
    <w:p w14:paraId="3AAF58E5" w14:textId="26CC95A3" w:rsidR="001D465C" w:rsidRPr="001D465C" w:rsidRDefault="001D465C" w:rsidP="001D465C">
      <w:pPr>
        <w:pStyle w:val="aff0"/>
        <w:rPr>
          <w:lang w:val="en-US"/>
        </w:rPr>
      </w:pPr>
      <w:proofErr w:type="spellStart"/>
      <w:proofErr w:type="gramStart"/>
      <w:r w:rsidRPr="001D465C">
        <w:rPr>
          <w:lang w:val="en-US"/>
        </w:rPr>
        <w:t>a.SerialCode</w:t>
      </w:r>
      <w:proofErr w:type="spellEnd"/>
      <w:proofErr w:type="gramEnd"/>
      <w:r w:rsidRPr="001D465C">
        <w:rPr>
          <w:lang w:val="en-US"/>
        </w:rPr>
        <w:t>,</w:t>
      </w:r>
    </w:p>
    <w:p w14:paraId="73F22F77" w14:textId="5657A71E" w:rsidR="001D465C" w:rsidRPr="001D465C" w:rsidRDefault="001D465C" w:rsidP="001D465C">
      <w:pPr>
        <w:pStyle w:val="aff0"/>
        <w:rPr>
          <w:lang w:val="en-US"/>
        </w:rPr>
      </w:pPr>
      <w:proofErr w:type="spellStart"/>
      <w:r w:rsidRPr="001D465C">
        <w:rPr>
          <w:lang w:val="en-US"/>
        </w:rPr>
        <w:t>m.SystemName</w:t>
      </w:r>
      <w:proofErr w:type="spellEnd"/>
      <w:r w:rsidRPr="001D465C">
        <w:rPr>
          <w:lang w:val="en-US"/>
        </w:rPr>
        <w:t>,</w:t>
      </w:r>
    </w:p>
    <w:p w14:paraId="2D13E61D" w14:textId="659A258E" w:rsidR="001D465C" w:rsidRPr="001D465C" w:rsidRDefault="001D465C" w:rsidP="001D465C">
      <w:pPr>
        <w:pStyle w:val="aff0"/>
        <w:rPr>
          <w:lang w:val="en-US"/>
        </w:rPr>
      </w:pPr>
      <w:proofErr w:type="spellStart"/>
      <w:r w:rsidRPr="001D465C">
        <w:rPr>
          <w:lang w:val="en-US"/>
        </w:rPr>
        <w:t>m.NetworkIP</w:t>
      </w:r>
      <w:proofErr w:type="spellEnd"/>
      <w:r w:rsidRPr="001D465C">
        <w:rPr>
          <w:lang w:val="en-US"/>
        </w:rPr>
        <w:t>,</w:t>
      </w:r>
    </w:p>
    <w:p w14:paraId="6F6FA001" w14:textId="77414C0B" w:rsidR="001D465C" w:rsidRPr="001D465C" w:rsidRDefault="001D465C" w:rsidP="001D465C">
      <w:pPr>
        <w:pStyle w:val="aff0"/>
        <w:rPr>
          <w:lang w:val="en-US"/>
        </w:rPr>
      </w:pPr>
      <w:proofErr w:type="spellStart"/>
      <w:proofErr w:type="gramStart"/>
      <w:r w:rsidRPr="001D465C">
        <w:rPr>
          <w:lang w:val="en-US"/>
        </w:rPr>
        <w:t>e.FullName</w:t>
      </w:r>
      <w:proofErr w:type="spellEnd"/>
      <w:proofErr w:type="gramEnd"/>
      <w:r w:rsidRPr="001D465C">
        <w:rPr>
          <w:lang w:val="en-US"/>
        </w:rPr>
        <w:t xml:space="preserve"> AS </w:t>
      </w:r>
      <w:proofErr w:type="spellStart"/>
      <w:r w:rsidRPr="001D465C">
        <w:rPr>
          <w:lang w:val="en-US"/>
        </w:rPr>
        <w:t>AssignedEmployee</w:t>
      </w:r>
      <w:proofErr w:type="spellEnd"/>
    </w:p>
    <w:p w14:paraId="285A2C6B" w14:textId="77777777" w:rsidR="001D465C" w:rsidRPr="001D465C" w:rsidRDefault="001D465C" w:rsidP="001D465C">
      <w:pPr>
        <w:pStyle w:val="aff0"/>
        <w:rPr>
          <w:lang w:val="en-US"/>
        </w:rPr>
      </w:pPr>
      <w:r w:rsidRPr="001D465C">
        <w:rPr>
          <w:lang w:val="en-US"/>
        </w:rPr>
        <w:t>FROM Application a</w:t>
      </w:r>
    </w:p>
    <w:p w14:paraId="2666C7A2" w14:textId="77777777" w:rsidR="001D465C" w:rsidRPr="001D465C" w:rsidRDefault="001D465C" w:rsidP="001D465C">
      <w:pPr>
        <w:pStyle w:val="aff0"/>
        <w:rPr>
          <w:lang w:val="en-US"/>
        </w:rPr>
      </w:pPr>
      <w:r w:rsidRPr="001D465C">
        <w:rPr>
          <w:lang w:val="en-US"/>
        </w:rPr>
        <w:t xml:space="preserve">LEFT JOIN Machine m ON </w:t>
      </w:r>
      <w:proofErr w:type="spellStart"/>
      <w:proofErr w:type="gramStart"/>
      <w:r w:rsidRPr="001D465C">
        <w:rPr>
          <w:lang w:val="en-US"/>
        </w:rPr>
        <w:t>a.SystemID</w:t>
      </w:r>
      <w:proofErr w:type="spellEnd"/>
      <w:proofErr w:type="gramEnd"/>
      <w:r w:rsidRPr="001D465C">
        <w:rPr>
          <w:lang w:val="en-US"/>
        </w:rPr>
        <w:t xml:space="preserve"> = </w:t>
      </w:r>
      <w:proofErr w:type="spellStart"/>
      <w:r w:rsidRPr="001D465C">
        <w:rPr>
          <w:lang w:val="en-US"/>
        </w:rPr>
        <w:t>m.SystemID</w:t>
      </w:r>
      <w:proofErr w:type="spellEnd"/>
    </w:p>
    <w:p w14:paraId="2160C91F" w14:textId="5005659F" w:rsidR="0063661A" w:rsidRPr="001D465C" w:rsidRDefault="001D465C" w:rsidP="001D465C">
      <w:pPr>
        <w:pStyle w:val="aff0"/>
        <w:rPr>
          <w:lang w:val="en-US"/>
        </w:rPr>
      </w:pPr>
      <w:r w:rsidRPr="001D465C">
        <w:rPr>
          <w:lang w:val="en-US"/>
        </w:rPr>
        <w:t xml:space="preserve">LEFT JOIN Employees e ON </w:t>
      </w:r>
      <w:proofErr w:type="spellStart"/>
      <w:proofErr w:type="gramStart"/>
      <w:r w:rsidRPr="001D465C">
        <w:rPr>
          <w:lang w:val="en-US"/>
        </w:rPr>
        <w:t>m.AssignedEmpID</w:t>
      </w:r>
      <w:proofErr w:type="spellEnd"/>
      <w:proofErr w:type="gramEnd"/>
      <w:r w:rsidRPr="001D465C">
        <w:rPr>
          <w:lang w:val="en-US"/>
        </w:rPr>
        <w:t xml:space="preserve"> = </w:t>
      </w:r>
      <w:proofErr w:type="spellStart"/>
      <w:r w:rsidRPr="001D465C">
        <w:rPr>
          <w:lang w:val="en-US"/>
        </w:rPr>
        <w:t>e.EmpID</w:t>
      </w:r>
      <w:proofErr w:type="spellEnd"/>
      <w:r w:rsidRPr="001D465C">
        <w:rPr>
          <w:lang w:val="en-US"/>
        </w:rPr>
        <w:t>;</w:t>
      </w:r>
    </w:p>
    <w:p w14:paraId="01BF547D" w14:textId="77777777" w:rsidR="001D465C" w:rsidRPr="001D465C" w:rsidRDefault="001D465C" w:rsidP="001D465C">
      <w:pPr>
        <w:pStyle w:val="aff2"/>
        <w:spacing w:line="360" w:lineRule="auto"/>
        <w:ind w:firstLine="709"/>
        <w:rPr>
          <w:rStyle w:val="af0"/>
          <w:rFonts w:cs="Times New Roman"/>
          <w:szCs w:val="28"/>
        </w:rPr>
      </w:pPr>
      <w:r w:rsidRPr="001D465C">
        <w:rPr>
          <w:rFonts w:cs="Times New Roman"/>
          <w:szCs w:val="28"/>
        </w:rPr>
        <w:t xml:space="preserve">Для обеспечения контроля над заполнением обращений реализуется триггер </w:t>
      </w:r>
      <w:proofErr w:type="spellStart"/>
      <w:r w:rsidRPr="001D465C">
        <w:rPr>
          <w:rStyle w:val="HTML"/>
          <w:rFonts w:ascii="Times New Roman" w:eastAsiaTheme="majorEastAsia" w:hAnsi="Times New Roman" w:cs="Times New Roman"/>
          <w:sz w:val="28"/>
          <w:szCs w:val="28"/>
        </w:rPr>
        <w:t>trg_BlockEmptyCaseDetails</w:t>
      </w:r>
      <w:proofErr w:type="spellEnd"/>
      <w:r w:rsidRPr="001D465C">
        <w:rPr>
          <w:rFonts w:cs="Times New Roman"/>
          <w:szCs w:val="28"/>
        </w:rPr>
        <w:t xml:space="preserve">, запрещающий добавление записей с пустыми описаниями. Код приведён в </w:t>
      </w:r>
      <w:r w:rsidRPr="001D465C">
        <w:rPr>
          <w:rStyle w:val="aff9"/>
          <w:rFonts w:cs="Times New Roman"/>
          <w:b w:val="0"/>
          <w:szCs w:val="28"/>
        </w:rPr>
        <w:t>листинге 5</w:t>
      </w:r>
      <w:r w:rsidRPr="001D465C">
        <w:rPr>
          <w:rFonts w:cs="Times New Roman"/>
          <w:szCs w:val="28"/>
        </w:rPr>
        <w:t>.</w:t>
      </w:r>
      <w:r w:rsidRPr="001D465C">
        <w:rPr>
          <w:rStyle w:val="af0"/>
          <w:rFonts w:cs="Times New Roman"/>
          <w:szCs w:val="28"/>
        </w:rPr>
        <w:t xml:space="preserve"> </w:t>
      </w:r>
    </w:p>
    <w:p w14:paraId="29A8CD9C" w14:textId="6B4132EC" w:rsidR="0063661A" w:rsidRPr="00E237E6" w:rsidRDefault="0063661A" w:rsidP="0003203B">
      <w:pPr>
        <w:pStyle w:val="aff2"/>
        <w:jc w:val="left"/>
        <w:rPr>
          <w:rStyle w:val="af0"/>
        </w:rPr>
      </w:pPr>
      <w:r w:rsidRPr="0063661A">
        <w:rPr>
          <w:rStyle w:val="af0"/>
        </w:rPr>
        <w:t xml:space="preserve">Листинг </w:t>
      </w:r>
      <w:r w:rsidRPr="00E237E6">
        <w:rPr>
          <w:rStyle w:val="af0"/>
        </w:rPr>
        <w:t>5</w:t>
      </w:r>
      <w:r w:rsidR="0003203B">
        <w:rPr>
          <w:rStyle w:val="af0"/>
        </w:rPr>
        <w:t xml:space="preserve"> – Код создания т</w:t>
      </w:r>
      <w:r w:rsidRPr="0063661A">
        <w:rPr>
          <w:rStyle w:val="af0"/>
        </w:rPr>
        <w:t>риггер</w:t>
      </w:r>
      <w:r w:rsidR="0003203B">
        <w:rPr>
          <w:rStyle w:val="af0"/>
        </w:rPr>
        <w:t>а</w:t>
      </w:r>
      <w:r w:rsidRPr="0063661A">
        <w:rPr>
          <w:rStyle w:val="af0"/>
        </w:rPr>
        <w:t xml:space="preserve"> </w:t>
      </w:r>
      <w:proofErr w:type="spellStart"/>
      <w:r w:rsidR="001D465C" w:rsidRPr="001D465C">
        <w:rPr>
          <w:rStyle w:val="HTML"/>
          <w:rFonts w:ascii="Times New Roman" w:eastAsiaTheme="majorEastAsia" w:hAnsi="Times New Roman" w:cs="Times New Roman"/>
          <w:sz w:val="28"/>
          <w:szCs w:val="28"/>
        </w:rPr>
        <w:t>trg_BlockEmptyCaseDetails</w:t>
      </w:r>
      <w:proofErr w:type="spellEnd"/>
    </w:p>
    <w:p w14:paraId="1EDE8009" w14:textId="77777777" w:rsidR="001D465C" w:rsidRDefault="001D465C" w:rsidP="001D465C">
      <w:pPr>
        <w:pStyle w:val="aff0"/>
      </w:pPr>
      <w:r>
        <w:t>-- Триггер блокирует вставку обращений без описания</w:t>
      </w:r>
    </w:p>
    <w:p w14:paraId="58E29F07" w14:textId="77777777" w:rsidR="001D465C" w:rsidRPr="001D465C" w:rsidRDefault="001D465C" w:rsidP="001D465C">
      <w:pPr>
        <w:pStyle w:val="aff0"/>
        <w:rPr>
          <w:lang w:val="en-US"/>
        </w:rPr>
      </w:pPr>
      <w:r w:rsidRPr="001D465C">
        <w:rPr>
          <w:lang w:val="en-US"/>
        </w:rPr>
        <w:t xml:space="preserve">CREATE TRIGGER </w:t>
      </w:r>
      <w:proofErr w:type="spellStart"/>
      <w:r w:rsidRPr="001D465C">
        <w:rPr>
          <w:lang w:val="en-US"/>
        </w:rPr>
        <w:t>trg_BlockEmptyCaseDetails</w:t>
      </w:r>
      <w:proofErr w:type="spellEnd"/>
    </w:p>
    <w:p w14:paraId="08FBAD82" w14:textId="77777777" w:rsidR="001D465C" w:rsidRPr="001D465C" w:rsidRDefault="001D465C" w:rsidP="001D465C">
      <w:pPr>
        <w:pStyle w:val="aff0"/>
        <w:rPr>
          <w:lang w:val="en-US"/>
        </w:rPr>
      </w:pPr>
      <w:r w:rsidRPr="001D465C">
        <w:rPr>
          <w:lang w:val="en-US"/>
        </w:rPr>
        <w:t xml:space="preserve">ON </w:t>
      </w:r>
      <w:proofErr w:type="spellStart"/>
      <w:r w:rsidRPr="001D465C">
        <w:rPr>
          <w:lang w:val="en-US"/>
        </w:rPr>
        <w:t>SupportCase</w:t>
      </w:r>
      <w:proofErr w:type="spellEnd"/>
    </w:p>
    <w:p w14:paraId="3A3BFF29" w14:textId="77777777" w:rsidR="001D465C" w:rsidRPr="001D465C" w:rsidRDefault="001D465C" w:rsidP="001D465C">
      <w:pPr>
        <w:pStyle w:val="aff0"/>
        <w:rPr>
          <w:lang w:val="en-US"/>
        </w:rPr>
      </w:pPr>
      <w:r w:rsidRPr="001D465C">
        <w:rPr>
          <w:lang w:val="en-US"/>
        </w:rPr>
        <w:t>AFTER INSERT</w:t>
      </w:r>
    </w:p>
    <w:p w14:paraId="2AB8A4CF" w14:textId="77777777" w:rsidR="001D465C" w:rsidRPr="001D465C" w:rsidRDefault="001D465C" w:rsidP="001D465C">
      <w:pPr>
        <w:pStyle w:val="aff0"/>
        <w:rPr>
          <w:lang w:val="en-US"/>
        </w:rPr>
      </w:pPr>
      <w:r w:rsidRPr="001D465C">
        <w:rPr>
          <w:lang w:val="en-US"/>
        </w:rPr>
        <w:t>AS</w:t>
      </w:r>
    </w:p>
    <w:p w14:paraId="089755AC" w14:textId="77777777" w:rsidR="001D465C" w:rsidRPr="001D465C" w:rsidRDefault="001D465C" w:rsidP="001D465C">
      <w:pPr>
        <w:pStyle w:val="aff0"/>
        <w:rPr>
          <w:lang w:val="en-US"/>
        </w:rPr>
      </w:pPr>
      <w:r w:rsidRPr="001D465C">
        <w:rPr>
          <w:lang w:val="en-US"/>
        </w:rPr>
        <w:t>BEGIN</w:t>
      </w:r>
    </w:p>
    <w:p w14:paraId="30BE4B00" w14:textId="08322D39" w:rsidR="001D465C" w:rsidRPr="001D465C" w:rsidRDefault="001D465C" w:rsidP="001D465C">
      <w:pPr>
        <w:pStyle w:val="aff0"/>
        <w:rPr>
          <w:lang w:val="en-US"/>
        </w:rPr>
      </w:pPr>
      <w:r w:rsidRPr="001D465C">
        <w:rPr>
          <w:lang w:val="en-US"/>
        </w:rPr>
        <w:t>SET NOCOUNT ON;</w:t>
      </w:r>
    </w:p>
    <w:p w14:paraId="0F657B50" w14:textId="23FF149D" w:rsidR="001D465C" w:rsidRPr="001D465C" w:rsidRDefault="001D465C" w:rsidP="001D465C">
      <w:pPr>
        <w:pStyle w:val="aff0"/>
        <w:rPr>
          <w:lang w:val="en-US"/>
        </w:rPr>
      </w:pPr>
      <w:r w:rsidRPr="001D465C">
        <w:rPr>
          <w:lang w:val="en-US"/>
        </w:rPr>
        <w:t>IF EXISTS (</w:t>
      </w:r>
    </w:p>
    <w:p w14:paraId="65E0DCB5" w14:textId="77777777" w:rsidR="001D465C" w:rsidRDefault="001D465C" w:rsidP="001D465C">
      <w:pPr>
        <w:pStyle w:val="aff0"/>
        <w:rPr>
          <w:lang w:val="en-US"/>
        </w:rPr>
      </w:pPr>
      <w:r w:rsidRPr="001D465C">
        <w:rPr>
          <w:lang w:val="en-US"/>
        </w:rPr>
        <w:t xml:space="preserve">SELECT 1 </w:t>
      </w:r>
    </w:p>
    <w:p w14:paraId="684259EF" w14:textId="0365725C" w:rsidR="001D465C" w:rsidRPr="001D465C" w:rsidRDefault="001D465C" w:rsidP="001D465C">
      <w:pPr>
        <w:pStyle w:val="aff0"/>
        <w:rPr>
          <w:lang w:val="en-US"/>
        </w:rPr>
      </w:pPr>
      <w:r w:rsidRPr="001D465C">
        <w:rPr>
          <w:lang w:val="en-US"/>
        </w:rPr>
        <w:t xml:space="preserve">FROM inserted </w:t>
      </w:r>
    </w:p>
    <w:p w14:paraId="79DBE95E" w14:textId="43E66424" w:rsidR="001D465C" w:rsidRPr="00A31CDE" w:rsidRDefault="001D465C" w:rsidP="001D465C">
      <w:pPr>
        <w:pStyle w:val="aff0"/>
        <w:rPr>
          <w:lang w:val="en-US"/>
        </w:rPr>
      </w:pPr>
      <w:r w:rsidRPr="001D465C">
        <w:rPr>
          <w:lang w:val="en-US"/>
        </w:rPr>
        <w:t xml:space="preserve">WHERE </w:t>
      </w:r>
      <w:proofErr w:type="gramStart"/>
      <w:r w:rsidRPr="001D465C">
        <w:rPr>
          <w:lang w:val="en-US"/>
        </w:rPr>
        <w:t>LTRIM(</w:t>
      </w:r>
      <w:proofErr w:type="gramEnd"/>
      <w:r w:rsidRPr="001D465C">
        <w:rPr>
          <w:lang w:val="en-US"/>
        </w:rPr>
        <w:t>RTRIM</w:t>
      </w:r>
      <w:r w:rsidR="00A31CDE">
        <w:rPr>
          <w:lang w:val="en-US"/>
        </w:rPr>
        <w:t>(ISNULL(</w:t>
      </w:r>
      <w:proofErr w:type="spellStart"/>
      <w:r w:rsidR="00A31CDE">
        <w:rPr>
          <w:lang w:val="en-US"/>
        </w:rPr>
        <w:t>CaseDetails</w:t>
      </w:r>
      <w:proofErr w:type="spellEnd"/>
      <w:r w:rsidR="00A31CDE">
        <w:rPr>
          <w:lang w:val="en-US"/>
        </w:rPr>
        <w:t>, ''))) = ''</w:t>
      </w:r>
      <w:r w:rsidRPr="00A31CDE">
        <w:rPr>
          <w:lang w:val="en-US"/>
        </w:rPr>
        <w:t>)</w:t>
      </w:r>
    </w:p>
    <w:p w14:paraId="0494ACF8" w14:textId="2344D5E0" w:rsidR="001D465C" w:rsidRPr="000E1F46" w:rsidRDefault="001D465C" w:rsidP="001D465C">
      <w:pPr>
        <w:pStyle w:val="aff0"/>
      </w:pPr>
      <w:r w:rsidRPr="001D465C">
        <w:rPr>
          <w:lang w:val="en-US"/>
        </w:rPr>
        <w:t>BEGIN</w:t>
      </w:r>
    </w:p>
    <w:p w14:paraId="56BC5646" w14:textId="1FA1F7F1" w:rsidR="001D465C" w:rsidRPr="000E1F46" w:rsidRDefault="001D465C" w:rsidP="001D465C">
      <w:pPr>
        <w:pStyle w:val="aff0"/>
      </w:pPr>
      <w:proofErr w:type="gramStart"/>
      <w:r w:rsidRPr="001D465C">
        <w:rPr>
          <w:lang w:val="en-US"/>
        </w:rPr>
        <w:t>RAISERROR</w:t>
      </w:r>
      <w:r w:rsidRPr="000E1F46">
        <w:t>(</w:t>
      </w:r>
      <w:proofErr w:type="gramEnd"/>
      <w:r w:rsidRPr="000E1F46">
        <w:t>'</w:t>
      </w:r>
      <w:r>
        <w:t>Описание</w:t>
      </w:r>
      <w:r w:rsidRPr="000E1F46">
        <w:t xml:space="preserve"> </w:t>
      </w:r>
      <w:r>
        <w:t>обращения</w:t>
      </w:r>
      <w:r w:rsidRPr="000E1F46">
        <w:t xml:space="preserve"> </w:t>
      </w:r>
      <w:r>
        <w:t>не</w:t>
      </w:r>
      <w:r w:rsidRPr="000E1F46">
        <w:t xml:space="preserve"> </w:t>
      </w:r>
      <w:r>
        <w:t>может</w:t>
      </w:r>
      <w:r w:rsidRPr="000E1F46">
        <w:t xml:space="preserve"> </w:t>
      </w:r>
      <w:r>
        <w:t>быть</w:t>
      </w:r>
      <w:r w:rsidRPr="000E1F46">
        <w:t xml:space="preserve"> </w:t>
      </w:r>
      <w:r>
        <w:t>пустым</w:t>
      </w:r>
      <w:r w:rsidRPr="000E1F46">
        <w:t>.', 16, 1);</w:t>
      </w:r>
    </w:p>
    <w:p w14:paraId="12468D68" w14:textId="19DD64EA" w:rsidR="001D465C" w:rsidRPr="000E1F46" w:rsidRDefault="001D465C" w:rsidP="001D465C">
      <w:pPr>
        <w:pStyle w:val="aff0"/>
      </w:pPr>
      <w:r w:rsidRPr="001D465C">
        <w:rPr>
          <w:lang w:val="en-US"/>
        </w:rPr>
        <w:t>ROLLBACK</w:t>
      </w:r>
      <w:r w:rsidRPr="000E1F46">
        <w:t xml:space="preserve"> </w:t>
      </w:r>
      <w:r w:rsidRPr="001D465C">
        <w:rPr>
          <w:lang w:val="en-US"/>
        </w:rPr>
        <w:t>TRANSACTION</w:t>
      </w:r>
      <w:r w:rsidRPr="000E1F46">
        <w:t>;</w:t>
      </w:r>
    </w:p>
    <w:p w14:paraId="37AB7751" w14:textId="1095375A" w:rsidR="001D465C" w:rsidRPr="000E1F46" w:rsidRDefault="001D465C" w:rsidP="001D465C">
      <w:pPr>
        <w:pStyle w:val="aff0"/>
      </w:pPr>
      <w:r w:rsidRPr="001D465C">
        <w:rPr>
          <w:lang w:val="en-US"/>
        </w:rPr>
        <w:t>RETURN</w:t>
      </w:r>
      <w:r w:rsidRPr="000E1F46">
        <w:t>;</w:t>
      </w:r>
    </w:p>
    <w:p w14:paraId="480D4288" w14:textId="6C5845A6" w:rsidR="001D465C" w:rsidRPr="000E1F46" w:rsidRDefault="001D465C" w:rsidP="001D465C">
      <w:pPr>
        <w:pStyle w:val="aff0"/>
      </w:pPr>
      <w:r w:rsidRPr="001D465C">
        <w:rPr>
          <w:lang w:val="en-US"/>
        </w:rPr>
        <w:t>END</w:t>
      </w:r>
    </w:p>
    <w:p w14:paraId="15846240" w14:textId="3FBE28A8" w:rsidR="0063661A" w:rsidRPr="000E1F46" w:rsidRDefault="001D465C" w:rsidP="001D465C">
      <w:pPr>
        <w:pStyle w:val="aff0"/>
      </w:pPr>
      <w:r w:rsidRPr="001D465C">
        <w:rPr>
          <w:lang w:val="en-US"/>
        </w:rPr>
        <w:t>END</w:t>
      </w:r>
    </w:p>
    <w:p w14:paraId="73E85A03" w14:textId="77777777" w:rsidR="001D465C" w:rsidRPr="001D465C" w:rsidRDefault="001D465C" w:rsidP="001D465C">
      <w:pPr>
        <w:pStyle w:val="aff2"/>
        <w:spacing w:line="360" w:lineRule="auto"/>
        <w:ind w:firstLine="709"/>
        <w:rPr>
          <w:rFonts w:cs="Times New Roman"/>
          <w:szCs w:val="28"/>
        </w:rPr>
      </w:pPr>
      <w:r w:rsidRPr="001D465C">
        <w:rPr>
          <w:rFonts w:cs="Times New Roman"/>
          <w:szCs w:val="28"/>
        </w:rPr>
        <w:lastRenderedPageBreak/>
        <w:t xml:space="preserve">Одним из этапов настройки системы является заполнение ключевых таблиц начальными данными. В рамках этого этапа был выполнен ручной ввод информации об устройствах с помощью базовой операции </w:t>
      </w:r>
      <w:r w:rsidRPr="001D465C">
        <w:rPr>
          <w:rStyle w:val="HTML"/>
          <w:rFonts w:ascii="Times New Roman" w:eastAsiaTheme="majorEastAsia" w:hAnsi="Times New Roman" w:cs="Times New Roman"/>
          <w:sz w:val="28"/>
          <w:szCs w:val="28"/>
        </w:rPr>
        <w:t>INSERT INTO</w:t>
      </w:r>
      <w:r w:rsidRPr="001D465C">
        <w:rPr>
          <w:rFonts w:cs="Times New Roman"/>
          <w:szCs w:val="28"/>
        </w:rPr>
        <w:t xml:space="preserve">. Код добавления записи в таблицу </w:t>
      </w:r>
      <w:proofErr w:type="spellStart"/>
      <w:r w:rsidRPr="001D465C">
        <w:rPr>
          <w:rStyle w:val="HTML"/>
          <w:rFonts w:ascii="Times New Roman" w:eastAsiaTheme="majorEastAsia" w:hAnsi="Times New Roman" w:cs="Times New Roman"/>
          <w:sz w:val="28"/>
          <w:szCs w:val="28"/>
        </w:rPr>
        <w:t>Machine</w:t>
      </w:r>
      <w:proofErr w:type="spellEnd"/>
      <w:r w:rsidRPr="001D465C">
        <w:rPr>
          <w:rFonts w:cs="Times New Roman"/>
          <w:szCs w:val="28"/>
        </w:rPr>
        <w:t xml:space="preserve"> приведён в </w:t>
      </w:r>
      <w:r w:rsidRPr="001D465C">
        <w:rPr>
          <w:rStyle w:val="aff9"/>
          <w:rFonts w:cs="Times New Roman"/>
          <w:b w:val="0"/>
          <w:szCs w:val="28"/>
        </w:rPr>
        <w:t>листинге 6</w:t>
      </w:r>
      <w:r w:rsidRPr="0003203B">
        <w:rPr>
          <w:rFonts w:cs="Times New Roman"/>
          <w:szCs w:val="28"/>
        </w:rPr>
        <w:t>.</w:t>
      </w:r>
    </w:p>
    <w:p w14:paraId="45CD2510" w14:textId="32846418" w:rsidR="00FC182F" w:rsidRPr="00130C66" w:rsidRDefault="005E5561" w:rsidP="0003203B">
      <w:pPr>
        <w:pStyle w:val="aff2"/>
      </w:pPr>
      <w:r>
        <w:t>Листинг</w:t>
      </w:r>
      <w:r w:rsidRPr="008F3C43">
        <w:t xml:space="preserve"> </w:t>
      </w:r>
      <w:r w:rsidR="0063661A" w:rsidRPr="00862F14">
        <w:t>6</w:t>
      </w:r>
      <w:r>
        <w:t xml:space="preserve"> – Код для добавления </w:t>
      </w:r>
      <w:r w:rsidR="00983505">
        <w:t>устройства</w:t>
      </w:r>
      <w:r>
        <w:t xml:space="preserve"> в таблицу </w:t>
      </w:r>
      <w:r w:rsidR="0003203B" w:rsidRPr="001D465C">
        <w:rPr>
          <w:lang w:val="en-US"/>
        </w:rPr>
        <w:t>Machine</w:t>
      </w:r>
    </w:p>
    <w:p w14:paraId="60D97403" w14:textId="77777777" w:rsidR="001D465C" w:rsidRPr="001D465C" w:rsidRDefault="001D465C" w:rsidP="001D465C">
      <w:pPr>
        <w:pStyle w:val="aff0"/>
      </w:pPr>
      <w:r w:rsidRPr="001D465C">
        <w:t xml:space="preserve">-- Добавление записи об устройстве в таблицу </w:t>
      </w:r>
      <w:r w:rsidRPr="001D465C">
        <w:rPr>
          <w:lang w:val="en-US"/>
        </w:rPr>
        <w:t>Machine</w:t>
      </w:r>
    </w:p>
    <w:p w14:paraId="11448769" w14:textId="77777777" w:rsidR="001D465C" w:rsidRPr="001D465C" w:rsidRDefault="001D465C" w:rsidP="001D465C">
      <w:pPr>
        <w:pStyle w:val="aff0"/>
        <w:rPr>
          <w:lang w:val="en-US"/>
        </w:rPr>
      </w:pPr>
      <w:r w:rsidRPr="001D465C">
        <w:rPr>
          <w:lang w:val="en-US"/>
        </w:rPr>
        <w:t>INSERT INTO Machine (</w:t>
      </w:r>
    </w:p>
    <w:p w14:paraId="0D0B8557" w14:textId="77777777" w:rsidR="001D465C" w:rsidRPr="001D465C" w:rsidRDefault="001D465C" w:rsidP="001D465C">
      <w:pPr>
        <w:pStyle w:val="aff0"/>
        <w:rPr>
          <w:lang w:val="en-US"/>
        </w:rPr>
      </w:pPr>
      <w:r w:rsidRPr="001D465C">
        <w:rPr>
          <w:lang w:val="en-US"/>
        </w:rPr>
        <w:t xml:space="preserve">    </w:t>
      </w:r>
      <w:proofErr w:type="spellStart"/>
      <w:r w:rsidRPr="001D465C">
        <w:rPr>
          <w:lang w:val="en-US"/>
        </w:rPr>
        <w:t>SystemID</w:t>
      </w:r>
      <w:proofErr w:type="spellEnd"/>
      <w:r w:rsidRPr="001D465C">
        <w:rPr>
          <w:lang w:val="en-US"/>
        </w:rPr>
        <w:t>,</w:t>
      </w:r>
    </w:p>
    <w:p w14:paraId="0E0704F1" w14:textId="77777777" w:rsidR="001D465C" w:rsidRPr="001D465C" w:rsidRDefault="001D465C" w:rsidP="001D465C">
      <w:pPr>
        <w:pStyle w:val="aff0"/>
        <w:rPr>
          <w:lang w:val="en-US"/>
        </w:rPr>
      </w:pPr>
      <w:r w:rsidRPr="001D465C">
        <w:rPr>
          <w:lang w:val="en-US"/>
        </w:rPr>
        <w:t xml:space="preserve">    </w:t>
      </w:r>
      <w:proofErr w:type="spellStart"/>
      <w:r w:rsidRPr="001D465C">
        <w:rPr>
          <w:lang w:val="en-US"/>
        </w:rPr>
        <w:t>SystemName</w:t>
      </w:r>
      <w:proofErr w:type="spellEnd"/>
      <w:r w:rsidRPr="001D465C">
        <w:rPr>
          <w:lang w:val="en-US"/>
        </w:rPr>
        <w:t>,</w:t>
      </w:r>
    </w:p>
    <w:p w14:paraId="3E555D14" w14:textId="77777777" w:rsidR="001D465C" w:rsidRPr="001D465C" w:rsidRDefault="001D465C" w:rsidP="001D465C">
      <w:pPr>
        <w:pStyle w:val="aff0"/>
        <w:rPr>
          <w:lang w:val="en-US"/>
        </w:rPr>
      </w:pPr>
      <w:r w:rsidRPr="001D465C">
        <w:rPr>
          <w:lang w:val="en-US"/>
        </w:rPr>
        <w:t xml:space="preserve">    </w:t>
      </w:r>
      <w:proofErr w:type="spellStart"/>
      <w:r w:rsidRPr="001D465C">
        <w:rPr>
          <w:lang w:val="en-US"/>
        </w:rPr>
        <w:t>NetworkIP</w:t>
      </w:r>
      <w:proofErr w:type="spellEnd"/>
      <w:r w:rsidRPr="001D465C">
        <w:rPr>
          <w:lang w:val="en-US"/>
        </w:rPr>
        <w:t>,</w:t>
      </w:r>
    </w:p>
    <w:p w14:paraId="6BE0A5B3" w14:textId="77777777" w:rsidR="001D465C" w:rsidRPr="001D465C" w:rsidRDefault="001D465C" w:rsidP="001D465C">
      <w:pPr>
        <w:pStyle w:val="aff0"/>
        <w:rPr>
          <w:lang w:val="en-US"/>
        </w:rPr>
      </w:pPr>
      <w:r w:rsidRPr="001D465C">
        <w:rPr>
          <w:lang w:val="en-US"/>
        </w:rPr>
        <w:t xml:space="preserve">    </w:t>
      </w:r>
      <w:proofErr w:type="spellStart"/>
      <w:r w:rsidRPr="001D465C">
        <w:rPr>
          <w:lang w:val="en-US"/>
        </w:rPr>
        <w:t>AdapterMAC</w:t>
      </w:r>
      <w:proofErr w:type="spellEnd"/>
      <w:r w:rsidRPr="001D465C">
        <w:rPr>
          <w:lang w:val="en-US"/>
        </w:rPr>
        <w:t>,</w:t>
      </w:r>
    </w:p>
    <w:p w14:paraId="2441B146" w14:textId="77777777" w:rsidR="001D465C" w:rsidRPr="001D465C" w:rsidRDefault="001D465C" w:rsidP="001D465C">
      <w:pPr>
        <w:pStyle w:val="aff0"/>
        <w:rPr>
          <w:lang w:val="en-US"/>
        </w:rPr>
      </w:pPr>
      <w:r w:rsidRPr="001D465C">
        <w:rPr>
          <w:lang w:val="en-US"/>
        </w:rPr>
        <w:t xml:space="preserve">    </w:t>
      </w:r>
      <w:proofErr w:type="spellStart"/>
      <w:r w:rsidRPr="001D465C">
        <w:rPr>
          <w:lang w:val="en-US"/>
        </w:rPr>
        <w:t>HardwareType</w:t>
      </w:r>
      <w:proofErr w:type="spellEnd"/>
      <w:r w:rsidRPr="001D465C">
        <w:rPr>
          <w:lang w:val="en-US"/>
        </w:rPr>
        <w:t>,</w:t>
      </w:r>
    </w:p>
    <w:p w14:paraId="073A9DFB" w14:textId="77777777" w:rsidR="001D465C" w:rsidRPr="001D465C" w:rsidRDefault="001D465C" w:rsidP="001D465C">
      <w:pPr>
        <w:pStyle w:val="aff0"/>
        <w:rPr>
          <w:lang w:val="en-US"/>
        </w:rPr>
      </w:pPr>
      <w:r w:rsidRPr="001D465C">
        <w:rPr>
          <w:lang w:val="en-US"/>
        </w:rPr>
        <w:t xml:space="preserve">    </w:t>
      </w:r>
      <w:proofErr w:type="spellStart"/>
      <w:r w:rsidRPr="001D465C">
        <w:rPr>
          <w:lang w:val="en-US"/>
        </w:rPr>
        <w:t>OperatingSystem</w:t>
      </w:r>
      <w:proofErr w:type="spellEnd"/>
      <w:r w:rsidRPr="001D465C">
        <w:rPr>
          <w:lang w:val="en-US"/>
        </w:rPr>
        <w:t>,</w:t>
      </w:r>
    </w:p>
    <w:p w14:paraId="6ECB4799" w14:textId="77777777" w:rsidR="001D465C" w:rsidRPr="001D465C" w:rsidRDefault="001D465C" w:rsidP="001D465C">
      <w:pPr>
        <w:pStyle w:val="aff0"/>
        <w:rPr>
          <w:lang w:val="en-US"/>
        </w:rPr>
      </w:pPr>
      <w:r w:rsidRPr="001D465C">
        <w:rPr>
          <w:lang w:val="en-US"/>
        </w:rPr>
        <w:t xml:space="preserve">    Site,</w:t>
      </w:r>
    </w:p>
    <w:p w14:paraId="0786B93D" w14:textId="77777777" w:rsidR="001D465C" w:rsidRPr="001D465C" w:rsidRDefault="001D465C" w:rsidP="001D465C">
      <w:pPr>
        <w:pStyle w:val="aff0"/>
        <w:rPr>
          <w:lang w:val="en-US"/>
        </w:rPr>
      </w:pPr>
      <w:r w:rsidRPr="001D465C">
        <w:rPr>
          <w:lang w:val="en-US"/>
        </w:rPr>
        <w:t xml:space="preserve">    </w:t>
      </w:r>
      <w:proofErr w:type="spellStart"/>
      <w:r w:rsidRPr="001D465C">
        <w:rPr>
          <w:lang w:val="en-US"/>
        </w:rPr>
        <w:t>AssignedEmpID</w:t>
      </w:r>
      <w:proofErr w:type="spellEnd"/>
    </w:p>
    <w:p w14:paraId="567D07FD" w14:textId="77777777" w:rsidR="001D465C" w:rsidRPr="001D465C" w:rsidRDefault="001D465C" w:rsidP="001D465C">
      <w:pPr>
        <w:pStyle w:val="aff0"/>
        <w:rPr>
          <w:lang w:val="en-US"/>
        </w:rPr>
      </w:pPr>
      <w:r w:rsidRPr="001D465C">
        <w:rPr>
          <w:lang w:val="en-US"/>
        </w:rPr>
        <w:t>)</w:t>
      </w:r>
    </w:p>
    <w:p w14:paraId="15A862E8" w14:textId="77777777" w:rsidR="001D465C" w:rsidRPr="001D465C" w:rsidRDefault="001D465C" w:rsidP="001D465C">
      <w:pPr>
        <w:pStyle w:val="aff0"/>
        <w:rPr>
          <w:lang w:val="en-US"/>
        </w:rPr>
      </w:pPr>
      <w:r w:rsidRPr="001D465C">
        <w:rPr>
          <w:lang w:val="en-US"/>
        </w:rPr>
        <w:t>VALUES (</w:t>
      </w:r>
    </w:p>
    <w:p w14:paraId="77E72AA1" w14:textId="77777777" w:rsidR="001D465C" w:rsidRPr="001D465C" w:rsidRDefault="001D465C" w:rsidP="001D465C">
      <w:pPr>
        <w:pStyle w:val="aff0"/>
        <w:rPr>
          <w:lang w:val="en-US"/>
        </w:rPr>
      </w:pPr>
      <w:r w:rsidRPr="001D465C">
        <w:rPr>
          <w:lang w:val="en-US"/>
        </w:rPr>
        <w:t xml:space="preserve">    1,</w:t>
      </w:r>
    </w:p>
    <w:p w14:paraId="7A5B6636" w14:textId="77777777" w:rsidR="001D465C" w:rsidRPr="001D465C" w:rsidRDefault="001D465C" w:rsidP="001D465C">
      <w:pPr>
        <w:pStyle w:val="aff0"/>
        <w:rPr>
          <w:lang w:val="en-US"/>
        </w:rPr>
      </w:pPr>
      <w:r w:rsidRPr="001D465C">
        <w:rPr>
          <w:lang w:val="en-US"/>
        </w:rPr>
        <w:t xml:space="preserve">    'WKS-STORAGE01',</w:t>
      </w:r>
    </w:p>
    <w:p w14:paraId="1F6D0C0C" w14:textId="77777777" w:rsidR="001D465C" w:rsidRPr="001D465C" w:rsidRDefault="001D465C" w:rsidP="001D465C">
      <w:pPr>
        <w:pStyle w:val="aff0"/>
        <w:rPr>
          <w:lang w:val="en-US"/>
        </w:rPr>
      </w:pPr>
      <w:r w:rsidRPr="001D465C">
        <w:rPr>
          <w:lang w:val="en-US"/>
        </w:rPr>
        <w:t xml:space="preserve">    '192.168.0.101',</w:t>
      </w:r>
    </w:p>
    <w:p w14:paraId="3573E786" w14:textId="77777777" w:rsidR="001D465C" w:rsidRPr="001D465C" w:rsidRDefault="001D465C" w:rsidP="001D465C">
      <w:pPr>
        <w:pStyle w:val="aff0"/>
      </w:pPr>
      <w:r w:rsidRPr="001D465C">
        <w:rPr>
          <w:lang w:val="en-US"/>
        </w:rPr>
        <w:t xml:space="preserve">    </w:t>
      </w:r>
      <w:r w:rsidRPr="001D465C">
        <w:t>'00-1</w:t>
      </w:r>
      <w:r w:rsidRPr="001D465C">
        <w:rPr>
          <w:lang w:val="en-US"/>
        </w:rPr>
        <w:t>A</w:t>
      </w:r>
      <w:r w:rsidRPr="001D465C">
        <w:t>-2</w:t>
      </w:r>
      <w:r w:rsidRPr="001D465C">
        <w:rPr>
          <w:lang w:val="en-US"/>
        </w:rPr>
        <w:t>B</w:t>
      </w:r>
      <w:r w:rsidRPr="001D465C">
        <w:t>-3</w:t>
      </w:r>
      <w:r w:rsidRPr="001D465C">
        <w:rPr>
          <w:lang w:val="en-US"/>
        </w:rPr>
        <w:t>C</w:t>
      </w:r>
      <w:r w:rsidRPr="001D465C">
        <w:t>-4</w:t>
      </w:r>
      <w:r w:rsidRPr="001D465C">
        <w:rPr>
          <w:lang w:val="en-US"/>
        </w:rPr>
        <w:t>D</w:t>
      </w:r>
      <w:r w:rsidRPr="001D465C">
        <w:t>-5</w:t>
      </w:r>
      <w:r w:rsidRPr="001D465C">
        <w:rPr>
          <w:lang w:val="en-US"/>
        </w:rPr>
        <w:t>E</w:t>
      </w:r>
      <w:r w:rsidRPr="001D465C">
        <w:t>',</w:t>
      </w:r>
    </w:p>
    <w:p w14:paraId="3A85DE3D" w14:textId="77777777" w:rsidR="001D465C" w:rsidRPr="001D465C" w:rsidRDefault="001D465C" w:rsidP="001D465C">
      <w:pPr>
        <w:pStyle w:val="aff0"/>
      </w:pPr>
      <w:r w:rsidRPr="001D465C">
        <w:t xml:space="preserve">    'Складской терминал',</w:t>
      </w:r>
    </w:p>
    <w:p w14:paraId="3CABACD7" w14:textId="77777777" w:rsidR="001D465C" w:rsidRPr="001D465C" w:rsidRDefault="001D465C" w:rsidP="001D465C">
      <w:pPr>
        <w:pStyle w:val="aff0"/>
        <w:rPr>
          <w:lang w:val="en-US"/>
        </w:rPr>
      </w:pPr>
      <w:r w:rsidRPr="001D465C">
        <w:t xml:space="preserve">    </w:t>
      </w:r>
      <w:r w:rsidRPr="001D465C">
        <w:rPr>
          <w:lang w:val="en-US"/>
        </w:rPr>
        <w:t>'Windows 10 Pro',</w:t>
      </w:r>
    </w:p>
    <w:p w14:paraId="2112966A" w14:textId="77777777" w:rsidR="001D465C" w:rsidRPr="001D465C" w:rsidRDefault="001D465C" w:rsidP="001D465C">
      <w:pPr>
        <w:pStyle w:val="aff0"/>
        <w:rPr>
          <w:lang w:val="en-US"/>
        </w:rPr>
      </w:pPr>
      <w:r w:rsidRPr="001D465C">
        <w:rPr>
          <w:lang w:val="en-US"/>
        </w:rPr>
        <w:t xml:space="preserve">    '</w:t>
      </w:r>
      <w:proofErr w:type="spellStart"/>
      <w:r w:rsidRPr="001D465C">
        <w:rPr>
          <w:lang w:val="en-US"/>
        </w:rPr>
        <w:t>Главный</w:t>
      </w:r>
      <w:proofErr w:type="spellEnd"/>
      <w:r w:rsidRPr="001D465C">
        <w:rPr>
          <w:lang w:val="en-US"/>
        </w:rPr>
        <w:t xml:space="preserve"> </w:t>
      </w:r>
      <w:proofErr w:type="spellStart"/>
      <w:r w:rsidRPr="001D465C">
        <w:rPr>
          <w:lang w:val="en-US"/>
        </w:rPr>
        <w:t>склад</w:t>
      </w:r>
      <w:proofErr w:type="spellEnd"/>
      <w:r w:rsidRPr="001D465C">
        <w:rPr>
          <w:lang w:val="en-US"/>
        </w:rPr>
        <w:t>',</w:t>
      </w:r>
    </w:p>
    <w:p w14:paraId="61211FF8" w14:textId="77777777" w:rsidR="001D465C" w:rsidRPr="001D465C" w:rsidRDefault="001D465C" w:rsidP="001D465C">
      <w:pPr>
        <w:pStyle w:val="aff0"/>
        <w:rPr>
          <w:lang w:val="en-US"/>
        </w:rPr>
      </w:pPr>
      <w:r w:rsidRPr="001D465C">
        <w:rPr>
          <w:lang w:val="en-US"/>
        </w:rPr>
        <w:t xml:space="preserve">    2</w:t>
      </w:r>
    </w:p>
    <w:p w14:paraId="0FF6C694" w14:textId="0B8FEBF6" w:rsidR="00866E6B" w:rsidRPr="001D465C" w:rsidRDefault="001D465C" w:rsidP="0016539B">
      <w:pPr>
        <w:pStyle w:val="aff0"/>
        <w:rPr>
          <w:lang w:val="en-US"/>
        </w:rPr>
      </w:pPr>
      <w:r w:rsidRPr="001D465C">
        <w:rPr>
          <w:lang w:val="en-US"/>
        </w:rPr>
        <w:t>);</w:t>
      </w:r>
    </w:p>
    <w:p w14:paraId="26BD7FB2" w14:textId="608D8ADA" w:rsidR="00046A82" w:rsidRPr="00983505" w:rsidRDefault="007B1296" w:rsidP="00983505">
      <w:pPr>
        <w:pStyle w:val="2"/>
      </w:pPr>
      <w:bookmarkStart w:id="13" w:name="_Toc201521574"/>
      <w:r w:rsidRPr="00983505">
        <w:t>Администрирование и защита базы данных</w:t>
      </w:r>
      <w:bookmarkEnd w:id="13"/>
    </w:p>
    <w:p w14:paraId="542BBE66" w14:textId="77777777" w:rsidR="00D3537C" w:rsidRPr="00D3537C" w:rsidRDefault="00D3537C" w:rsidP="00D3537C">
      <w:pPr>
        <w:pStyle w:val="a3"/>
      </w:pPr>
      <w:bookmarkStart w:id="14" w:name="_Hlk198632033"/>
      <w:r w:rsidRPr="00D3537C">
        <w:t>В целях повышения информационной безопасности в системе реализовано хеширование лицензионных ключей с использованием алгоритма SHA2-256. Это обеспечивает защиту данных от несанкционированного доступа и подделки.</w:t>
      </w:r>
    </w:p>
    <w:p w14:paraId="2D343136" w14:textId="4A236976" w:rsidR="00D3537C" w:rsidRPr="00D3537C" w:rsidRDefault="00D3537C" w:rsidP="00D3537C">
      <w:pPr>
        <w:pStyle w:val="a3"/>
      </w:pPr>
      <w:r w:rsidRPr="00D3537C">
        <w:t xml:space="preserve">SHA2-256 </w:t>
      </w:r>
      <w:r>
        <w:t>–</w:t>
      </w:r>
      <w:r w:rsidRPr="00D3537C">
        <w:t xml:space="preserve"> современный криптографический алгоритм, формирующий 256-битное </w:t>
      </w:r>
      <w:proofErr w:type="spellStart"/>
      <w:r w:rsidRPr="00D3537C">
        <w:t>хеш</w:t>
      </w:r>
      <w:proofErr w:type="spellEnd"/>
      <w:r w:rsidRPr="00D3537C">
        <w:t xml:space="preserve">-значение, которое невозможно восстановить в исходный вид. Лицензионные ключи из таблицы </w:t>
      </w:r>
      <w:r w:rsidR="00A9128D">
        <w:rPr>
          <w:lang w:val="en-US"/>
        </w:rPr>
        <w:t>Application</w:t>
      </w:r>
      <w:r w:rsidRPr="00D3537C">
        <w:t xml:space="preserve"> преобразуются и сохраняются в поле </w:t>
      </w:r>
      <w:proofErr w:type="spellStart"/>
      <w:r w:rsidRPr="00D3537C">
        <w:t>LicenseHash</w:t>
      </w:r>
      <w:proofErr w:type="spellEnd"/>
      <w:r w:rsidRPr="00D3537C">
        <w:t xml:space="preserve"> с помощью SQL-функции HASHBYTES. При этом:</w:t>
      </w:r>
    </w:p>
    <w:p w14:paraId="4650BC82" w14:textId="521E06FD" w:rsidR="00D3537C" w:rsidRPr="00D3537C" w:rsidRDefault="00D3537C" w:rsidP="00D3537C">
      <w:pPr>
        <w:pStyle w:val="a1"/>
      </w:pPr>
      <w:r w:rsidRPr="00D3537C">
        <w:lastRenderedPageBreak/>
        <w:t>значение привод</w:t>
      </w:r>
      <w:r w:rsidR="00A9128D">
        <w:t>ится к типу</w:t>
      </w:r>
      <w:r w:rsidR="00A9128D" w:rsidRPr="00A9128D">
        <w:t xml:space="preserve"> </w:t>
      </w:r>
      <w:r w:rsidR="00A9128D">
        <w:rPr>
          <w:lang w:val="en-US"/>
        </w:rPr>
        <w:t>VARBINARY</w:t>
      </w:r>
      <w:r w:rsidRPr="00D3537C">
        <w:t>;</w:t>
      </w:r>
    </w:p>
    <w:p w14:paraId="225CA38A" w14:textId="2A7507F1" w:rsidR="00D3537C" w:rsidRPr="00D3537C" w:rsidRDefault="00D3537C" w:rsidP="00D3537C">
      <w:pPr>
        <w:pStyle w:val="a1"/>
      </w:pPr>
      <w:proofErr w:type="spellStart"/>
      <w:r w:rsidRPr="00D3537C">
        <w:t>хеш</w:t>
      </w:r>
      <w:proofErr w:type="spellEnd"/>
      <w:r w:rsidRPr="00D3537C">
        <w:t xml:space="preserve"> создаётся через SHA2-256;</w:t>
      </w:r>
    </w:p>
    <w:p w14:paraId="56FAB694" w14:textId="77777777" w:rsidR="00D3537C" w:rsidRPr="00D3537C" w:rsidRDefault="00D3537C" w:rsidP="00D3537C">
      <w:pPr>
        <w:pStyle w:val="a1"/>
      </w:pPr>
      <w:r w:rsidRPr="00D3537C">
        <w:t>оригинальный ключ не сохраняется и может быть проверен только путём повторного хеширования.</w:t>
      </w:r>
    </w:p>
    <w:p w14:paraId="276A9DF6" w14:textId="33C9D0D2" w:rsidR="00477A92" w:rsidRPr="00477A92" w:rsidRDefault="00477A92" w:rsidP="00477A92">
      <w:pPr>
        <w:pStyle w:val="a3"/>
      </w:pPr>
      <w:r w:rsidRPr="00477A92">
        <w:t xml:space="preserve">Такая архитектура хранения повышает защищённость базы данных от утечки информации и соответствует рекомендациям по безопасной разработке. </w:t>
      </w:r>
      <w:r w:rsidR="00664505">
        <w:t xml:space="preserve">Пример SQL-запроса, реализующего хеширование серийных ключей, приведён в </w:t>
      </w:r>
      <w:r w:rsidR="00664505" w:rsidRPr="00664505">
        <w:rPr>
          <w:rStyle w:val="aff9"/>
          <w:b w:val="0"/>
        </w:rPr>
        <w:t>листинге 7</w:t>
      </w:r>
      <w:r w:rsidR="00664505" w:rsidRPr="00664505">
        <w:t>.</w:t>
      </w:r>
    </w:p>
    <w:p w14:paraId="1BC84F92" w14:textId="75454983" w:rsidR="00A41D03" w:rsidRPr="00477A92" w:rsidRDefault="00A41D03" w:rsidP="00286A0A">
      <w:pPr>
        <w:pStyle w:val="aff2"/>
      </w:pPr>
      <w:r>
        <w:t>Листинг</w:t>
      </w:r>
      <w:r w:rsidRPr="008F3C43">
        <w:t xml:space="preserve"> </w:t>
      </w:r>
      <w:r w:rsidR="002C586A" w:rsidRPr="002C586A">
        <w:t>7</w:t>
      </w:r>
      <w:r>
        <w:t xml:space="preserve"> – </w:t>
      </w:r>
      <w:r w:rsidR="00A9128D" w:rsidRPr="00A31CDE">
        <w:t>Код хеширования</w:t>
      </w:r>
      <w:r w:rsidR="00664505">
        <w:t xml:space="preserve"> ключей в таблице </w:t>
      </w:r>
      <w:proofErr w:type="spellStart"/>
      <w:r w:rsidR="00664505">
        <w:t>Application</w:t>
      </w:r>
      <w:proofErr w:type="spellEnd"/>
    </w:p>
    <w:p w14:paraId="77E5BF1F" w14:textId="77777777" w:rsidR="00664505" w:rsidRPr="00664505" w:rsidRDefault="00664505" w:rsidP="00664505">
      <w:pPr>
        <w:pStyle w:val="aff0"/>
      </w:pPr>
      <w:r w:rsidRPr="00664505">
        <w:t xml:space="preserve">-- Обновление таблицы </w:t>
      </w:r>
      <w:r w:rsidRPr="00664505">
        <w:rPr>
          <w:lang w:val="en-US"/>
        </w:rPr>
        <w:t>Application</w:t>
      </w:r>
      <w:r w:rsidRPr="00664505">
        <w:t xml:space="preserve"> с хешированием лицензионных ключей</w:t>
      </w:r>
    </w:p>
    <w:p w14:paraId="43E1FF79" w14:textId="77777777" w:rsidR="00664505" w:rsidRPr="00664505" w:rsidRDefault="00664505" w:rsidP="00664505">
      <w:pPr>
        <w:pStyle w:val="aff0"/>
        <w:rPr>
          <w:lang w:val="en-US"/>
        </w:rPr>
      </w:pPr>
      <w:r w:rsidRPr="00664505">
        <w:rPr>
          <w:lang w:val="en-US"/>
        </w:rPr>
        <w:t>UPDATE Application</w:t>
      </w:r>
    </w:p>
    <w:p w14:paraId="50129E7F" w14:textId="77777777" w:rsidR="00664505" w:rsidRPr="00664505" w:rsidRDefault="00664505" w:rsidP="00664505">
      <w:pPr>
        <w:pStyle w:val="aff0"/>
        <w:rPr>
          <w:lang w:val="en-US"/>
        </w:rPr>
      </w:pPr>
      <w:r w:rsidRPr="00664505">
        <w:rPr>
          <w:lang w:val="en-US"/>
        </w:rPr>
        <w:t xml:space="preserve">SET </w:t>
      </w:r>
      <w:proofErr w:type="spellStart"/>
      <w:r w:rsidRPr="00664505">
        <w:rPr>
          <w:lang w:val="en-US"/>
        </w:rPr>
        <w:t>LicenseHash</w:t>
      </w:r>
      <w:proofErr w:type="spellEnd"/>
      <w:r w:rsidRPr="00664505">
        <w:rPr>
          <w:lang w:val="en-US"/>
        </w:rPr>
        <w:t xml:space="preserve"> = </w:t>
      </w:r>
      <w:proofErr w:type="gramStart"/>
      <w:r w:rsidRPr="00664505">
        <w:rPr>
          <w:lang w:val="en-US"/>
        </w:rPr>
        <w:t>HASHBYTES(</w:t>
      </w:r>
      <w:proofErr w:type="gramEnd"/>
      <w:r w:rsidRPr="00664505">
        <w:rPr>
          <w:lang w:val="en-US"/>
        </w:rPr>
        <w:t>'SHA2_256', CAST(</w:t>
      </w:r>
      <w:proofErr w:type="spellStart"/>
      <w:r w:rsidRPr="00664505">
        <w:rPr>
          <w:lang w:val="en-US"/>
        </w:rPr>
        <w:t>SerialCode</w:t>
      </w:r>
      <w:proofErr w:type="spellEnd"/>
      <w:r w:rsidRPr="00664505">
        <w:rPr>
          <w:lang w:val="en-US"/>
        </w:rPr>
        <w:t xml:space="preserve"> AS NVARCHAR(255)))</w:t>
      </w:r>
    </w:p>
    <w:p w14:paraId="149C2ACB" w14:textId="75574A4C" w:rsidR="005E7FC3" w:rsidRPr="00644A72" w:rsidRDefault="00664505" w:rsidP="00664505">
      <w:pPr>
        <w:pStyle w:val="aff0"/>
        <w:rPr>
          <w:lang w:val="en-US"/>
        </w:rPr>
      </w:pPr>
      <w:r w:rsidRPr="00664505">
        <w:rPr>
          <w:lang w:val="en-US"/>
        </w:rPr>
        <w:t xml:space="preserve">WHERE </w:t>
      </w:r>
      <w:proofErr w:type="spellStart"/>
      <w:r w:rsidRPr="00664505">
        <w:rPr>
          <w:lang w:val="en-US"/>
        </w:rPr>
        <w:t>SerialCode</w:t>
      </w:r>
      <w:proofErr w:type="spellEnd"/>
      <w:r w:rsidRPr="00664505">
        <w:rPr>
          <w:lang w:val="en-US"/>
        </w:rPr>
        <w:t xml:space="preserve"> IS NOT NULL;</w:t>
      </w:r>
    </w:p>
    <w:p w14:paraId="5D30BF13" w14:textId="35A2034F" w:rsidR="00477A92" w:rsidRPr="00FC182F" w:rsidRDefault="00664505" w:rsidP="00477A92">
      <w:pPr>
        <w:pStyle w:val="a3"/>
      </w:pPr>
      <w:r>
        <w:t xml:space="preserve">Для ограничения доступа к данным создаются отдельные логины и пользователи базы данных. Сотрудникам предоставляются права только на чтение, в то время как техническим специалистам разрешены действия по модификации. Соответствующий SQL-код показан в </w:t>
      </w:r>
      <w:r w:rsidRPr="00664505">
        <w:rPr>
          <w:rStyle w:val="aff9"/>
          <w:b w:val="0"/>
        </w:rPr>
        <w:t>листинге 8</w:t>
      </w:r>
      <w:r>
        <w:t>.</w:t>
      </w:r>
    </w:p>
    <w:p w14:paraId="131CE2C4" w14:textId="146D6DBE" w:rsidR="00EF7DE5" w:rsidRPr="00EF7DE5" w:rsidRDefault="00477A92" w:rsidP="00286A0A">
      <w:pPr>
        <w:pStyle w:val="aff2"/>
      </w:pPr>
      <w:r>
        <w:t>Листинг</w:t>
      </w:r>
      <w:r w:rsidR="00EF7DE5" w:rsidRPr="00EF7DE5">
        <w:t xml:space="preserve"> </w:t>
      </w:r>
      <w:r w:rsidR="002C586A" w:rsidRPr="002C586A">
        <w:t>8</w:t>
      </w:r>
      <w:r w:rsidR="00EF7DE5" w:rsidRPr="00EF7DE5">
        <w:t xml:space="preserve"> </w:t>
      </w:r>
      <w:r w:rsidR="00FC182F" w:rsidRPr="00FC182F">
        <w:t>–</w:t>
      </w:r>
      <w:r w:rsidR="00A9128D">
        <w:t xml:space="preserve"> Код</w:t>
      </w:r>
      <w:r w:rsidR="00FC182F" w:rsidRPr="00FC182F">
        <w:t xml:space="preserve"> </w:t>
      </w:r>
      <w:bookmarkEnd w:id="14"/>
      <w:r w:rsidR="00A9128D">
        <w:t>создания</w:t>
      </w:r>
      <w:r w:rsidR="00664505">
        <w:t xml:space="preserve"> логина и пользователя с правом чтения</w:t>
      </w:r>
    </w:p>
    <w:p w14:paraId="7DBDC42E" w14:textId="77777777" w:rsidR="00664505" w:rsidRDefault="00664505" w:rsidP="00664505">
      <w:pPr>
        <w:pStyle w:val="aff0"/>
      </w:pPr>
      <w:r>
        <w:t>-- Создание логина и пользователя с правом только на чтение</w:t>
      </w:r>
    </w:p>
    <w:p w14:paraId="741C08CD" w14:textId="77777777" w:rsidR="00664505" w:rsidRPr="00664505" w:rsidRDefault="00664505" w:rsidP="00664505">
      <w:pPr>
        <w:pStyle w:val="aff0"/>
        <w:rPr>
          <w:lang w:val="en-US"/>
        </w:rPr>
      </w:pPr>
      <w:r w:rsidRPr="00664505">
        <w:rPr>
          <w:lang w:val="en-US"/>
        </w:rPr>
        <w:t xml:space="preserve">CREATE LOGIN </w:t>
      </w:r>
      <w:proofErr w:type="spellStart"/>
      <w:r w:rsidRPr="00664505">
        <w:rPr>
          <w:lang w:val="en-US"/>
        </w:rPr>
        <w:t>User_ReadOnly</w:t>
      </w:r>
      <w:proofErr w:type="spellEnd"/>
      <w:r w:rsidRPr="00664505">
        <w:rPr>
          <w:lang w:val="en-US"/>
        </w:rPr>
        <w:t xml:space="preserve"> WITH PASSWORD = 'UserPassword123!';</w:t>
      </w:r>
    </w:p>
    <w:p w14:paraId="728A967B" w14:textId="77777777" w:rsidR="00664505" w:rsidRPr="00664505" w:rsidRDefault="00664505" w:rsidP="00664505">
      <w:pPr>
        <w:pStyle w:val="aff0"/>
        <w:rPr>
          <w:lang w:val="en-US"/>
        </w:rPr>
      </w:pPr>
      <w:r w:rsidRPr="00664505">
        <w:rPr>
          <w:lang w:val="en-US"/>
        </w:rPr>
        <w:t xml:space="preserve">CREATE USER </w:t>
      </w:r>
      <w:proofErr w:type="spellStart"/>
      <w:r w:rsidRPr="00664505">
        <w:rPr>
          <w:lang w:val="en-US"/>
        </w:rPr>
        <w:t>User_ReadOnly</w:t>
      </w:r>
      <w:proofErr w:type="spellEnd"/>
      <w:r w:rsidRPr="00664505">
        <w:rPr>
          <w:lang w:val="en-US"/>
        </w:rPr>
        <w:t xml:space="preserve"> FOR LOGIN </w:t>
      </w:r>
      <w:proofErr w:type="spellStart"/>
      <w:r w:rsidRPr="00664505">
        <w:rPr>
          <w:lang w:val="en-US"/>
        </w:rPr>
        <w:t>User_ReadOnly</w:t>
      </w:r>
      <w:proofErr w:type="spellEnd"/>
      <w:r w:rsidRPr="00664505">
        <w:rPr>
          <w:lang w:val="en-US"/>
        </w:rPr>
        <w:t>;</w:t>
      </w:r>
    </w:p>
    <w:p w14:paraId="6919DAA6" w14:textId="49BBF02F" w:rsidR="00477A92" w:rsidRPr="00664505" w:rsidRDefault="00664505" w:rsidP="00664505">
      <w:pPr>
        <w:pStyle w:val="aff0"/>
        <w:rPr>
          <w:lang w:val="en-US"/>
        </w:rPr>
      </w:pPr>
      <w:r w:rsidRPr="00664505">
        <w:rPr>
          <w:lang w:val="en-US"/>
        </w:rPr>
        <w:t xml:space="preserve">EXEC </w:t>
      </w:r>
      <w:proofErr w:type="spellStart"/>
      <w:r w:rsidRPr="00664505">
        <w:rPr>
          <w:lang w:val="en-US"/>
        </w:rPr>
        <w:t>sp_addrolemember</w:t>
      </w:r>
      <w:proofErr w:type="spellEnd"/>
      <w:r w:rsidRPr="00664505">
        <w:rPr>
          <w:lang w:val="en-US"/>
        </w:rPr>
        <w:t xml:space="preserve"> '</w:t>
      </w:r>
      <w:proofErr w:type="spellStart"/>
      <w:r w:rsidRPr="00664505">
        <w:rPr>
          <w:lang w:val="en-US"/>
        </w:rPr>
        <w:t>db_datareader</w:t>
      </w:r>
      <w:proofErr w:type="spellEnd"/>
      <w:r w:rsidRPr="00664505">
        <w:rPr>
          <w:lang w:val="en-US"/>
        </w:rPr>
        <w:t>', '</w:t>
      </w:r>
      <w:proofErr w:type="spellStart"/>
      <w:r w:rsidRPr="00664505">
        <w:rPr>
          <w:lang w:val="en-US"/>
        </w:rPr>
        <w:t>User_ReadOnly</w:t>
      </w:r>
      <w:proofErr w:type="spellEnd"/>
      <w:r w:rsidRPr="00664505">
        <w:rPr>
          <w:lang w:val="en-US"/>
        </w:rPr>
        <w:t>';</w:t>
      </w:r>
    </w:p>
    <w:p w14:paraId="1A9B7DDC" w14:textId="6B55E5A9" w:rsidR="00703207" w:rsidRDefault="00664505" w:rsidP="00703207">
      <w:pPr>
        <w:pStyle w:val="a3"/>
      </w:pPr>
      <w:r>
        <w:t xml:space="preserve">Для защиты данных от потери необходимо регулярно выполнять </w:t>
      </w:r>
      <w:r w:rsidRPr="00664505">
        <w:rPr>
          <w:rStyle w:val="aff9"/>
          <w:b w:val="0"/>
        </w:rPr>
        <w:t>резервное копирование базы данных</w:t>
      </w:r>
      <w:r>
        <w:t xml:space="preserve">. Это позволяет восстановить информацию после сбоя, повреждения или непредвиденной ситуации. Пример </w:t>
      </w:r>
      <w:r>
        <w:lastRenderedPageBreak/>
        <w:t xml:space="preserve">SQL-скрипта для создания полной резервной копии базы данных приведён в </w:t>
      </w:r>
      <w:r w:rsidRPr="00664505">
        <w:rPr>
          <w:rStyle w:val="aff9"/>
          <w:b w:val="0"/>
        </w:rPr>
        <w:t>листинге 9</w:t>
      </w:r>
      <w:r>
        <w:t>.</w:t>
      </w:r>
    </w:p>
    <w:p w14:paraId="48334CA8" w14:textId="4BF0F945" w:rsidR="00703207" w:rsidRPr="00644A72" w:rsidRDefault="00703207" w:rsidP="00286A0A">
      <w:pPr>
        <w:pStyle w:val="aff2"/>
      </w:pPr>
      <w:r>
        <w:t>Листинг</w:t>
      </w:r>
      <w:r w:rsidRPr="008F3C43">
        <w:t xml:space="preserve"> </w:t>
      </w:r>
      <w:r w:rsidR="002C586A" w:rsidRPr="002C586A">
        <w:t>9</w:t>
      </w:r>
      <w:r>
        <w:t xml:space="preserve"> – </w:t>
      </w:r>
      <w:r w:rsidRPr="00B6655B">
        <w:t xml:space="preserve">Код </w:t>
      </w:r>
      <w:r>
        <w:t xml:space="preserve">для </w:t>
      </w:r>
      <w:r w:rsidRPr="00B6655B">
        <w:t xml:space="preserve">создания </w:t>
      </w:r>
      <w:r>
        <w:t xml:space="preserve">резервной копии БД </w:t>
      </w:r>
      <w:proofErr w:type="spellStart"/>
      <w:r w:rsidR="00644A72" w:rsidRPr="00644A72">
        <w:t>IT_Inventory</w:t>
      </w:r>
      <w:proofErr w:type="spellEnd"/>
    </w:p>
    <w:p w14:paraId="317723A4" w14:textId="77777777" w:rsidR="00664505" w:rsidRPr="00664505" w:rsidRDefault="00664505" w:rsidP="00664505">
      <w:pPr>
        <w:pStyle w:val="aff0"/>
        <w:rPr>
          <w:lang w:val="en-US"/>
        </w:rPr>
      </w:pPr>
      <w:r w:rsidRPr="00664505">
        <w:rPr>
          <w:lang w:val="en-US"/>
        </w:rPr>
        <w:t xml:space="preserve">-- Выполнение </w:t>
      </w:r>
      <w:proofErr w:type="spellStart"/>
      <w:r w:rsidRPr="00664505">
        <w:rPr>
          <w:lang w:val="en-US"/>
        </w:rPr>
        <w:t>резервного</w:t>
      </w:r>
      <w:proofErr w:type="spellEnd"/>
      <w:r w:rsidRPr="00664505">
        <w:rPr>
          <w:lang w:val="en-US"/>
        </w:rPr>
        <w:t xml:space="preserve"> </w:t>
      </w:r>
      <w:proofErr w:type="spellStart"/>
      <w:r w:rsidRPr="00664505">
        <w:rPr>
          <w:lang w:val="en-US"/>
        </w:rPr>
        <w:t>копирования</w:t>
      </w:r>
      <w:proofErr w:type="spellEnd"/>
      <w:r w:rsidRPr="00664505">
        <w:rPr>
          <w:lang w:val="en-US"/>
        </w:rPr>
        <w:t xml:space="preserve"> БД</w:t>
      </w:r>
    </w:p>
    <w:p w14:paraId="429F1C1A" w14:textId="77777777" w:rsidR="00664505" w:rsidRPr="00664505" w:rsidRDefault="00664505" w:rsidP="00664505">
      <w:pPr>
        <w:pStyle w:val="aff0"/>
        <w:rPr>
          <w:lang w:val="en-US"/>
        </w:rPr>
      </w:pPr>
      <w:r w:rsidRPr="00664505">
        <w:rPr>
          <w:lang w:val="en-US"/>
        </w:rPr>
        <w:t>BACKUP DATABASE [</w:t>
      </w:r>
      <w:proofErr w:type="spellStart"/>
      <w:r w:rsidRPr="00664505">
        <w:rPr>
          <w:lang w:val="en-US"/>
        </w:rPr>
        <w:t>IT_Inventory</w:t>
      </w:r>
      <w:proofErr w:type="spellEnd"/>
      <w:r w:rsidRPr="00664505">
        <w:rPr>
          <w:lang w:val="en-US"/>
        </w:rPr>
        <w:t>] TO</w:t>
      </w:r>
    </w:p>
    <w:p w14:paraId="6D05DCE5" w14:textId="73EF99BE" w:rsidR="00664505" w:rsidRPr="00A9128D" w:rsidRDefault="00664505" w:rsidP="00664505">
      <w:pPr>
        <w:pStyle w:val="aff0"/>
        <w:rPr>
          <w:lang w:val="en-US"/>
        </w:rPr>
      </w:pPr>
      <w:r w:rsidRPr="00664505">
        <w:rPr>
          <w:lang w:val="en-US"/>
        </w:rPr>
        <w:t>DISK = N'</w:t>
      </w:r>
      <w:r w:rsidR="00A9128D" w:rsidRPr="00A9128D">
        <w:rPr>
          <w:lang w:val="en-US"/>
        </w:rPr>
        <w:t xml:space="preserve"> C:\Program Files\Microsoft SQL</w:t>
      </w:r>
      <w:r w:rsidR="00A9128D">
        <w:rPr>
          <w:lang w:val="en-US"/>
        </w:rPr>
        <w:t xml:space="preserve"> </w:t>
      </w:r>
      <w:r w:rsidR="00A9128D" w:rsidRPr="00A9128D">
        <w:rPr>
          <w:lang w:val="en-US"/>
        </w:rPr>
        <w:t>Server\MSSQL16.MSSQLSERVER\MSSQL\Backup'</w:t>
      </w:r>
    </w:p>
    <w:p w14:paraId="14F83A06" w14:textId="77777777" w:rsidR="00664505" w:rsidRPr="00664505" w:rsidRDefault="00664505" w:rsidP="00664505">
      <w:pPr>
        <w:pStyle w:val="aff0"/>
        <w:rPr>
          <w:lang w:val="en-US"/>
        </w:rPr>
      </w:pPr>
      <w:r w:rsidRPr="00664505">
        <w:rPr>
          <w:lang w:val="en-US"/>
        </w:rPr>
        <w:t>WITH NOFORMAT, NOINIT,</w:t>
      </w:r>
    </w:p>
    <w:p w14:paraId="11D6C356" w14:textId="77777777" w:rsidR="00664505" w:rsidRPr="00664505" w:rsidRDefault="00664505" w:rsidP="00664505">
      <w:pPr>
        <w:pStyle w:val="aff0"/>
        <w:rPr>
          <w:lang w:val="en-US"/>
        </w:rPr>
      </w:pPr>
      <w:r w:rsidRPr="00664505">
        <w:rPr>
          <w:lang w:val="en-US"/>
        </w:rPr>
        <w:t xml:space="preserve">NAME = </w:t>
      </w:r>
      <w:proofErr w:type="spellStart"/>
      <w:r w:rsidRPr="00664505">
        <w:rPr>
          <w:lang w:val="en-US"/>
        </w:rPr>
        <w:t>N'Полная</w:t>
      </w:r>
      <w:proofErr w:type="spellEnd"/>
      <w:r w:rsidRPr="00664505">
        <w:rPr>
          <w:lang w:val="en-US"/>
        </w:rPr>
        <w:t xml:space="preserve"> </w:t>
      </w:r>
      <w:proofErr w:type="spellStart"/>
      <w:r w:rsidRPr="00664505">
        <w:rPr>
          <w:lang w:val="en-US"/>
        </w:rPr>
        <w:t>резервная</w:t>
      </w:r>
      <w:proofErr w:type="spellEnd"/>
      <w:r w:rsidRPr="00664505">
        <w:rPr>
          <w:lang w:val="en-US"/>
        </w:rPr>
        <w:t xml:space="preserve"> </w:t>
      </w:r>
      <w:proofErr w:type="spellStart"/>
      <w:r w:rsidRPr="00664505">
        <w:rPr>
          <w:lang w:val="en-US"/>
        </w:rPr>
        <w:t>копия</w:t>
      </w:r>
      <w:proofErr w:type="spellEnd"/>
      <w:r w:rsidRPr="00664505">
        <w:rPr>
          <w:lang w:val="en-US"/>
        </w:rPr>
        <w:t xml:space="preserve"> </w:t>
      </w:r>
      <w:proofErr w:type="spellStart"/>
      <w:r w:rsidRPr="00664505">
        <w:rPr>
          <w:lang w:val="en-US"/>
        </w:rPr>
        <w:t>IT_Inventory</w:t>
      </w:r>
      <w:proofErr w:type="spellEnd"/>
      <w:r w:rsidRPr="00664505">
        <w:rPr>
          <w:lang w:val="en-US"/>
        </w:rPr>
        <w:t>',</w:t>
      </w:r>
    </w:p>
    <w:p w14:paraId="495E2368" w14:textId="1D2D06DC" w:rsidR="00D46A52" w:rsidRPr="00D46A52" w:rsidRDefault="00664505" w:rsidP="00664505">
      <w:pPr>
        <w:pStyle w:val="aff0"/>
      </w:pPr>
      <w:r w:rsidRPr="00664505">
        <w:rPr>
          <w:lang w:val="en-US"/>
        </w:rPr>
        <w:t>SKIP</w:t>
      </w:r>
      <w:r w:rsidRPr="00664505">
        <w:t xml:space="preserve">, </w:t>
      </w:r>
      <w:r w:rsidRPr="00664505">
        <w:rPr>
          <w:lang w:val="en-US"/>
        </w:rPr>
        <w:t>NOREWIND</w:t>
      </w:r>
      <w:r w:rsidRPr="00664505">
        <w:t xml:space="preserve">, </w:t>
      </w:r>
      <w:r w:rsidRPr="00664505">
        <w:rPr>
          <w:lang w:val="en-US"/>
        </w:rPr>
        <w:t>NOUNLOAD</w:t>
      </w:r>
      <w:r w:rsidRPr="00664505">
        <w:t xml:space="preserve">, </w:t>
      </w:r>
      <w:r w:rsidRPr="00664505">
        <w:rPr>
          <w:lang w:val="en-US"/>
        </w:rPr>
        <w:t>STATS</w:t>
      </w:r>
      <w:r w:rsidRPr="00664505">
        <w:t xml:space="preserve"> = 10;</w:t>
      </w:r>
    </w:p>
    <w:p w14:paraId="27628CE4" w14:textId="77777777" w:rsidR="00664505" w:rsidRPr="00664505" w:rsidRDefault="00664505" w:rsidP="00664505">
      <w:pPr>
        <w:pStyle w:val="aff2"/>
        <w:spacing w:line="360" w:lineRule="auto"/>
        <w:ind w:firstLine="709"/>
        <w:rPr>
          <w:rFonts w:cs="Times New Roman"/>
          <w:szCs w:val="28"/>
        </w:rPr>
      </w:pPr>
      <w:r w:rsidRPr="00664505">
        <w:rPr>
          <w:rFonts w:cs="Times New Roman"/>
          <w:szCs w:val="28"/>
        </w:rPr>
        <w:t xml:space="preserve">Одним из ключевых этапов стратегии защиты данных является возможность </w:t>
      </w:r>
      <w:r w:rsidRPr="00664505">
        <w:rPr>
          <w:rStyle w:val="aff9"/>
          <w:rFonts w:cs="Times New Roman"/>
          <w:b w:val="0"/>
          <w:szCs w:val="28"/>
        </w:rPr>
        <w:t>восстановления базы из резервной копии</w:t>
      </w:r>
      <w:r w:rsidRPr="00664505">
        <w:rPr>
          <w:rFonts w:cs="Times New Roman"/>
          <w:szCs w:val="28"/>
        </w:rPr>
        <w:t xml:space="preserve">. Это позволяет в кратчайшие сроки вернуть систему к рабочему состоянию. Пример восстановления базы данных из ранее созданной резервной копии представлен в </w:t>
      </w:r>
      <w:r w:rsidRPr="00664505">
        <w:rPr>
          <w:rStyle w:val="aff9"/>
          <w:rFonts w:cs="Times New Roman"/>
          <w:b w:val="0"/>
          <w:szCs w:val="28"/>
        </w:rPr>
        <w:t>листинге 10</w:t>
      </w:r>
      <w:r w:rsidRPr="00664505">
        <w:rPr>
          <w:rFonts w:cs="Times New Roman"/>
          <w:szCs w:val="28"/>
        </w:rPr>
        <w:t>.</w:t>
      </w:r>
    </w:p>
    <w:p w14:paraId="29753A38" w14:textId="11B9FE6E" w:rsidR="00703207" w:rsidRPr="00A41D03" w:rsidRDefault="00703207" w:rsidP="00A9128D">
      <w:pPr>
        <w:pStyle w:val="aff2"/>
      </w:pPr>
      <w:r>
        <w:t>Листинг</w:t>
      </w:r>
      <w:r w:rsidRPr="008F3C43">
        <w:t xml:space="preserve"> </w:t>
      </w:r>
      <w:r w:rsidR="002C586A" w:rsidRPr="002C586A">
        <w:t>10</w:t>
      </w:r>
      <w:r>
        <w:t xml:space="preserve"> – </w:t>
      </w:r>
      <w:r w:rsidRPr="00B6655B">
        <w:t xml:space="preserve">Код </w:t>
      </w:r>
      <w:r>
        <w:t>для восстановления из резервной копии БД</w:t>
      </w:r>
    </w:p>
    <w:p w14:paraId="73C03488" w14:textId="77777777" w:rsidR="00703207" w:rsidRPr="002A2127" w:rsidRDefault="00703207" w:rsidP="00703207">
      <w:pPr>
        <w:pStyle w:val="aff0"/>
        <w:rPr>
          <w:lang w:val="en-US"/>
        </w:rPr>
      </w:pPr>
      <w:r w:rsidRPr="002A2127">
        <w:rPr>
          <w:lang w:val="en-US"/>
        </w:rPr>
        <w:t>--</w:t>
      </w:r>
      <w:r w:rsidRPr="00703207">
        <w:t>Восстановление</w:t>
      </w:r>
      <w:r w:rsidRPr="002A2127">
        <w:rPr>
          <w:lang w:val="en-US"/>
        </w:rPr>
        <w:t xml:space="preserve"> </w:t>
      </w:r>
      <w:r w:rsidRPr="00703207">
        <w:t>из</w:t>
      </w:r>
      <w:r w:rsidRPr="002A2127">
        <w:rPr>
          <w:lang w:val="en-US"/>
        </w:rPr>
        <w:t xml:space="preserve"> </w:t>
      </w:r>
      <w:r w:rsidRPr="00703207">
        <w:t>резервной</w:t>
      </w:r>
      <w:r w:rsidRPr="002A2127">
        <w:rPr>
          <w:lang w:val="en-US"/>
        </w:rPr>
        <w:t xml:space="preserve"> </w:t>
      </w:r>
      <w:r w:rsidRPr="00703207">
        <w:t>копии</w:t>
      </w:r>
      <w:r w:rsidRPr="002A2127">
        <w:rPr>
          <w:lang w:val="en-US"/>
        </w:rPr>
        <w:t xml:space="preserve"> </w:t>
      </w:r>
    </w:p>
    <w:bookmarkEnd w:id="1"/>
    <w:p w14:paraId="4571880E" w14:textId="77777777" w:rsidR="00D46A52" w:rsidRPr="005C1B47" w:rsidRDefault="00D46A52" w:rsidP="00D46A52">
      <w:pPr>
        <w:pStyle w:val="aff0"/>
        <w:rPr>
          <w:lang w:val="en-US"/>
        </w:rPr>
      </w:pPr>
      <w:r w:rsidRPr="005C1B47">
        <w:rPr>
          <w:lang w:val="en-US"/>
        </w:rPr>
        <w:t xml:space="preserve">RESTORE DATABASE </w:t>
      </w:r>
      <w:proofErr w:type="spellStart"/>
      <w:r w:rsidRPr="005C1B47">
        <w:rPr>
          <w:lang w:val="en-US"/>
        </w:rPr>
        <w:t>IT_Inventory</w:t>
      </w:r>
      <w:proofErr w:type="spellEnd"/>
      <w:r w:rsidRPr="005C1B47">
        <w:rPr>
          <w:lang w:val="en-US"/>
        </w:rPr>
        <w:t xml:space="preserve"> FROM   </w:t>
      </w:r>
    </w:p>
    <w:p w14:paraId="2F7D4F2A" w14:textId="77777777" w:rsidR="00D46A52" w:rsidRPr="00E2241A" w:rsidRDefault="00D46A52" w:rsidP="00D46A52">
      <w:pPr>
        <w:pStyle w:val="aff0"/>
        <w:rPr>
          <w:lang w:val="en-US"/>
        </w:rPr>
      </w:pPr>
      <w:r w:rsidRPr="00E2241A">
        <w:rPr>
          <w:lang w:val="en-US"/>
        </w:rPr>
        <w:t xml:space="preserve">DISK = </w:t>
      </w:r>
      <w:proofErr w:type="gramStart"/>
      <w:r w:rsidRPr="00E2241A">
        <w:rPr>
          <w:lang w:val="en-US"/>
        </w:rPr>
        <w:t>N'C:\</w:t>
      </w:r>
      <w:proofErr w:type="gramEnd"/>
      <w:r w:rsidRPr="00E2241A">
        <w:rPr>
          <w:lang w:val="en-US"/>
        </w:rPr>
        <w:t>Program Files\Microsoft SQL Server\MSSQL16.MSSQLSERVER\MSSQL\Backup\</w:t>
      </w:r>
      <w:proofErr w:type="spellStart"/>
      <w:r w:rsidRPr="00E2241A">
        <w:rPr>
          <w:lang w:val="en-US"/>
        </w:rPr>
        <w:t>IT_Inventory.bak</w:t>
      </w:r>
      <w:proofErr w:type="spellEnd"/>
      <w:r w:rsidRPr="00E2241A">
        <w:rPr>
          <w:lang w:val="en-US"/>
        </w:rPr>
        <w:t>'</w:t>
      </w:r>
    </w:p>
    <w:p w14:paraId="4D0E31E7" w14:textId="0E98D0C9" w:rsidR="00D3537C" w:rsidRDefault="00664505" w:rsidP="00D46A52">
      <w:pPr>
        <w:pStyle w:val="aff0"/>
      </w:pPr>
      <w:r>
        <w:t>WITH FILE = 1</w:t>
      </w:r>
      <w:r w:rsidR="00D46A52" w:rsidRPr="00D46A52">
        <w:t>, NOUNLOAD, STATS = 5;</w:t>
      </w:r>
    </w:p>
    <w:p w14:paraId="3234AD14" w14:textId="11D5BD4A" w:rsidR="00F116CE" w:rsidRDefault="00F116CE" w:rsidP="00F116CE">
      <w:pPr>
        <w:pStyle w:val="1"/>
      </w:pPr>
      <w:bookmarkStart w:id="15" w:name="_Toc201521575"/>
      <w:r>
        <w:lastRenderedPageBreak/>
        <w:t>Выполнение работ по ПМ.01</w:t>
      </w:r>
      <w:bookmarkEnd w:id="15"/>
    </w:p>
    <w:p w14:paraId="29E0B0FB" w14:textId="237615BD" w:rsidR="007B1296" w:rsidRDefault="00947FFA" w:rsidP="00947FFA">
      <w:pPr>
        <w:pStyle w:val="2"/>
      </w:pPr>
      <w:bookmarkStart w:id="16" w:name="_Toc201521576"/>
      <w:r>
        <w:t>Проектирование ПО</w:t>
      </w:r>
      <w:bookmarkEnd w:id="16"/>
    </w:p>
    <w:p w14:paraId="4B1FE9C4" w14:textId="7510F0AB" w:rsidR="00D00294" w:rsidRPr="00E017FB" w:rsidRDefault="00E017FB" w:rsidP="00E017FB">
      <w:pPr>
        <w:pStyle w:val="a3"/>
      </w:pPr>
      <w:r w:rsidRPr="00107049">
        <w:t>Предприятие</w:t>
      </w:r>
      <w:r w:rsidR="00947FFA">
        <w:t xml:space="preserve">м </w:t>
      </w:r>
      <w:r w:rsidRPr="00E017FB">
        <w:t>поставлена задача разработки специализированного программного обеспечения, обеспечивающего</w:t>
      </w:r>
      <w:r w:rsidR="006C5861">
        <w:t xml:space="preserve"> следующую функциональность</w:t>
      </w:r>
      <w:r w:rsidRPr="00E017FB">
        <w:t>:</w:t>
      </w:r>
    </w:p>
    <w:p w14:paraId="20B249DE" w14:textId="77777777" w:rsidR="00C9458E" w:rsidRDefault="00C9458E" w:rsidP="003340C0">
      <w:pPr>
        <w:pStyle w:val="a1"/>
      </w:pPr>
      <w:r>
        <w:t>учёт поступлений и отгрузок материалов;</w:t>
      </w:r>
    </w:p>
    <w:p w14:paraId="02B5D137" w14:textId="201454E5" w:rsidR="00C9458E" w:rsidRDefault="00C9458E" w:rsidP="003340C0">
      <w:pPr>
        <w:pStyle w:val="a1"/>
      </w:pPr>
      <w:r>
        <w:t>отображение текущих остатков по складу;</w:t>
      </w:r>
    </w:p>
    <w:p w14:paraId="05BF6198" w14:textId="49999B4E" w:rsidR="00D00294" w:rsidRDefault="00DF0AFC" w:rsidP="003340C0">
      <w:pPr>
        <w:pStyle w:val="a1"/>
      </w:pPr>
      <w:proofErr w:type="spellStart"/>
      <w:r w:rsidRPr="003340C0">
        <w:t>л</w:t>
      </w:r>
      <w:r w:rsidR="00E017FB" w:rsidRPr="003340C0">
        <w:t>огирование</w:t>
      </w:r>
      <w:proofErr w:type="spellEnd"/>
      <w:r w:rsidR="00E017FB" w:rsidRPr="003340C0">
        <w:t xml:space="preserve"> действий</w:t>
      </w:r>
      <w:r w:rsidR="00D00294" w:rsidRPr="003340C0">
        <w:t>;</w:t>
      </w:r>
    </w:p>
    <w:p w14:paraId="24E7CBFD" w14:textId="38296C44" w:rsidR="00C9458E" w:rsidRPr="003340C0" w:rsidRDefault="00C9458E" w:rsidP="003340C0">
      <w:pPr>
        <w:pStyle w:val="a1"/>
      </w:pPr>
      <w:r>
        <w:t>регистрация и поиск</w:t>
      </w:r>
      <w:r w:rsidR="00A9128D">
        <w:t xml:space="preserve"> номенклатуры.</w:t>
      </w:r>
    </w:p>
    <w:p w14:paraId="09CF94FF" w14:textId="5EBF0BD8" w:rsidR="00287DE4" w:rsidRDefault="00287DE4" w:rsidP="00D00294">
      <w:pPr>
        <w:pStyle w:val="a3"/>
      </w:pPr>
      <w:r w:rsidRPr="00287DE4">
        <w:t xml:space="preserve">Разрабатываемое программное обеспечение предназначено для использования </w:t>
      </w:r>
      <w:r w:rsidR="00C9458E">
        <w:t>сотрудниками склада и материально-ответственных лиц. Решение позволяет исключить ошибки ручного учёта, обеспечить быстрый доступ к данным и автоматизировать процессы инвентаризации и контроля.</w:t>
      </w:r>
    </w:p>
    <w:p w14:paraId="0F3B5A3B" w14:textId="15431ED4" w:rsidR="00B66C3F" w:rsidRPr="00A31CDE" w:rsidRDefault="00B66C3F" w:rsidP="00D00294">
      <w:pPr>
        <w:pStyle w:val="a3"/>
      </w:pPr>
      <w:r>
        <w:t xml:space="preserve">Действия, доступные пользователю приложения, отображены на диаграмме прецедентов, представленной на рисунке </w:t>
      </w:r>
      <w:r w:rsidR="009F4E23">
        <w:t>4</w:t>
      </w:r>
      <w:r>
        <w:t>.</w:t>
      </w:r>
    </w:p>
    <w:p w14:paraId="0DC31EB7" w14:textId="68AE00FF" w:rsidR="007B1296" w:rsidRPr="00D3537C" w:rsidRDefault="009F4E23" w:rsidP="000C03D0">
      <w:pPr>
        <w:pStyle w:val="afd"/>
        <w:rPr>
          <w:lang w:val="en-US"/>
        </w:rPr>
      </w:pPr>
      <w:r w:rsidRPr="00A9128D">
        <w:rPr>
          <w:rStyle w:val="docdata"/>
          <w:lang w:eastAsia="ru-RU"/>
        </w:rPr>
        <w:drawing>
          <wp:inline distT="0" distB="0" distL="0" distR="0" wp14:anchorId="16F33DDD" wp14:editId="0659BF7D">
            <wp:extent cx="3179686" cy="1979804"/>
            <wp:effectExtent l="0" t="0" r="190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686" cy="1979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4A47B" w14:textId="1D09E210" w:rsidR="001C17C2" w:rsidRDefault="009F4E23" w:rsidP="002A2127">
      <w:pPr>
        <w:pStyle w:val="afe"/>
      </w:pPr>
      <w:r>
        <w:t>Рисунок 4</w:t>
      </w:r>
      <w:r w:rsidR="000C03D0">
        <w:t xml:space="preserve"> </w:t>
      </w:r>
      <w:r w:rsidR="000C03D0" w:rsidRPr="000C03D0">
        <w:t>– Диаграмма прецедентов</w:t>
      </w:r>
    </w:p>
    <w:p w14:paraId="2DE1F535" w14:textId="77777777" w:rsidR="007B1296" w:rsidRDefault="007B1296" w:rsidP="007B1296">
      <w:pPr>
        <w:pStyle w:val="2"/>
      </w:pPr>
      <w:bookmarkStart w:id="17" w:name="_Toc201521577"/>
      <w:r>
        <w:lastRenderedPageBreak/>
        <w:t>Разработка программных модулей</w:t>
      </w:r>
      <w:bookmarkEnd w:id="17"/>
    </w:p>
    <w:p w14:paraId="19051847" w14:textId="1AC2D223" w:rsidR="001A1949" w:rsidRPr="00B04DF6" w:rsidRDefault="00287DE4" w:rsidP="00B04DF6">
      <w:pPr>
        <w:pStyle w:val="a3"/>
        <w:rPr>
          <w:rFonts w:cs="Times New Roman"/>
          <w:szCs w:val="28"/>
        </w:rPr>
      </w:pPr>
      <w:r w:rsidRPr="00B04DF6">
        <w:rPr>
          <w:rFonts w:cs="Times New Roman"/>
          <w:szCs w:val="28"/>
        </w:rPr>
        <w:t>В качестве языка разработки использовался C#</w:t>
      </w:r>
      <w:r w:rsidR="00760767" w:rsidRPr="00B04DF6">
        <w:rPr>
          <w:rFonts w:cs="Times New Roman"/>
          <w:szCs w:val="28"/>
        </w:rPr>
        <w:t xml:space="preserve"> </w:t>
      </w:r>
      <w:r w:rsidR="0063661A" w:rsidRPr="00B04DF6">
        <w:rPr>
          <w:rFonts w:cs="Times New Roman"/>
          <w:szCs w:val="28"/>
        </w:rPr>
        <w:t>[</w:t>
      </w:r>
      <w:r w:rsidR="0063661A" w:rsidRPr="00B04DF6">
        <w:rPr>
          <w:rFonts w:cs="Times New Roman"/>
          <w:szCs w:val="28"/>
        </w:rPr>
        <w:fldChar w:fldCharType="begin"/>
      </w:r>
      <w:r w:rsidR="0063661A" w:rsidRPr="00B04DF6">
        <w:rPr>
          <w:rFonts w:cs="Times New Roman"/>
          <w:szCs w:val="28"/>
        </w:rPr>
        <w:instrText xml:space="preserve"> REF _Ref201172655 \r \h </w:instrText>
      </w:r>
      <w:r w:rsidR="00B04DF6" w:rsidRPr="00B04DF6">
        <w:rPr>
          <w:rFonts w:cs="Times New Roman"/>
          <w:szCs w:val="28"/>
        </w:rPr>
        <w:instrText xml:space="preserve"> \* MERGEFORMAT </w:instrText>
      </w:r>
      <w:r w:rsidR="0063661A" w:rsidRPr="00B04DF6">
        <w:rPr>
          <w:rFonts w:cs="Times New Roman"/>
          <w:szCs w:val="28"/>
        </w:rPr>
      </w:r>
      <w:r w:rsidR="0063661A" w:rsidRPr="00B04DF6">
        <w:rPr>
          <w:rFonts w:cs="Times New Roman"/>
          <w:szCs w:val="28"/>
        </w:rPr>
        <w:fldChar w:fldCharType="separate"/>
      </w:r>
      <w:r w:rsidR="0063661A" w:rsidRPr="00B04DF6">
        <w:rPr>
          <w:rFonts w:cs="Times New Roman"/>
          <w:szCs w:val="28"/>
        </w:rPr>
        <w:t>1</w:t>
      </w:r>
      <w:r w:rsidR="0063661A" w:rsidRPr="00B04DF6">
        <w:rPr>
          <w:rFonts w:cs="Times New Roman"/>
          <w:szCs w:val="28"/>
        </w:rPr>
        <w:fldChar w:fldCharType="end"/>
      </w:r>
      <w:r w:rsidR="0063661A" w:rsidRPr="00B04DF6">
        <w:rPr>
          <w:rFonts w:cs="Times New Roman"/>
          <w:szCs w:val="28"/>
        </w:rPr>
        <w:t>]</w:t>
      </w:r>
      <w:r w:rsidRPr="00B04DF6">
        <w:rPr>
          <w:rFonts w:cs="Times New Roman"/>
          <w:szCs w:val="28"/>
        </w:rPr>
        <w:t xml:space="preserve"> с использованием технологии WPF</w:t>
      </w:r>
      <w:r w:rsidR="00E85114" w:rsidRPr="00B04DF6">
        <w:rPr>
          <w:rFonts w:cs="Times New Roman"/>
          <w:szCs w:val="28"/>
        </w:rPr>
        <w:t xml:space="preserve"> для</w:t>
      </w:r>
      <w:r w:rsidRPr="00B04DF6">
        <w:rPr>
          <w:rFonts w:cs="Times New Roman"/>
          <w:szCs w:val="28"/>
        </w:rPr>
        <w:t xml:space="preserve"> </w:t>
      </w:r>
      <w:r w:rsidR="00E85114" w:rsidRPr="00B04DF6">
        <w:rPr>
          <w:rFonts w:cs="Times New Roman"/>
          <w:szCs w:val="28"/>
        </w:rPr>
        <w:t xml:space="preserve">создания интерактивного графического интерфейса пользователя. </w:t>
      </w:r>
      <w:r w:rsidR="00B04DF6" w:rsidRPr="00B04DF6">
        <w:rPr>
          <w:rFonts w:cs="Times New Roman"/>
          <w:szCs w:val="28"/>
        </w:rPr>
        <w:t xml:space="preserve">Одним из основных компонентов системы является </w:t>
      </w:r>
      <w:r w:rsidR="00B04DF6" w:rsidRPr="00A9128D">
        <w:rPr>
          <w:rStyle w:val="aff9"/>
          <w:rFonts w:cs="Times New Roman"/>
          <w:b w:val="0"/>
          <w:szCs w:val="28"/>
        </w:rPr>
        <w:t xml:space="preserve">обработка </w:t>
      </w:r>
      <w:r w:rsidR="00B04DF6" w:rsidRPr="00B04DF6">
        <w:rPr>
          <w:rStyle w:val="aff9"/>
          <w:rFonts w:cs="Times New Roman"/>
          <w:b w:val="0"/>
          <w:szCs w:val="28"/>
        </w:rPr>
        <w:t>действий пользователя с ячейками склада</w:t>
      </w:r>
      <w:r w:rsidR="00B04DF6" w:rsidRPr="00B04DF6">
        <w:rPr>
          <w:rFonts w:cs="Times New Roman"/>
          <w:szCs w:val="28"/>
        </w:rPr>
        <w:t xml:space="preserve"> </w:t>
      </w:r>
      <w:r w:rsidR="00A9128D">
        <w:rPr>
          <w:rFonts w:cs="Times New Roman"/>
          <w:szCs w:val="28"/>
        </w:rPr>
        <w:t>–</w:t>
      </w:r>
      <w:r w:rsidR="00B04DF6" w:rsidRPr="00B04DF6">
        <w:rPr>
          <w:rFonts w:cs="Times New Roman"/>
          <w:szCs w:val="28"/>
        </w:rPr>
        <w:t xml:space="preserve"> </w:t>
      </w:r>
      <w:r w:rsidR="00A9128D">
        <w:rPr>
          <w:rFonts w:cs="Times New Roman"/>
          <w:szCs w:val="28"/>
        </w:rPr>
        <w:t>в</w:t>
      </w:r>
      <w:r w:rsidR="00B04DF6" w:rsidRPr="00B04DF6">
        <w:rPr>
          <w:rFonts w:cs="Times New Roman"/>
          <w:szCs w:val="28"/>
        </w:rPr>
        <w:t xml:space="preserve"> частности, перемещение, добавление и редактирование материалов. Реализация логики перемещения между ячейками осуществляется в обработчиках событий </w:t>
      </w:r>
      <w:proofErr w:type="spellStart"/>
      <w:r w:rsidR="00B04DF6" w:rsidRPr="00B04DF6">
        <w:rPr>
          <w:rStyle w:val="HTML"/>
          <w:rFonts w:ascii="Times New Roman" w:eastAsiaTheme="majorEastAsia" w:hAnsi="Times New Roman" w:cs="Times New Roman"/>
          <w:sz w:val="28"/>
          <w:szCs w:val="28"/>
        </w:rPr>
        <w:t>DragDrop</w:t>
      </w:r>
      <w:proofErr w:type="spellEnd"/>
      <w:r w:rsidR="00B04DF6" w:rsidRPr="00B04DF6">
        <w:rPr>
          <w:rFonts w:cs="Times New Roman"/>
          <w:szCs w:val="28"/>
        </w:rPr>
        <w:t xml:space="preserve">, связанных с визуальными элементами склада. Соответствующий фрагмент кода приведён в </w:t>
      </w:r>
      <w:r w:rsidR="00B04DF6" w:rsidRPr="00B04DF6">
        <w:rPr>
          <w:rStyle w:val="aff9"/>
          <w:rFonts w:cs="Times New Roman"/>
          <w:b w:val="0"/>
          <w:szCs w:val="28"/>
        </w:rPr>
        <w:t>листинге 11</w:t>
      </w:r>
      <w:r w:rsidR="00B04DF6" w:rsidRPr="00B04DF6">
        <w:rPr>
          <w:rFonts w:cs="Times New Roman"/>
          <w:szCs w:val="28"/>
        </w:rPr>
        <w:t>.</w:t>
      </w:r>
    </w:p>
    <w:p w14:paraId="2B31A219" w14:textId="49EF43B0" w:rsidR="001A1949" w:rsidRPr="00DA488B" w:rsidRDefault="001A1949" w:rsidP="00286A0A">
      <w:pPr>
        <w:pStyle w:val="aff2"/>
        <w:rPr>
          <w:color w:val="000000" w:themeColor="text1"/>
        </w:rPr>
      </w:pPr>
      <w:r>
        <w:t>Листинг</w:t>
      </w:r>
      <w:r w:rsidRPr="00DA488B">
        <w:t xml:space="preserve"> </w:t>
      </w:r>
      <w:r w:rsidR="00955AD4" w:rsidRPr="00DA488B">
        <w:t>11</w:t>
      </w:r>
      <w:r w:rsidRPr="00DA488B">
        <w:t xml:space="preserve"> – </w:t>
      </w:r>
      <w:r w:rsidR="00DA488B" w:rsidRPr="00DA488B">
        <w:rPr>
          <w:color w:val="000000" w:themeColor="text1"/>
        </w:rPr>
        <w:t xml:space="preserve">Код обработчика событий </w:t>
      </w:r>
      <w:r w:rsidR="00DA488B" w:rsidRPr="00DA488B">
        <w:rPr>
          <w:color w:val="000000" w:themeColor="text1"/>
          <w:lang w:val="en-US"/>
        </w:rPr>
        <w:t>DragDrop</w:t>
      </w:r>
    </w:p>
    <w:p w14:paraId="4BAD7BB4" w14:textId="2F6C5C81" w:rsidR="00DA488B" w:rsidRDefault="00DA488B" w:rsidP="00B04DF6">
      <w:pPr>
        <w:pStyle w:val="aff0"/>
        <w:rPr>
          <w:lang w:val="en-US"/>
        </w:rPr>
      </w:pPr>
      <w:r>
        <w:rPr>
          <w:lang w:val="en-US"/>
        </w:rPr>
        <w:t xml:space="preserve">// </w:t>
      </w:r>
      <w:proofErr w:type="spellStart"/>
      <w:r w:rsidRPr="00DA488B">
        <w:rPr>
          <w:lang w:val="en-US"/>
        </w:rPr>
        <w:t>Код</w:t>
      </w:r>
      <w:proofErr w:type="spellEnd"/>
      <w:r w:rsidRPr="00DA488B">
        <w:rPr>
          <w:lang w:val="en-US"/>
        </w:rPr>
        <w:t xml:space="preserve"> </w:t>
      </w:r>
      <w:proofErr w:type="spellStart"/>
      <w:r w:rsidRPr="00DA488B">
        <w:rPr>
          <w:lang w:val="en-US"/>
        </w:rPr>
        <w:t>обработчика</w:t>
      </w:r>
      <w:proofErr w:type="spellEnd"/>
      <w:r w:rsidRPr="00DA488B">
        <w:rPr>
          <w:lang w:val="en-US"/>
        </w:rPr>
        <w:t xml:space="preserve"> </w:t>
      </w:r>
      <w:proofErr w:type="spellStart"/>
      <w:r w:rsidRPr="00DA488B">
        <w:rPr>
          <w:lang w:val="en-US"/>
        </w:rPr>
        <w:t>событий</w:t>
      </w:r>
      <w:proofErr w:type="spellEnd"/>
      <w:r w:rsidRPr="00DA488B">
        <w:rPr>
          <w:lang w:val="en-US"/>
        </w:rPr>
        <w:t xml:space="preserve"> </w:t>
      </w:r>
      <w:proofErr w:type="spellStart"/>
      <w:r w:rsidRPr="00DA488B">
        <w:rPr>
          <w:lang w:val="en-US"/>
        </w:rPr>
        <w:t>DragDrop</w:t>
      </w:r>
      <w:proofErr w:type="spellEnd"/>
      <w:r>
        <w:rPr>
          <w:lang w:val="en-US"/>
        </w:rPr>
        <w:t>.</w:t>
      </w:r>
    </w:p>
    <w:p w14:paraId="1F3EA5A4" w14:textId="5804D007" w:rsidR="00B04DF6" w:rsidRPr="00B04DF6" w:rsidRDefault="00B04DF6" w:rsidP="00B04DF6">
      <w:pPr>
        <w:pStyle w:val="aff0"/>
        <w:rPr>
          <w:lang w:val="en-US"/>
        </w:rPr>
      </w:pPr>
      <w:r w:rsidRPr="00B04DF6">
        <w:rPr>
          <w:lang w:val="en-US"/>
        </w:rPr>
        <w:t xml:space="preserve">private void </w:t>
      </w:r>
      <w:proofErr w:type="spellStart"/>
      <w:r w:rsidRPr="00B04DF6">
        <w:rPr>
          <w:lang w:val="en-US"/>
        </w:rPr>
        <w:t>Cell_</w:t>
      </w:r>
      <w:proofErr w:type="gramStart"/>
      <w:r w:rsidRPr="00B04DF6">
        <w:rPr>
          <w:lang w:val="en-US"/>
        </w:rPr>
        <w:t>Drop</w:t>
      </w:r>
      <w:proofErr w:type="spellEnd"/>
      <w:r w:rsidRPr="00B04DF6">
        <w:rPr>
          <w:lang w:val="en-US"/>
        </w:rPr>
        <w:t>(</w:t>
      </w:r>
      <w:proofErr w:type="gramEnd"/>
      <w:r w:rsidRPr="00B04DF6">
        <w:rPr>
          <w:lang w:val="en-US"/>
        </w:rPr>
        <w:t xml:space="preserve">object sender, </w:t>
      </w:r>
      <w:proofErr w:type="spellStart"/>
      <w:r w:rsidRPr="00B04DF6">
        <w:rPr>
          <w:lang w:val="en-US"/>
        </w:rPr>
        <w:t>DragEventArgs</w:t>
      </w:r>
      <w:proofErr w:type="spellEnd"/>
      <w:r w:rsidRPr="00B04DF6">
        <w:rPr>
          <w:lang w:val="en-US"/>
        </w:rPr>
        <w:t xml:space="preserve"> e)</w:t>
      </w:r>
    </w:p>
    <w:p w14:paraId="416535CE" w14:textId="77777777" w:rsidR="00B04DF6" w:rsidRPr="00B04DF6" w:rsidRDefault="00B04DF6" w:rsidP="00B04DF6">
      <w:pPr>
        <w:pStyle w:val="aff0"/>
        <w:rPr>
          <w:lang w:val="en-US"/>
        </w:rPr>
      </w:pPr>
      <w:r w:rsidRPr="00B04DF6">
        <w:rPr>
          <w:lang w:val="en-US"/>
        </w:rPr>
        <w:t>{</w:t>
      </w:r>
    </w:p>
    <w:p w14:paraId="62CE06A3" w14:textId="77777777" w:rsidR="00B04DF6" w:rsidRPr="00B04DF6" w:rsidRDefault="00B04DF6" w:rsidP="00B04DF6">
      <w:pPr>
        <w:pStyle w:val="aff0"/>
        <w:rPr>
          <w:lang w:val="en-US"/>
        </w:rPr>
      </w:pPr>
      <w:r w:rsidRPr="00B04DF6">
        <w:rPr>
          <w:lang w:val="en-US"/>
        </w:rPr>
        <w:t xml:space="preserve">    </w:t>
      </w:r>
      <w:proofErr w:type="spellStart"/>
      <w:r w:rsidRPr="00B04DF6">
        <w:rPr>
          <w:lang w:val="en-US"/>
        </w:rPr>
        <w:t>FrameworkElement</w:t>
      </w:r>
      <w:proofErr w:type="spellEnd"/>
      <w:r w:rsidRPr="00B04DF6">
        <w:rPr>
          <w:lang w:val="en-US"/>
        </w:rPr>
        <w:t xml:space="preserve"> element = sender as </w:t>
      </w:r>
      <w:proofErr w:type="spellStart"/>
      <w:r w:rsidRPr="00B04DF6">
        <w:rPr>
          <w:lang w:val="en-US"/>
        </w:rPr>
        <w:t>FrameworkElement</w:t>
      </w:r>
      <w:proofErr w:type="spellEnd"/>
      <w:r w:rsidRPr="00B04DF6">
        <w:rPr>
          <w:lang w:val="en-US"/>
        </w:rPr>
        <w:t>;</w:t>
      </w:r>
    </w:p>
    <w:p w14:paraId="14E17D26" w14:textId="77777777" w:rsidR="00B04DF6" w:rsidRPr="00B04DF6" w:rsidRDefault="00B04DF6" w:rsidP="00B04DF6">
      <w:pPr>
        <w:pStyle w:val="aff0"/>
        <w:rPr>
          <w:lang w:val="en-US"/>
        </w:rPr>
      </w:pPr>
      <w:r w:rsidRPr="00B04DF6">
        <w:rPr>
          <w:lang w:val="en-US"/>
        </w:rPr>
        <w:t xml:space="preserve">    if (element == null) return;</w:t>
      </w:r>
    </w:p>
    <w:p w14:paraId="298ADDCB" w14:textId="77777777" w:rsidR="00B04DF6" w:rsidRPr="00B04DF6" w:rsidRDefault="00B04DF6" w:rsidP="00B04DF6">
      <w:pPr>
        <w:pStyle w:val="aff0"/>
        <w:rPr>
          <w:lang w:val="en-US"/>
        </w:rPr>
      </w:pPr>
    </w:p>
    <w:p w14:paraId="4F6B770F" w14:textId="77777777" w:rsidR="00B04DF6" w:rsidRPr="00B04DF6" w:rsidRDefault="00B04DF6" w:rsidP="00B04DF6">
      <w:pPr>
        <w:pStyle w:val="aff0"/>
        <w:rPr>
          <w:lang w:val="en-US"/>
        </w:rPr>
      </w:pPr>
      <w:r w:rsidRPr="00B04DF6">
        <w:rPr>
          <w:lang w:val="en-US"/>
        </w:rPr>
        <w:t xml:space="preserve">    </w:t>
      </w:r>
      <w:proofErr w:type="spellStart"/>
      <w:r w:rsidRPr="00B04DF6">
        <w:rPr>
          <w:lang w:val="en-US"/>
        </w:rPr>
        <w:t>WarehouseCell</w:t>
      </w:r>
      <w:proofErr w:type="spellEnd"/>
      <w:r w:rsidRPr="00B04DF6">
        <w:rPr>
          <w:lang w:val="en-US"/>
        </w:rPr>
        <w:t xml:space="preserve"> cell = </w:t>
      </w:r>
      <w:proofErr w:type="spellStart"/>
      <w:proofErr w:type="gramStart"/>
      <w:r w:rsidRPr="00B04DF6">
        <w:rPr>
          <w:lang w:val="en-US"/>
        </w:rPr>
        <w:t>element.DataContext</w:t>
      </w:r>
      <w:proofErr w:type="spellEnd"/>
      <w:proofErr w:type="gramEnd"/>
      <w:r w:rsidRPr="00B04DF6">
        <w:rPr>
          <w:lang w:val="en-US"/>
        </w:rPr>
        <w:t xml:space="preserve"> as </w:t>
      </w:r>
      <w:proofErr w:type="spellStart"/>
      <w:r w:rsidRPr="00B04DF6">
        <w:rPr>
          <w:lang w:val="en-US"/>
        </w:rPr>
        <w:t>WarehouseCell</w:t>
      </w:r>
      <w:proofErr w:type="spellEnd"/>
      <w:r w:rsidRPr="00B04DF6">
        <w:rPr>
          <w:lang w:val="en-US"/>
        </w:rPr>
        <w:t>;</w:t>
      </w:r>
    </w:p>
    <w:p w14:paraId="68C34AC5" w14:textId="77777777" w:rsidR="00B04DF6" w:rsidRPr="00B04DF6" w:rsidRDefault="00B04DF6" w:rsidP="00B04DF6">
      <w:pPr>
        <w:pStyle w:val="aff0"/>
        <w:rPr>
          <w:lang w:val="en-US"/>
        </w:rPr>
      </w:pPr>
      <w:r w:rsidRPr="00B04DF6">
        <w:rPr>
          <w:lang w:val="en-US"/>
        </w:rPr>
        <w:t xml:space="preserve">    if (cell == null) return;</w:t>
      </w:r>
    </w:p>
    <w:p w14:paraId="27185CFB" w14:textId="77777777" w:rsidR="00B04DF6" w:rsidRPr="00B04DF6" w:rsidRDefault="00B04DF6" w:rsidP="00B04DF6">
      <w:pPr>
        <w:pStyle w:val="aff0"/>
        <w:rPr>
          <w:lang w:val="en-US"/>
        </w:rPr>
      </w:pPr>
    </w:p>
    <w:p w14:paraId="6CB3D4DC" w14:textId="77777777" w:rsidR="00B04DF6" w:rsidRPr="00B04DF6" w:rsidRDefault="00B04DF6" w:rsidP="00B04DF6">
      <w:pPr>
        <w:pStyle w:val="aff0"/>
        <w:rPr>
          <w:lang w:val="en-US"/>
        </w:rPr>
      </w:pPr>
      <w:r w:rsidRPr="00B04DF6">
        <w:rPr>
          <w:lang w:val="en-US"/>
        </w:rPr>
        <w:t xml:space="preserve">    if (</w:t>
      </w:r>
      <w:proofErr w:type="spellStart"/>
      <w:proofErr w:type="gramStart"/>
      <w:r w:rsidRPr="00B04DF6">
        <w:rPr>
          <w:lang w:val="en-US"/>
        </w:rPr>
        <w:t>e.Data.GetDataPresent</w:t>
      </w:r>
      <w:proofErr w:type="spellEnd"/>
      <w:proofErr w:type="gramEnd"/>
      <w:r w:rsidRPr="00B04DF6">
        <w:rPr>
          <w:lang w:val="en-US"/>
        </w:rPr>
        <w:t>(</w:t>
      </w:r>
      <w:proofErr w:type="spellStart"/>
      <w:r w:rsidRPr="00B04DF6">
        <w:rPr>
          <w:lang w:val="en-US"/>
        </w:rPr>
        <w:t>typeof</w:t>
      </w:r>
      <w:proofErr w:type="spellEnd"/>
      <w:r w:rsidRPr="00B04DF6">
        <w:rPr>
          <w:lang w:val="en-US"/>
        </w:rPr>
        <w:t>(Material)))</w:t>
      </w:r>
    </w:p>
    <w:p w14:paraId="49F9E74B" w14:textId="77777777" w:rsidR="00B04DF6" w:rsidRPr="00B04DF6" w:rsidRDefault="00B04DF6" w:rsidP="00B04DF6">
      <w:pPr>
        <w:pStyle w:val="aff0"/>
        <w:rPr>
          <w:lang w:val="en-US"/>
        </w:rPr>
      </w:pPr>
      <w:r w:rsidRPr="00B04DF6">
        <w:rPr>
          <w:lang w:val="en-US"/>
        </w:rPr>
        <w:t xml:space="preserve">    {</w:t>
      </w:r>
    </w:p>
    <w:p w14:paraId="132B0D54" w14:textId="77777777" w:rsidR="00B04DF6" w:rsidRPr="00B04DF6" w:rsidRDefault="00B04DF6" w:rsidP="00B04DF6">
      <w:pPr>
        <w:pStyle w:val="aff0"/>
        <w:rPr>
          <w:lang w:val="en-US"/>
        </w:rPr>
      </w:pPr>
      <w:r w:rsidRPr="00B04DF6">
        <w:rPr>
          <w:lang w:val="en-US"/>
        </w:rPr>
        <w:t xml:space="preserve">        Material </w:t>
      </w:r>
      <w:proofErr w:type="spellStart"/>
      <w:r w:rsidRPr="00B04DF6">
        <w:rPr>
          <w:lang w:val="en-US"/>
        </w:rPr>
        <w:t>material</w:t>
      </w:r>
      <w:proofErr w:type="spellEnd"/>
      <w:r w:rsidRPr="00B04DF6">
        <w:rPr>
          <w:lang w:val="en-US"/>
        </w:rPr>
        <w:t xml:space="preserve"> = </w:t>
      </w:r>
      <w:proofErr w:type="spellStart"/>
      <w:proofErr w:type="gramStart"/>
      <w:r w:rsidRPr="00B04DF6">
        <w:rPr>
          <w:lang w:val="en-US"/>
        </w:rPr>
        <w:t>e.Data.GetData</w:t>
      </w:r>
      <w:proofErr w:type="spellEnd"/>
      <w:proofErr w:type="gramEnd"/>
      <w:r w:rsidRPr="00B04DF6">
        <w:rPr>
          <w:lang w:val="en-US"/>
        </w:rPr>
        <w:t>(</w:t>
      </w:r>
      <w:proofErr w:type="spellStart"/>
      <w:r w:rsidRPr="00B04DF6">
        <w:rPr>
          <w:lang w:val="en-US"/>
        </w:rPr>
        <w:t>typeof</w:t>
      </w:r>
      <w:proofErr w:type="spellEnd"/>
      <w:r w:rsidRPr="00B04DF6">
        <w:rPr>
          <w:lang w:val="en-US"/>
        </w:rPr>
        <w:t>(Material)) as Material;</w:t>
      </w:r>
    </w:p>
    <w:p w14:paraId="75AB0443" w14:textId="77777777" w:rsidR="00B04DF6" w:rsidRPr="00B04DF6" w:rsidRDefault="00B04DF6" w:rsidP="00B04DF6">
      <w:pPr>
        <w:pStyle w:val="aff0"/>
        <w:rPr>
          <w:lang w:val="en-US"/>
        </w:rPr>
      </w:pPr>
      <w:r w:rsidRPr="00B04DF6">
        <w:rPr>
          <w:lang w:val="en-US"/>
        </w:rPr>
        <w:t xml:space="preserve">        if (material == null) return;</w:t>
      </w:r>
    </w:p>
    <w:p w14:paraId="3CCF79BF" w14:textId="77777777" w:rsidR="00B04DF6" w:rsidRPr="00B04DF6" w:rsidRDefault="00B04DF6" w:rsidP="00B04DF6">
      <w:pPr>
        <w:pStyle w:val="aff0"/>
        <w:rPr>
          <w:lang w:val="en-US"/>
        </w:rPr>
      </w:pPr>
    </w:p>
    <w:p w14:paraId="7E7E7484" w14:textId="77777777" w:rsidR="00B04DF6" w:rsidRPr="00B04DF6" w:rsidRDefault="00B04DF6" w:rsidP="00B04DF6">
      <w:pPr>
        <w:pStyle w:val="aff0"/>
        <w:rPr>
          <w:lang w:val="en-US"/>
        </w:rPr>
      </w:pPr>
      <w:r w:rsidRPr="00B04DF6">
        <w:rPr>
          <w:lang w:val="en-US"/>
        </w:rPr>
        <w:t xml:space="preserve">        </w:t>
      </w:r>
      <w:proofErr w:type="spellStart"/>
      <w:r w:rsidRPr="00B04DF6">
        <w:rPr>
          <w:lang w:val="en-US"/>
        </w:rPr>
        <w:t>var</w:t>
      </w:r>
      <w:proofErr w:type="spellEnd"/>
      <w:r w:rsidRPr="00B04DF6">
        <w:rPr>
          <w:lang w:val="en-US"/>
        </w:rPr>
        <w:t xml:space="preserve"> </w:t>
      </w:r>
      <w:proofErr w:type="spellStart"/>
      <w:r w:rsidRPr="00B04DF6">
        <w:rPr>
          <w:lang w:val="en-US"/>
        </w:rPr>
        <w:t>viewModel</w:t>
      </w:r>
      <w:proofErr w:type="spellEnd"/>
      <w:r w:rsidRPr="00B04DF6">
        <w:rPr>
          <w:lang w:val="en-US"/>
        </w:rPr>
        <w:t xml:space="preserve"> = (</w:t>
      </w:r>
      <w:proofErr w:type="spellStart"/>
      <w:r w:rsidRPr="00B04DF6">
        <w:rPr>
          <w:lang w:val="en-US"/>
        </w:rPr>
        <w:t>WarehouseViewModel</w:t>
      </w:r>
      <w:proofErr w:type="spellEnd"/>
      <w:r w:rsidRPr="00B04DF6">
        <w:rPr>
          <w:lang w:val="en-US"/>
        </w:rPr>
        <w:t>)</w:t>
      </w:r>
      <w:proofErr w:type="spellStart"/>
      <w:r w:rsidRPr="00B04DF6">
        <w:rPr>
          <w:lang w:val="en-US"/>
        </w:rPr>
        <w:t>DataContext</w:t>
      </w:r>
      <w:proofErr w:type="spellEnd"/>
      <w:r w:rsidRPr="00B04DF6">
        <w:rPr>
          <w:lang w:val="en-US"/>
        </w:rPr>
        <w:t>;</w:t>
      </w:r>
    </w:p>
    <w:p w14:paraId="5448EDE1" w14:textId="77777777" w:rsidR="00B04DF6" w:rsidRPr="00B04DF6" w:rsidRDefault="00B04DF6" w:rsidP="00B04DF6">
      <w:pPr>
        <w:pStyle w:val="aff0"/>
        <w:rPr>
          <w:lang w:val="en-US"/>
        </w:rPr>
      </w:pPr>
      <w:r w:rsidRPr="00B04DF6">
        <w:rPr>
          <w:lang w:val="en-US"/>
        </w:rPr>
        <w:t xml:space="preserve">        </w:t>
      </w:r>
      <w:proofErr w:type="spellStart"/>
      <w:r w:rsidRPr="00B04DF6">
        <w:rPr>
          <w:lang w:val="en-US"/>
        </w:rPr>
        <w:t>viewModel.SelectedMaterial</w:t>
      </w:r>
      <w:proofErr w:type="spellEnd"/>
      <w:r w:rsidRPr="00B04DF6">
        <w:rPr>
          <w:lang w:val="en-US"/>
        </w:rPr>
        <w:t xml:space="preserve"> = material;</w:t>
      </w:r>
    </w:p>
    <w:p w14:paraId="0CDAA962" w14:textId="77777777" w:rsidR="00B04DF6" w:rsidRPr="00B04DF6" w:rsidRDefault="00B04DF6" w:rsidP="00B04DF6">
      <w:pPr>
        <w:pStyle w:val="aff0"/>
        <w:rPr>
          <w:lang w:val="en-US"/>
        </w:rPr>
      </w:pPr>
      <w:r w:rsidRPr="00B04DF6">
        <w:rPr>
          <w:lang w:val="en-US"/>
        </w:rPr>
        <w:t xml:space="preserve">        </w:t>
      </w:r>
      <w:proofErr w:type="spellStart"/>
      <w:proofErr w:type="gramStart"/>
      <w:r w:rsidRPr="00B04DF6">
        <w:rPr>
          <w:lang w:val="en-US"/>
        </w:rPr>
        <w:t>viewModel.DropOnCellCommand.Execute</w:t>
      </w:r>
      <w:proofErr w:type="spellEnd"/>
      <w:proofErr w:type="gramEnd"/>
      <w:r w:rsidRPr="00B04DF6">
        <w:rPr>
          <w:lang w:val="en-US"/>
        </w:rPr>
        <w:t>(cell);</w:t>
      </w:r>
    </w:p>
    <w:p w14:paraId="3BA0C382" w14:textId="77777777" w:rsidR="00B04DF6" w:rsidRPr="00B04DF6" w:rsidRDefault="00B04DF6" w:rsidP="00B04DF6">
      <w:pPr>
        <w:pStyle w:val="aff0"/>
        <w:rPr>
          <w:lang w:val="en-US"/>
        </w:rPr>
      </w:pPr>
      <w:r w:rsidRPr="00B04DF6">
        <w:rPr>
          <w:lang w:val="en-US"/>
        </w:rPr>
        <w:t xml:space="preserve">    }</w:t>
      </w:r>
    </w:p>
    <w:p w14:paraId="217920D4" w14:textId="77777777" w:rsidR="00B04DF6" w:rsidRPr="00B04DF6" w:rsidRDefault="00B04DF6" w:rsidP="00B04DF6">
      <w:pPr>
        <w:pStyle w:val="aff0"/>
        <w:rPr>
          <w:lang w:val="en-US"/>
        </w:rPr>
      </w:pPr>
      <w:r w:rsidRPr="00B04DF6">
        <w:rPr>
          <w:lang w:val="en-US"/>
        </w:rPr>
        <w:t xml:space="preserve">    else if (</w:t>
      </w:r>
      <w:proofErr w:type="spellStart"/>
      <w:proofErr w:type="gramStart"/>
      <w:r w:rsidRPr="00B04DF6">
        <w:rPr>
          <w:lang w:val="en-US"/>
        </w:rPr>
        <w:t>e.Data.GetDataPresent</w:t>
      </w:r>
      <w:proofErr w:type="spellEnd"/>
      <w:proofErr w:type="gramEnd"/>
      <w:r w:rsidRPr="00B04DF6">
        <w:rPr>
          <w:lang w:val="en-US"/>
        </w:rPr>
        <w:t>(</w:t>
      </w:r>
      <w:proofErr w:type="spellStart"/>
      <w:r w:rsidRPr="00B04DF6">
        <w:rPr>
          <w:lang w:val="en-US"/>
        </w:rPr>
        <w:t>typeof</w:t>
      </w:r>
      <w:proofErr w:type="spellEnd"/>
      <w:r w:rsidRPr="00B04DF6">
        <w:rPr>
          <w:lang w:val="en-US"/>
        </w:rPr>
        <w:t>(</w:t>
      </w:r>
      <w:proofErr w:type="spellStart"/>
      <w:r w:rsidRPr="00B04DF6">
        <w:rPr>
          <w:lang w:val="en-US"/>
        </w:rPr>
        <w:t>WarehouseCell</w:t>
      </w:r>
      <w:proofErr w:type="spellEnd"/>
      <w:r w:rsidRPr="00B04DF6">
        <w:rPr>
          <w:lang w:val="en-US"/>
        </w:rPr>
        <w:t>)))</w:t>
      </w:r>
    </w:p>
    <w:p w14:paraId="3EED2D3F" w14:textId="77777777" w:rsidR="00B04DF6" w:rsidRPr="00B04DF6" w:rsidRDefault="00B04DF6" w:rsidP="00B04DF6">
      <w:pPr>
        <w:pStyle w:val="aff0"/>
        <w:rPr>
          <w:lang w:val="en-US"/>
        </w:rPr>
      </w:pPr>
      <w:r w:rsidRPr="00B04DF6">
        <w:rPr>
          <w:lang w:val="en-US"/>
        </w:rPr>
        <w:t xml:space="preserve">    {</w:t>
      </w:r>
    </w:p>
    <w:p w14:paraId="2BEDA7A0" w14:textId="77777777" w:rsidR="00B04DF6" w:rsidRPr="00B04DF6" w:rsidRDefault="00B04DF6" w:rsidP="00B04DF6">
      <w:pPr>
        <w:pStyle w:val="aff0"/>
        <w:rPr>
          <w:lang w:val="en-US"/>
        </w:rPr>
      </w:pPr>
      <w:r w:rsidRPr="00B04DF6">
        <w:rPr>
          <w:lang w:val="en-US"/>
        </w:rPr>
        <w:t xml:space="preserve">        </w:t>
      </w:r>
      <w:proofErr w:type="spellStart"/>
      <w:r w:rsidRPr="00B04DF6">
        <w:rPr>
          <w:lang w:val="en-US"/>
        </w:rPr>
        <w:t>WarehouseCell</w:t>
      </w:r>
      <w:proofErr w:type="spellEnd"/>
      <w:r w:rsidRPr="00B04DF6">
        <w:rPr>
          <w:lang w:val="en-US"/>
        </w:rPr>
        <w:t xml:space="preserve"> </w:t>
      </w:r>
      <w:proofErr w:type="spellStart"/>
      <w:r w:rsidRPr="00B04DF6">
        <w:rPr>
          <w:lang w:val="en-US"/>
        </w:rPr>
        <w:t>sourceCell</w:t>
      </w:r>
      <w:proofErr w:type="spellEnd"/>
      <w:r w:rsidRPr="00B04DF6">
        <w:rPr>
          <w:lang w:val="en-US"/>
        </w:rPr>
        <w:t xml:space="preserve"> = </w:t>
      </w:r>
      <w:proofErr w:type="spellStart"/>
      <w:proofErr w:type="gramStart"/>
      <w:r w:rsidRPr="00B04DF6">
        <w:rPr>
          <w:lang w:val="en-US"/>
        </w:rPr>
        <w:t>e.Data.GetData</w:t>
      </w:r>
      <w:proofErr w:type="spellEnd"/>
      <w:proofErr w:type="gramEnd"/>
      <w:r w:rsidRPr="00B04DF6">
        <w:rPr>
          <w:lang w:val="en-US"/>
        </w:rPr>
        <w:t>(</w:t>
      </w:r>
      <w:proofErr w:type="spellStart"/>
      <w:r w:rsidRPr="00B04DF6">
        <w:rPr>
          <w:lang w:val="en-US"/>
        </w:rPr>
        <w:t>typeof</w:t>
      </w:r>
      <w:proofErr w:type="spellEnd"/>
      <w:r w:rsidRPr="00B04DF6">
        <w:rPr>
          <w:lang w:val="en-US"/>
        </w:rPr>
        <w:t>(</w:t>
      </w:r>
      <w:proofErr w:type="spellStart"/>
      <w:r w:rsidRPr="00B04DF6">
        <w:rPr>
          <w:lang w:val="en-US"/>
        </w:rPr>
        <w:t>WarehouseCell</w:t>
      </w:r>
      <w:proofErr w:type="spellEnd"/>
      <w:r w:rsidRPr="00B04DF6">
        <w:rPr>
          <w:lang w:val="en-US"/>
        </w:rPr>
        <w:t xml:space="preserve">)) as </w:t>
      </w:r>
      <w:proofErr w:type="spellStart"/>
      <w:r w:rsidRPr="00B04DF6">
        <w:rPr>
          <w:lang w:val="en-US"/>
        </w:rPr>
        <w:t>WarehouseCell</w:t>
      </w:r>
      <w:proofErr w:type="spellEnd"/>
      <w:r w:rsidRPr="00B04DF6">
        <w:rPr>
          <w:lang w:val="en-US"/>
        </w:rPr>
        <w:t>;</w:t>
      </w:r>
    </w:p>
    <w:p w14:paraId="57446184" w14:textId="77777777" w:rsidR="00B04DF6" w:rsidRPr="00B04DF6" w:rsidRDefault="00B04DF6" w:rsidP="00B04DF6">
      <w:pPr>
        <w:pStyle w:val="aff0"/>
        <w:rPr>
          <w:lang w:val="en-US"/>
        </w:rPr>
      </w:pPr>
      <w:r w:rsidRPr="00B04DF6">
        <w:rPr>
          <w:lang w:val="en-US"/>
        </w:rPr>
        <w:t xml:space="preserve">        if (</w:t>
      </w:r>
      <w:proofErr w:type="spellStart"/>
      <w:r w:rsidRPr="00B04DF6">
        <w:rPr>
          <w:lang w:val="en-US"/>
        </w:rPr>
        <w:t>sourceCell</w:t>
      </w:r>
      <w:proofErr w:type="spellEnd"/>
      <w:r w:rsidRPr="00B04DF6">
        <w:rPr>
          <w:lang w:val="en-US"/>
        </w:rPr>
        <w:t xml:space="preserve"> == null) return;</w:t>
      </w:r>
    </w:p>
    <w:p w14:paraId="755DEE39" w14:textId="77777777" w:rsidR="00B04DF6" w:rsidRPr="00B04DF6" w:rsidRDefault="00B04DF6" w:rsidP="00B04DF6">
      <w:pPr>
        <w:pStyle w:val="aff0"/>
        <w:rPr>
          <w:lang w:val="en-US"/>
        </w:rPr>
      </w:pPr>
    </w:p>
    <w:p w14:paraId="2F8908C7" w14:textId="77777777" w:rsidR="00B04DF6" w:rsidRPr="00B04DF6" w:rsidRDefault="00B04DF6" w:rsidP="00B04DF6">
      <w:pPr>
        <w:pStyle w:val="aff0"/>
        <w:rPr>
          <w:lang w:val="en-US"/>
        </w:rPr>
      </w:pPr>
      <w:r w:rsidRPr="00B04DF6">
        <w:rPr>
          <w:lang w:val="en-US"/>
        </w:rPr>
        <w:t xml:space="preserve">        </w:t>
      </w:r>
      <w:proofErr w:type="spellStart"/>
      <w:r w:rsidRPr="00B04DF6">
        <w:rPr>
          <w:lang w:val="en-US"/>
        </w:rPr>
        <w:t>var</w:t>
      </w:r>
      <w:proofErr w:type="spellEnd"/>
      <w:r w:rsidRPr="00B04DF6">
        <w:rPr>
          <w:lang w:val="en-US"/>
        </w:rPr>
        <w:t xml:space="preserve"> </w:t>
      </w:r>
      <w:proofErr w:type="spellStart"/>
      <w:r w:rsidRPr="00B04DF6">
        <w:rPr>
          <w:lang w:val="en-US"/>
        </w:rPr>
        <w:t>viewModel</w:t>
      </w:r>
      <w:proofErr w:type="spellEnd"/>
      <w:r w:rsidRPr="00B04DF6">
        <w:rPr>
          <w:lang w:val="en-US"/>
        </w:rPr>
        <w:t xml:space="preserve"> = (</w:t>
      </w:r>
      <w:proofErr w:type="spellStart"/>
      <w:r w:rsidRPr="00B04DF6">
        <w:rPr>
          <w:lang w:val="en-US"/>
        </w:rPr>
        <w:t>WarehouseViewModel</w:t>
      </w:r>
      <w:proofErr w:type="spellEnd"/>
      <w:r w:rsidRPr="00B04DF6">
        <w:rPr>
          <w:lang w:val="en-US"/>
        </w:rPr>
        <w:t>)</w:t>
      </w:r>
      <w:proofErr w:type="spellStart"/>
      <w:r w:rsidRPr="00B04DF6">
        <w:rPr>
          <w:lang w:val="en-US"/>
        </w:rPr>
        <w:t>DataContext</w:t>
      </w:r>
      <w:proofErr w:type="spellEnd"/>
      <w:r w:rsidRPr="00B04DF6">
        <w:rPr>
          <w:lang w:val="en-US"/>
        </w:rPr>
        <w:t>;</w:t>
      </w:r>
    </w:p>
    <w:p w14:paraId="37228EBD" w14:textId="77777777" w:rsidR="00B04DF6" w:rsidRPr="00B04DF6" w:rsidRDefault="00B04DF6" w:rsidP="00B04DF6">
      <w:pPr>
        <w:pStyle w:val="aff0"/>
        <w:rPr>
          <w:lang w:val="en-US"/>
        </w:rPr>
      </w:pPr>
      <w:r w:rsidRPr="00B04DF6">
        <w:rPr>
          <w:lang w:val="en-US"/>
        </w:rPr>
        <w:t xml:space="preserve">        </w:t>
      </w:r>
      <w:proofErr w:type="spellStart"/>
      <w:proofErr w:type="gramStart"/>
      <w:r w:rsidRPr="00B04DF6">
        <w:rPr>
          <w:lang w:val="en-US"/>
        </w:rPr>
        <w:t>viewModel.MoveMaterialCommand.Execute</w:t>
      </w:r>
      <w:proofErr w:type="spellEnd"/>
      <w:proofErr w:type="gramEnd"/>
      <w:r w:rsidRPr="00B04DF6">
        <w:rPr>
          <w:lang w:val="en-US"/>
        </w:rPr>
        <w:t>((</w:t>
      </w:r>
      <w:proofErr w:type="spellStart"/>
      <w:r w:rsidRPr="00B04DF6">
        <w:rPr>
          <w:lang w:val="en-US"/>
        </w:rPr>
        <w:t>sourceCell</w:t>
      </w:r>
      <w:proofErr w:type="spellEnd"/>
      <w:r w:rsidRPr="00B04DF6">
        <w:rPr>
          <w:lang w:val="en-US"/>
        </w:rPr>
        <w:t>, cell));</w:t>
      </w:r>
    </w:p>
    <w:p w14:paraId="43CAB756" w14:textId="77777777" w:rsidR="00B04DF6" w:rsidRPr="00B04DF6" w:rsidRDefault="00B04DF6" w:rsidP="00B04DF6">
      <w:pPr>
        <w:pStyle w:val="aff0"/>
      </w:pPr>
      <w:r w:rsidRPr="00B04DF6">
        <w:rPr>
          <w:lang w:val="en-US"/>
        </w:rPr>
        <w:t xml:space="preserve">    </w:t>
      </w:r>
      <w:r w:rsidRPr="00B04DF6">
        <w:t>}</w:t>
      </w:r>
    </w:p>
    <w:p w14:paraId="1E024577" w14:textId="52E82D71" w:rsidR="001A1949" w:rsidRPr="00111B6B" w:rsidRDefault="00B04DF6" w:rsidP="00B04DF6">
      <w:pPr>
        <w:pStyle w:val="aff0"/>
      </w:pPr>
      <w:r w:rsidRPr="00B04DF6">
        <w:t>}</w:t>
      </w:r>
    </w:p>
    <w:p w14:paraId="7D2EF0AE" w14:textId="26435435" w:rsidR="00A95FFF" w:rsidRPr="00130C66" w:rsidRDefault="00A95FFF" w:rsidP="00A95FFF">
      <w:pPr>
        <w:pStyle w:val="a3"/>
      </w:pPr>
      <w:r>
        <w:lastRenderedPageBreak/>
        <w:t xml:space="preserve">Используя средства </w:t>
      </w:r>
      <w:r>
        <w:rPr>
          <w:lang w:val="en-US"/>
        </w:rPr>
        <w:t>WPF</w:t>
      </w:r>
      <w:r w:rsidR="0063661A" w:rsidRPr="0063661A">
        <w:t xml:space="preserve"> [</w:t>
      </w:r>
      <w:r w:rsidR="00A2569E">
        <w:fldChar w:fldCharType="begin"/>
      </w:r>
      <w:r w:rsidR="00A2569E">
        <w:instrText xml:space="preserve"> REF _Ref201173056 \r \h </w:instrText>
      </w:r>
      <w:r w:rsidR="00A2569E">
        <w:fldChar w:fldCharType="separate"/>
      </w:r>
      <w:r w:rsidR="00A2569E">
        <w:t>5</w:t>
      </w:r>
      <w:r w:rsidR="00A2569E">
        <w:fldChar w:fldCharType="end"/>
      </w:r>
      <w:r w:rsidR="0063661A" w:rsidRPr="0063661A">
        <w:t>]</w:t>
      </w:r>
      <w:r>
        <w:t>, требуется спроектировать интерфейс</w:t>
      </w:r>
      <w:r w:rsidR="00B04DF6">
        <w:t xml:space="preserve"> для управления складскими ячейками </w:t>
      </w:r>
      <w:r>
        <w:t xml:space="preserve">в соответствии с рисунком </w:t>
      </w:r>
      <w:r w:rsidR="00612C57">
        <w:t>5</w:t>
      </w:r>
      <w:r>
        <w:t>.</w:t>
      </w:r>
    </w:p>
    <w:p w14:paraId="4A6A0B53" w14:textId="5A316E22" w:rsidR="00A95FFF" w:rsidRPr="00A95FFF" w:rsidRDefault="00881172" w:rsidP="00DA488B">
      <w:pPr>
        <w:pStyle w:val="afd"/>
      </w:pPr>
      <w:r>
        <w:rPr>
          <w:lang w:eastAsia="ru-RU"/>
        </w:rPr>
        <w:drawing>
          <wp:inline distT="0" distB="0" distL="0" distR="0" wp14:anchorId="6B76EE2B" wp14:editId="52D5CF85">
            <wp:extent cx="4114121" cy="3289764"/>
            <wp:effectExtent l="19050" t="19050" r="20320" b="2540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121" cy="3289764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1BD4F" w14:textId="63FF339B" w:rsidR="008A0F60" w:rsidRPr="00881172" w:rsidRDefault="00972E68" w:rsidP="00286A0A">
      <w:pPr>
        <w:pStyle w:val="afe"/>
      </w:pPr>
      <w:r w:rsidRPr="00CB5F04">
        <w:fldChar w:fldCharType="begin"/>
      </w:r>
      <w:r w:rsidRPr="00CB5F04">
        <w:instrText xml:space="preserve"> SEQ Image \# "Рисунок # – " </w:instrText>
      </w:r>
      <w:r w:rsidRPr="00CB5F04">
        <w:fldChar w:fldCharType="separate"/>
      </w:r>
      <w:r w:rsidR="00912AD7" w:rsidRPr="00CB5F04">
        <w:rPr>
          <w:noProof/>
        </w:rPr>
        <w:t xml:space="preserve">Рисунок </w:t>
      </w:r>
      <w:r w:rsidR="00912AD7">
        <w:rPr>
          <w:noProof/>
        </w:rPr>
        <w:t>5</w:t>
      </w:r>
      <w:r w:rsidR="00912AD7" w:rsidRPr="00CB5F04">
        <w:rPr>
          <w:noProof/>
        </w:rPr>
        <w:t xml:space="preserve"> – </w:t>
      </w:r>
      <w:r w:rsidRPr="00CB5F04">
        <w:fldChar w:fldCharType="end"/>
      </w:r>
      <w:r w:rsidR="00B04DF6">
        <w:t>W</w:t>
      </w:r>
      <w:r w:rsidR="00B04DF6">
        <w:rPr>
          <w:lang w:val="en-US"/>
        </w:rPr>
        <w:t>arehouseVisualizer</w:t>
      </w:r>
      <w:r w:rsidRPr="00972E68">
        <w:t xml:space="preserve">. </w:t>
      </w:r>
      <w:r>
        <w:t>Вид</w:t>
      </w:r>
      <w:r w:rsidR="00881172" w:rsidRPr="00881172">
        <w:t xml:space="preserve"> </w:t>
      </w:r>
      <w:r w:rsidR="00881172">
        <w:t>основного</w:t>
      </w:r>
      <w:r>
        <w:t xml:space="preserve"> окна</w:t>
      </w:r>
    </w:p>
    <w:p w14:paraId="2F1D58BB" w14:textId="5F451967" w:rsidR="007B1296" w:rsidRPr="007B1296" w:rsidRDefault="007B1296" w:rsidP="008411CE">
      <w:pPr>
        <w:pStyle w:val="2"/>
      </w:pPr>
      <w:bookmarkStart w:id="18" w:name="_Toc201521578"/>
      <w:r>
        <w:t>Разработка мобильного приложения</w:t>
      </w:r>
      <w:bookmarkEnd w:id="18"/>
    </w:p>
    <w:p w14:paraId="159ADAE6" w14:textId="77777777" w:rsidR="00290629" w:rsidRDefault="00290629" w:rsidP="00B82B8A">
      <w:pPr>
        <w:pStyle w:val="a3"/>
      </w:pPr>
      <w:r>
        <w:t>Предприятием была поставлена задача разработать простое и удобное мобильное приложение для создания, хранения и просмотра личных текстовых заметок.</w:t>
      </w:r>
    </w:p>
    <w:p w14:paraId="75F2CD8F" w14:textId="1F86E8BA" w:rsidR="00B82B8A" w:rsidRPr="00290629" w:rsidRDefault="000F49A0" w:rsidP="00B82B8A">
      <w:pPr>
        <w:pStyle w:val="a3"/>
      </w:pPr>
      <w:r>
        <w:t>Приложение</w:t>
      </w:r>
      <w:r w:rsidR="008E60D2">
        <w:t xml:space="preserve"> должно</w:t>
      </w:r>
      <w:r>
        <w:t xml:space="preserve"> предоставля</w:t>
      </w:r>
      <w:r w:rsidR="008E60D2">
        <w:t>ть</w:t>
      </w:r>
      <w:r>
        <w:t xml:space="preserve"> следующие возможности</w:t>
      </w:r>
      <w:r w:rsidRPr="00290629">
        <w:t>:</w:t>
      </w:r>
    </w:p>
    <w:p w14:paraId="7EC4D816" w14:textId="75DB51D0" w:rsidR="00B82B8A" w:rsidRPr="00B82B8A" w:rsidRDefault="00B82B8A" w:rsidP="00A51EA5">
      <w:pPr>
        <w:pStyle w:val="a1"/>
        <w:tabs>
          <w:tab w:val="clear" w:pos="1276"/>
        </w:tabs>
      </w:pPr>
      <w:r w:rsidRPr="00B82B8A">
        <w:t>созда</w:t>
      </w:r>
      <w:r w:rsidR="000F49A0">
        <w:t>ние</w:t>
      </w:r>
      <w:r w:rsidRPr="00B82B8A">
        <w:t xml:space="preserve"> и редактирова</w:t>
      </w:r>
      <w:r w:rsidR="000F49A0">
        <w:t>ние</w:t>
      </w:r>
      <w:r w:rsidRPr="00B82B8A">
        <w:t xml:space="preserve"> текстовы</w:t>
      </w:r>
      <w:r w:rsidR="000F49A0">
        <w:t>х</w:t>
      </w:r>
      <w:r w:rsidRPr="00B82B8A">
        <w:t xml:space="preserve"> замет</w:t>
      </w:r>
      <w:r w:rsidR="000F49A0">
        <w:t>ок</w:t>
      </w:r>
      <w:r w:rsidRPr="00B82B8A">
        <w:t>;</w:t>
      </w:r>
    </w:p>
    <w:p w14:paraId="60EB7149" w14:textId="1DF6CF20" w:rsidR="00B82B8A" w:rsidRPr="00B82B8A" w:rsidRDefault="00B82B8A" w:rsidP="00A51EA5">
      <w:pPr>
        <w:pStyle w:val="a1"/>
        <w:tabs>
          <w:tab w:val="clear" w:pos="1276"/>
        </w:tabs>
      </w:pPr>
      <w:r w:rsidRPr="00B82B8A">
        <w:t>сохран</w:t>
      </w:r>
      <w:r w:rsidR="000F49A0">
        <w:t>ение</w:t>
      </w:r>
      <w:r w:rsidRPr="00B82B8A">
        <w:t xml:space="preserve"> данны</w:t>
      </w:r>
      <w:r w:rsidR="000F49A0">
        <w:t>х</w:t>
      </w:r>
      <w:r w:rsidR="00B50B0F" w:rsidRPr="000F6F34">
        <w:t>.</w:t>
      </w:r>
    </w:p>
    <w:p w14:paraId="5D94FE0A" w14:textId="78C93AE8" w:rsidR="002657E6" w:rsidRPr="00BD67B5" w:rsidRDefault="002657E6" w:rsidP="002657E6">
      <w:pPr>
        <w:pStyle w:val="a3"/>
      </w:pPr>
      <w:r>
        <w:t xml:space="preserve">Приложение ориентировано на платформу </w:t>
      </w:r>
      <w:proofErr w:type="spellStart"/>
      <w:r>
        <w:t>Android</w:t>
      </w:r>
      <w:proofErr w:type="spellEnd"/>
      <w:r>
        <w:t xml:space="preserve">, реализовано на языке </w:t>
      </w:r>
      <w:proofErr w:type="spellStart"/>
      <w:r>
        <w:t>Kotlin</w:t>
      </w:r>
      <w:proofErr w:type="spellEnd"/>
      <w:r>
        <w:t xml:space="preserve"> в среде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>, с использованием современных технологий разработки мобильных интерфейсов</w:t>
      </w:r>
      <w:r w:rsidR="00760767">
        <w:t xml:space="preserve"> </w:t>
      </w:r>
      <w:r w:rsidR="00760767" w:rsidRPr="00BD67B5">
        <w:t>[</w:t>
      </w:r>
      <w:r w:rsidR="00760767">
        <w:fldChar w:fldCharType="begin"/>
      </w:r>
      <w:r w:rsidR="00760767">
        <w:instrText xml:space="preserve"> REF _Ref201172774 \r \h </w:instrText>
      </w:r>
      <w:r w:rsidR="00760767">
        <w:fldChar w:fldCharType="separate"/>
      </w:r>
      <w:r w:rsidR="00760767">
        <w:t>4</w:t>
      </w:r>
      <w:r w:rsidR="00760767">
        <w:fldChar w:fldCharType="end"/>
      </w:r>
      <w:r w:rsidR="00760767" w:rsidRPr="00BD67B5">
        <w:t>]</w:t>
      </w:r>
      <w:r>
        <w:t>.</w:t>
      </w:r>
    </w:p>
    <w:p w14:paraId="7C1BB13A" w14:textId="2C9D713D" w:rsidR="000F49A0" w:rsidRDefault="000F49A0" w:rsidP="000F49A0">
      <w:pPr>
        <w:pStyle w:val="a3"/>
      </w:pPr>
      <w:r>
        <w:t xml:space="preserve">Главная страница приложения </w:t>
      </w:r>
      <w:r w:rsidR="00290629">
        <w:rPr>
          <w:lang w:val="en-US"/>
        </w:rPr>
        <w:t>NotesApp</w:t>
      </w:r>
      <w:r w:rsidR="00DD32FF" w:rsidRPr="00DD32FF">
        <w:t xml:space="preserve"> (рисунок </w:t>
      </w:r>
      <w:r w:rsidR="00111B6B">
        <w:t>6</w:t>
      </w:r>
      <w:r w:rsidR="00DD32FF" w:rsidRPr="00DD32FF">
        <w:t>)</w:t>
      </w:r>
      <w:r>
        <w:t xml:space="preserve"> </w:t>
      </w:r>
      <w:r>
        <w:rPr>
          <w:lang w:val="en-US"/>
        </w:rPr>
        <w:t>c</w:t>
      </w:r>
      <w:r w:rsidR="00DD32FF" w:rsidRPr="00DD32FF">
        <w:t>одержит пол</w:t>
      </w:r>
      <w:r w:rsidR="00DA488B" w:rsidRPr="00DA488B">
        <w:t>е</w:t>
      </w:r>
      <w:r w:rsidR="00DD32FF" w:rsidRPr="00DD32FF">
        <w:t xml:space="preserve"> для ввода </w:t>
      </w:r>
      <w:r w:rsidR="00DA488B">
        <w:t>текста и</w:t>
      </w:r>
      <w:r w:rsidR="007E0FF7">
        <w:t xml:space="preserve"> кно</w:t>
      </w:r>
      <w:r w:rsidR="00DA488B">
        <w:t>пка с</w:t>
      </w:r>
      <w:r w:rsidR="00DA488B" w:rsidRPr="00DA488B">
        <w:t>охранения</w:t>
      </w:r>
      <w:r w:rsidR="007E0FF7" w:rsidRPr="007E0FF7">
        <w:t>.</w:t>
      </w:r>
    </w:p>
    <w:p w14:paraId="18BF5B9E" w14:textId="4D6B0670" w:rsidR="00B50B0F" w:rsidRDefault="00B50B0F" w:rsidP="00286A0A">
      <w:pPr>
        <w:pStyle w:val="afd"/>
      </w:pPr>
      <w:r>
        <w:rPr>
          <w:lang w:eastAsia="ru-RU"/>
        </w:rPr>
        <w:lastRenderedPageBreak/>
        <w:drawing>
          <wp:inline distT="0" distB="0" distL="0" distR="0" wp14:anchorId="27E0BA26" wp14:editId="7712DD97">
            <wp:extent cx="1846580" cy="1414130"/>
            <wp:effectExtent l="0" t="0" r="127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480"/>
                    <a:stretch/>
                  </pic:blipFill>
                  <pic:spPr bwMode="auto">
                    <a:xfrm>
                      <a:off x="0" y="0"/>
                      <a:ext cx="1846810" cy="1414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9A8BBB" w14:textId="7026224D" w:rsidR="0013310E" w:rsidRPr="00351133" w:rsidRDefault="00DD32FF" w:rsidP="00B50B0F">
      <w:pPr>
        <w:pStyle w:val="afe"/>
      </w:pPr>
      <w:r w:rsidRPr="00CB5F04">
        <w:fldChar w:fldCharType="begin"/>
      </w:r>
      <w:r w:rsidRPr="00CB5F04">
        <w:instrText xml:space="preserve"> SEQ Image \# "Рисунок # – " </w:instrText>
      </w:r>
      <w:r w:rsidRPr="00CB5F04">
        <w:fldChar w:fldCharType="separate"/>
      </w:r>
      <w:r w:rsidR="00912AD7" w:rsidRPr="00CB5F04">
        <w:rPr>
          <w:noProof/>
        </w:rPr>
        <w:t xml:space="preserve">Рисунок </w:t>
      </w:r>
      <w:r w:rsidR="00111B6B">
        <w:rPr>
          <w:noProof/>
        </w:rPr>
        <w:t>6</w:t>
      </w:r>
      <w:r w:rsidR="00912AD7" w:rsidRPr="00CB5F04">
        <w:rPr>
          <w:noProof/>
        </w:rPr>
        <w:t xml:space="preserve"> – </w:t>
      </w:r>
      <w:r w:rsidRPr="00CB5F04">
        <w:fldChar w:fldCharType="end"/>
      </w:r>
      <w:r w:rsidR="007E0FF7">
        <w:rPr>
          <w:lang w:val="en-US"/>
        </w:rPr>
        <w:t>NotesScreen</w:t>
      </w:r>
      <w:r w:rsidR="007E0FF7" w:rsidRPr="00972E68">
        <w:t xml:space="preserve">. </w:t>
      </w:r>
      <w:r w:rsidR="007E0FF7">
        <w:t>Вид</w:t>
      </w:r>
      <w:r w:rsidR="000F49A0" w:rsidRPr="000F49A0">
        <w:t xml:space="preserve"> </w:t>
      </w:r>
      <w:r w:rsidR="000F49A0">
        <w:t>главной страницы</w:t>
      </w:r>
    </w:p>
    <w:p w14:paraId="0E92F568" w14:textId="77777777" w:rsidR="00290629" w:rsidRPr="00290629" w:rsidRDefault="00290629" w:rsidP="00290629">
      <w:pPr>
        <w:pStyle w:val="aff2"/>
        <w:spacing w:line="360" w:lineRule="auto"/>
        <w:ind w:firstLine="709"/>
        <w:rPr>
          <w:rFonts w:cs="Times New Roman"/>
          <w:szCs w:val="28"/>
        </w:rPr>
      </w:pPr>
      <w:r w:rsidRPr="00290629">
        <w:rPr>
          <w:rFonts w:cs="Times New Roman"/>
          <w:szCs w:val="28"/>
        </w:rPr>
        <w:t xml:space="preserve">Пользователь может ввести текст заметки и нажать кнопку «Сохранить». После этого данные сохраняются в локальное хранилище и сразу отображаются в нижней части экрана. Логика обработки событий и сохранения данных реализована в </w:t>
      </w:r>
      <w:proofErr w:type="spellStart"/>
      <w:r w:rsidRPr="00290629">
        <w:rPr>
          <w:rStyle w:val="HTML"/>
          <w:rFonts w:ascii="Times New Roman" w:eastAsiaTheme="majorEastAsia" w:hAnsi="Times New Roman" w:cs="Times New Roman"/>
          <w:sz w:val="28"/>
          <w:szCs w:val="28"/>
        </w:rPr>
        <w:t>MainActivity</w:t>
      </w:r>
      <w:proofErr w:type="spellEnd"/>
      <w:r w:rsidRPr="00290629">
        <w:rPr>
          <w:rFonts w:cs="Times New Roman"/>
          <w:szCs w:val="28"/>
        </w:rPr>
        <w:t xml:space="preserve">. Код представлен в </w:t>
      </w:r>
      <w:r w:rsidRPr="00290629">
        <w:rPr>
          <w:rStyle w:val="aff9"/>
          <w:rFonts w:cs="Times New Roman"/>
          <w:b w:val="0"/>
          <w:szCs w:val="28"/>
        </w:rPr>
        <w:t>листинге 12</w:t>
      </w:r>
      <w:r w:rsidRPr="00290629">
        <w:rPr>
          <w:rFonts w:cs="Times New Roman"/>
          <w:szCs w:val="28"/>
        </w:rPr>
        <w:t>.</w:t>
      </w:r>
    </w:p>
    <w:p w14:paraId="294054DF" w14:textId="7152BFBF" w:rsidR="0062094F" w:rsidRDefault="0062094F" w:rsidP="00DA488B">
      <w:pPr>
        <w:pStyle w:val="aff2"/>
      </w:pPr>
      <w:r w:rsidRPr="007A34B3">
        <w:t xml:space="preserve">Листинг </w:t>
      </w:r>
      <w:r w:rsidR="00955AD4">
        <w:t>12</w:t>
      </w:r>
      <w:r w:rsidRPr="007A34B3">
        <w:t xml:space="preserve"> – </w:t>
      </w:r>
      <w:r w:rsidR="00AE2A78" w:rsidRPr="0013310E">
        <w:t xml:space="preserve">Логика </w:t>
      </w:r>
      <w:r w:rsidR="00AE2A78">
        <w:t>заполнения и обработки кнопки</w:t>
      </w:r>
    </w:p>
    <w:p w14:paraId="7EA3D44F" w14:textId="34C5E51C" w:rsidR="00C87232" w:rsidRPr="00C87232" w:rsidRDefault="00C87232" w:rsidP="00C87232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</w:pP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class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MainActivity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: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AppCompatActivity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() {</w:t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  <w:t xml:space="preserve">    private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lateinit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var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editTextNote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: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EditText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  <w:t xml:space="preserve">    private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lateinit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var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buttonSave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: Button</w:t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  <w:t xml:space="preserve">    private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lateinit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var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textViewNotes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: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TextView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  <w:t xml:space="preserve">    private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val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notesKey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= "notes"</w:t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  <w:t xml:space="preserve">    override fun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onCreate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savedInstanceState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: Bundle?) {</w:t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  <w:t xml:space="preserve">       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super.onCreate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savedInstanceState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)</w:t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  <w:t xml:space="preserve">       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setContentView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R.layout.</w:t>
      </w:r>
      <w:r w:rsidRPr="00C87232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4"/>
          <w:szCs w:val="24"/>
          <w:lang w:val="en-US" w:eastAsia="ru-RU"/>
          <w14:ligatures w14:val="none"/>
        </w:rPr>
        <w:t>activity_main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)</w:t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  <w:t xml:space="preserve">       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editTextNote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=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findViewById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R.id.</w:t>
      </w:r>
      <w:r w:rsidRPr="00C87232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4"/>
          <w:szCs w:val="24"/>
          <w:lang w:val="en-US" w:eastAsia="ru-RU"/>
          <w14:ligatures w14:val="none"/>
        </w:rPr>
        <w:t>editTextNote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)</w:t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  <w:t xml:space="preserve">       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buttonSave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=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findViewById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R.id.</w:t>
      </w:r>
      <w:r w:rsidRPr="00C87232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4"/>
          <w:szCs w:val="24"/>
          <w:lang w:val="en-US" w:eastAsia="ru-RU"/>
          <w14:ligatures w14:val="none"/>
        </w:rPr>
        <w:t>buttonSave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)</w:t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  <w:t xml:space="preserve">       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textViewNotes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=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findViewById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R.id.</w:t>
      </w:r>
      <w:r w:rsidRPr="00C87232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4"/>
          <w:szCs w:val="24"/>
          <w:lang w:val="en-US" w:eastAsia="ru-RU"/>
          <w14:ligatures w14:val="none"/>
        </w:rPr>
        <w:t>textViewNotes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)</w:t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  <w:t xml:space="preserve">       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val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sharedPref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=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getSharedPreferences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("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MyNotes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",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Context.</w:t>
      </w:r>
      <w:r w:rsidRPr="00C87232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4"/>
          <w:szCs w:val="24"/>
          <w:lang w:val="en-US" w:eastAsia="ru-RU"/>
          <w14:ligatures w14:val="none"/>
        </w:rPr>
        <w:t>MODE_PRIVATE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)</w:t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  <w:t xml:space="preserve">       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val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savedNotes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=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sharedPref.getString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notesKey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, "")</w:t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  <w:t xml:space="preserve">       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textViewNotes.</w:t>
      </w:r>
      <w:r w:rsidRPr="00C87232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4"/>
          <w:szCs w:val="24"/>
          <w:lang w:val="en-US" w:eastAsia="ru-RU"/>
          <w14:ligatures w14:val="none"/>
        </w:rPr>
        <w:t>text</w:t>
      </w:r>
      <w:proofErr w:type="spellEnd"/>
      <w:r w:rsidRPr="00C87232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= "</w:t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eastAsia="ru-RU"/>
          <w14:ligatures w14:val="none"/>
        </w:rPr>
        <w:t>Заметки</w:t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:\n$savedNotes"</w:t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  <w:t xml:space="preserve">       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buttonSave.setOnClickListener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87232">
        <w:rPr>
          <w:rFonts w:ascii="Courier New" w:eastAsia="Times New Roman" w:hAnsi="Courier New" w:cs="Courier New"/>
          <w:bCs/>
          <w:color w:val="000000" w:themeColor="text1"/>
          <w:kern w:val="0"/>
          <w:sz w:val="24"/>
          <w:szCs w:val="24"/>
          <w:lang w:val="en-US" w:eastAsia="ru-RU"/>
          <w14:ligatures w14:val="none"/>
        </w:rPr>
        <w:t>{</w:t>
      </w:r>
      <w:r w:rsidRPr="00C87232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  <w:t xml:space="preserve">           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val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newNote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=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editTextNote.</w:t>
      </w:r>
      <w:r w:rsidRPr="00C87232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4"/>
          <w:szCs w:val="24"/>
          <w:lang w:val="en-US" w:eastAsia="ru-RU"/>
          <w14:ligatures w14:val="none"/>
        </w:rPr>
        <w:t>text</w:t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.toString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()</w:t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  <w:t xml:space="preserve">            if (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newNote.</w:t>
      </w:r>
      <w:r w:rsidRPr="00C87232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4"/>
          <w:szCs w:val="24"/>
          <w:lang w:val="en-US" w:eastAsia="ru-RU"/>
          <w14:ligatures w14:val="none"/>
        </w:rPr>
        <w:t>isNotBlank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()) {</w:t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lastRenderedPageBreak/>
        <w:t xml:space="preserve">               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val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currentNotes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=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sharedPref.getString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notesKey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, "")</w:t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  <w:t xml:space="preserve">               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val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updatedNotes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= "$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currentNotes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• $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newNote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\n"</w:t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  <w:t xml:space="preserve">                </w:t>
      </w:r>
      <w:r w:rsidRPr="00C87232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4"/>
          <w:szCs w:val="24"/>
          <w:lang w:val="en-US" w:eastAsia="ru-RU"/>
          <w14:ligatures w14:val="none"/>
        </w:rPr>
        <w:t>with</w:t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sharedPref.edit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()) </w:t>
      </w:r>
      <w:r w:rsidRPr="00C87232">
        <w:rPr>
          <w:rFonts w:ascii="Courier New" w:eastAsia="Times New Roman" w:hAnsi="Courier New" w:cs="Courier New"/>
          <w:bCs/>
          <w:color w:val="000000" w:themeColor="text1"/>
          <w:kern w:val="0"/>
          <w:sz w:val="24"/>
          <w:szCs w:val="24"/>
          <w:lang w:val="en-US" w:eastAsia="ru-RU"/>
          <w14:ligatures w14:val="none"/>
        </w:rPr>
        <w:t>{</w:t>
      </w:r>
      <w:r w:rsidRPr="00C87232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  <w:t xml:space="preserve">                   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putString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(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notesKey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updatedNotes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)</w:t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  <w:t xml:space="preserve">                    apply()</w:t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  <w:t xml:space="preserve">                </w:t>
      </w:r>
      <w:r w:rsidRPr="00C87232">
        <w:rPr>
          <w:rFonts w:ascii="Courier New" w:eastAsia="Times New Roman" w:hAnsi="Courier New" w:cs="Courier New"/>
          <w:bCs/>
          <w:color w:val="000000" w:themeColor="text1"/>
          <w:kern w:val="0"/>
          <w:sz w:val="24"/>
          <w:szCs w:val="24"/>
          <w:lang w:val="en-US" w:eastAsia="ru-RU"/>
          <w14:ligatures w14:val="none"/>
        </w:rPr>
        <w:t>}</w:t>
      </w:r>
      <w:r w:rsidRPr="00C87232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  <w:t xml:space="preserve">               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textViewNotes.</w:t>
      </w:r>
      <w:r w:rsidRPr="00C87232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4"/>
          <w:szCs w:val="24"/>
          <w:lang w:val="en-US" w:eastAsia="ru-RU"/>
          <w14:ligatures w14:val="none"/>
        </w:rPr>
        <w:t>text</w:t>
      </w:r>
      <w:proofErr w:type="spellEnd"/>
      <w:r w:rsidRPr="00C87232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= "</w:t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eastAsia="ru-RU"/>
          <w14:ligatures w14:val="none"/>
        </w:rPr>
        <w:t>Заметки</w:t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:\n$updatedNotes"</w:t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  <w:t xml:space="preserve">                </w:t>
      </w:r>
      <w:proofErr w:type="spellStart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editTextNote.</w:t>
      </w:r>
      <w:r w:rsidRPr="00C87232">
        <w:rPr>
          <w:rFonts w:ascii="Courier New" w:eastAsia="Times New Roman" w:hAnsi="Courier New" w:cs="Courier New"/>
          <w:i/>
          <w:iCs/>
          <w:color w:val="000000" w:themeColor="text1"/>
          <w:kern w:val="0"/>
          <w:sz w:val="24"/>
          <w:szCs w:val="24"/>
          <w:lang w:val="en-US" w:eastAsia="ru-RU"/>
          <w14:ligatures w14:val="none"/>
        </w:rPr>
        <w:t>text</w:t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.clear</w:t>
      </w:r>
      <w:proofErr w:type="spellEnd"/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()</w:t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  <w:t xml:space="preserve">            }</w:t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  <w:t xml:space="preserve">        </w:t>
      </w:r>
      <w:r w:rsidRPr="00C87232">
        <w:rPr>
          <w:rFonts w:ascii="Courier New" w:eastAsia="Times New Roman" w:hAnsi="Courier New" w:cs="Courier New"/>
          <w:bCs/>
          <w:color w:val="000000" w:themeColor="text1"/>
          <w:kern w:val="0"/>
          <w:sz w:val="24"/>
          <w:szCs w:val="24"/>
          <w:lang w:val="en-US" w:eastAsia="ru-RU"/>
          <w14:ligatures w14:val="none"/>
        </w:rPr>
        <w:t>}</w:t>
      </w:r>
      <w:r w:rsidRPr="00C87232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  <w:t xml:space="preserve">    </w:t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t>}</w:t>
      </w:r>
      <w:r w:rsidRPr="00C87232">
        <w:rPr>
          <w:rFonts w:ascii="Courier New" w:eastAsia="Times New Roman" w:hAnsi="Courier New" w:cs="Courier New"/>
          <w:color w:val="000000" w:themeColor="text1"/>
          <w:kern w:val="0"/>
          <w:sz w:val="24"/>
          <w:szCs w:val="24"/>
          <w:lang w:val="en-US" w:eastAsia="ru-RU"/>
          <w14:ligatures w14:val="none"/>
        </w:rPr>
        <w:br/>
        <w:t>}</w:t>
      </w:r>
    </w:p>
    <w:p w14:paraId="50BEAFDC" w14:textId="129EAC1C" w:rsidR="00912AD7" w:rsidRDefault="00912AD7" w:rsidP="00912AD7">
      <w:pPr>
        <w:pStyle w:val="2"/>
      </w:pPr>
      <w:bookmarkStart w:id="19" w:name="_Toc194697001"/>
      <w:bookmarkStart w:id="20" w:name="_Toc201521579"/>
      <w:r>
        <w:t>Отладка и тестирование программных модулей</w:t>
      </w:r>
      <w:bookmarkEnd w:id="19"/>
      <w:bookmarkEnd w:id="20"/>
    </w:p>
    <w:p w14:paraId="3FF60377" w14:textId="0588596E" w:rsidR="00B50B0F" w:rsidRDefault="00B50B0F" w:rsidP="00B50B0F">
      <w:pPr>
        <w:pStyle w:val="a3"/>
      </w:pPr>
      <w:r>
        <w:t>Для обеспечения стабильной и надёжной работы приложения проведено тестирование ключевых компонентов с целью выявления логических, функциональных и пользовательских ошибок.</w:t>
      </w:r>
    </w:p>
    <w:p w14:paraId="20076F93" w14:textId="48FDD9FF" w:rsidR="00107049" w:rsidRDefault="006C7571" w:rsidP="00D138BD">
      <w:pPr>
        <w:pStyle w:val="a3"/>
      </w:pPr>
      <w:r w:rsidRPr="006C7571">
        <w:t xml:space="preserve">Краткое описание действий, ожидаемых и фактических результатов представлено в таблице </w:t>
      </w:r>
      <w:r>
        <w:t>2</w:t>
      </w:r>
      <w:r w:rsidRPr="006C7571">
        <w:t>.</w:t>
      </w:r>
    </w:p>
    <w:p w14:paraId="349F6524" w14:textId="386D285C" w:rsidR="006C7571" w:rsidRPr="00AA5FF3" w:rsidRDefault="006C7571" w:rsidP="006C7571">
      <w:pPr>
        <w:pStyle w:val="aff2"/>
        <w:rPr>
          <w:i/>
          <w:iCs/>
        </w:rPr>
      </w:pPr>
      <w:r w:rsidRPr="001B17C1">
        <w:rPr>
          <w:spacing w:val="40"/>
        </w:rPr>
        <w:t>Таблиц</w:t>
      </w:r>
      <w:r>
        <w:rPr>
          <w:spacing w:val="40"/>
        </w:rPr>
        <w:t>а 2 –</w:t>
      </w:r>
      <w:r w:rsidR="00AA5FF3">
        <w:rPr>
          <w:spacing w:val="40"/>
        </w:rPr>
        <w:t xml:space="preserve"> </w:t>
      </w:r>
      <w:r w:rsidR="00AA5FF3" w:rsidRPr="00AF39AE">
        <w:rPr>
          <w:rStyle w:val="af0"/>
        </w:rPr>
        <w:t>Набор тестовых приложений</w:t>
      </w:r>
      <w:r w:rsidR="00AA5FF3">
        <w:rPr>
          <w:spacing w:val="40"/>
        </w:rPr>
        <w:t xml:space="preserve">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288"/>
        <w:gridCol w:w="3026"/>
        <w:gridCol w:w="3030"/>
      </w:tblGrid>
      <w:tr w:rsidR="006C7571" w14:paraId="39DBE9B8" w14:textId="77777777" w:rsidTr="00107049">
        <w:tc>
          <w:tcPr>
            <w:tcW w:w="3288" w:type="dxa"/>
            <w:vAlign w:val="center"/>
          </w:tcPr>
          <w:p w14:paraId="3E2B2C20" w14:textId="761C0CBC" w:rsidR="006C7571" w:rsidRPr="00D94DA4" w:rsidRDefault="006C7571" w:rsidP="00107049">
            <w:pPr>
              <w:pStyle w:val="a3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D94DA4">
              <w:rPr>
                <w:b/>
                <w:bCs/>
              </w:rPr>
              <w:t>Действие</w:t>
            </w:r>
          </w:p>
        </w:tc>
        <w:tc>
          <w:tcPr>
            <w:tcW w:w="3026" w:type="dxa"/>
            <w:vAlign w:val="center"/>
          </w:tcPr>
          <w:p w14:paraId="19488D50" w14:textId="464AB3CD" w:rsidR="006C7571" w:rsidRPr="00D94DA4" w:rsidRDefault="006C7571" w:rsidP="00107049">
            <w:pPr>
              <w:pStyle w:val="a3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D94DA4">
              <w:rPr>
                <w:b/>
                <w:bCs/>
              </w:rPr>
              <w:t>Ожидаемый результат</w:t>
            </w:r>
          </w:p>
        </w:tc>
        <w:tc>
          <w:tcPr>
            <w:tcW w:w="3030" w:type="dxa"/>
            <w:vAlign w:val="center"/>
          </w:tcPr>
          <w:p w14:paraId="0F61E6B2" w14:textId="0F9EC624" w:rsidR="006C7571" w:rsidRPr="00D94DA4" w:rsidRDefault="006C7571" w:rsidP="00107049">
            <w:pPr>
              <w:pStyle w:val="a3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D94DA4">
              <w:rPr>
                <w:b/>
                <w:bCs/>
              </w:rPr>
              <w:t>Полученный результат</w:t>
            </w:r>
          </w:p>
        </w:tc>
      </w:tr>
      <w:tr w:rsidR="006C7571" w14:paraId="09209352" w14:textId="77777777" w:rsidTr="006C7571">
        <w:tc>
          <w:tcPr>
            <w:tcW w:w="3288" w:type="dxa"/>
          </w:tcPr>
          <w:p w14:paraId="44A21461" w14:textId="76770355" w:rsidR="006C7571" w:rsidRPr="00D94DA4" w:rsidRDefault="00C87232" w:rsidP="00111B6B">
            <w:pPr>
              <w:pStyle w:val="a3"/>
              <w:spacing w:line="240" w:lineRule="auto"/>
              <w:ind w:firstLine="0"/>
            </w:pPr>
            <w:r>
              <w:t>Переместить материал из списка в свободную ячейку</w:t>
            </w:r>
          </w:p>
        </w:tc>
        <w:tc>
          <w:tcPr>
            <w:tcW w:w="3026" w:type="dxa"/>
          </w:tcPr>
          <w:p w14:paraId="18F4B398" w14:textId="35CC5EED" w:rsidR="006C7571" w:rsidRPr="00D94DA4" w:rsidRDefault="00C87232" w:rsidP="00111B6B">
            <w:pPr>
              <w:pStyle w:val="a3"/>
              <w:spacing w:line="240" w:lineRule="auto"/>
              <w:ind w:firstLine="0"/>
            </w:pPr>
            <w:r>
              <w:t>Материал добавляется в ячейку, отображается визуально</w:t>
            </w:r>
          </w:p>
        </w:tc>
        <w:tc>
          <w:tcPr>
            <w:tcW w:w="3030" w:type="dxa"/>
          </w:tcPr>
          <w:p w14:paraId="7E9A8656" w14:textId="22349E5C" w:rsidR="006C7571" w:rsidRPr="00D94DA4" w:rsidRDefault="00042D1F" w:rsidP="00111B6B">
            <w:pPr>
              <w:pStyle w:val="a3"/>
              <w:spacing w:line="240" w:lineRule="auto"/>
              <w:ind w:firstLine="0"/>
            </w:pPr>
            <w:r w:rsidRPr="00D94DA4">
              <w:t>Соответствует ожидаемому</w:t>
            </w:r>
          </w:p>
        </w:tc>
      </w:tr>
      <w:tr w:rsidR="00042D1F" w14:paraId="4D9E56BB" w14:textId="77777777" w:rsidTr="006C7571">
        <w:tc>
          <w:tcPr>
            <w:tcW w:w="3288" w:type="dxa"/>
          </w:tcPr>
          <w:p w14:paraId="21FE9201" w14:textId="5397DD1A" w:rsidR="00042D1F" w:rsidRPr="00D94DA4" w:rsidRDefault="00C87232" w:rsidP="00111B6B">
            <w:pPr>
              <w:pStyle w:val="a3"/>
              <w:spacing w:line="240" w:lineRule="auto"/>
              <w:ind w:firstLine="0"/>
            </w:pPr>
            <w:r>
              <w:t>Перетащить материал из одной ячейки в другую</w:t>
            </w:r>
          </w:p>
        </w:tc>
        <w:tc>
          <w:tcPr>
            <w:tcW w:w="3026" w:type="dxa"/>
          </w:tcPr>
          <w:p w14:paraId="3E33E5DD" w14:textId="697AF823" w:rsidR="00042D1F" w:rsidRPr="00D94DA4" w:rsidRDefault="00C87232" w:rsidP="00111B6B">
            <w:pPr>
              <w:pStyle w:val="a3"/>
              <w:spacing w:line="240" w:lineRule="auto"/>
              <w:ind w:firstLine="0"/>
            </w:pPr>
            <w:r>
              <w:t>Материал перемещается, история действия обновляется</w:t>
            </w:r>
          </w:p>
        </w:tc>
        <w:tc>
          <w:tcPr>
            <w:tcW w:w="3030" w:type="dxa"/>
          </w:tcPr>
          <w:p w14:paraId="68061D49" w14:textId="03EEEB8D" w:rsidR="00042D1F" w:rsidRPr="00D94DA4" w:rsidRDefault="00042D1F" w:rsidP="00111B6B">
            <w:pPr>
              <w:pStyle w:val="a3"/>
              <w:spacing w:line="240" w:lineRule="auto"/>
              <w:ind w:firstLine="0"/>
            </w:pPr>
            <w:r w:rsidRPr="00D94DA4">
              <w:t>Соответствует ожидаемому</w:t>
            </w:r>
          </w:p>
        </w:tc>
      </w:tr>
      <w:tr w:rsidR="00042D1F" w14:paraId="2F67CD7E" w14:textId="77777777" w:rsidTr="006C7571">
        <w:tc>
          <w:tcPr>
            <w:tcW w:w="3288" w:type="dxa"/>
          </w:tcPr>
          <w:p w14:paraId="15E63C6A" w14:textId="2AC77E1F" w:rsidR="00042D1F" w:rsidRPr="00D94DA4" w:rsidRDefault="00C87232" w:rsidP="00111B6B">
            <w:pPr>
              <w:pStyle w:val="a3"/>
              <w:spacing w:line="240" w:lineRule="auto"/>
              <w:ind w:firstLine="0"/>
            </w:pPr>
            <w:r>
              <w:t>Очистить заполненную ячейку</w:t>
            </w:r>
          </w:p>
        </w:tc>
        <w:tc>
          <w:tcPr>
            <w:tcW w:w="3026" w:type="dxa"/>
          </w:tcPr>
          <w:p w14:paraId="3CA873F8" w14:textId="2284050B" w:rsidR="00042D1F" w:rsidRPr="00D94DA4" w:rsidRDefault="00C87232" w:rsidP="00111B6B">
            <w:pPr>
              <w:pStyle w:val="a3"/>
              <w:spacing w:line="240" w:lineRule="auto"/>
              <w:ind w:firstLine="0"/>
            </w:pPr>
            <w:r>
              <w:t>Ячейка становится пустой, история пополняется записью «Удаление»</w:t>
            </w:r>
          </w:p>
        </w:tc>
        <w:tc>
          <w:tcPr>
            <w:tcW w:w="3030" w:type="dxa"/>
          </w:tcPr>
          <w:p w14:paraId="2575B32F" w14:textId="4983CE6E" w:rsidR="00042D1F" w:rsidRPr="00D94DA4" w:rsidRDefault="00042D1F" w:rsidP="00111B6B">
            <w:pPr>
              <w:pStyle w:val="a3"/>
              <w:spacing w:line="240" w:lineRule="auto"/>
              <w:ind w:firstLine="0"/>
            </w:pPr>
            <w:r w:rsidRPr="00D94DA4">
              <w:t>Соответствует ожидаемому</w:t>
            </w:r>
          </w:p>
        </w:tc>
      </w:tr>
      <w:tr w:rsidR="006C7571" w14:paraId="6B64F2FE" w14:textId="77777777" w:rsidTr="006C7571">
        <w:tc>
          <w:tcPr>
            <w:tcW w:w="3288" w:type="dxa"/>
          </w:tcPr>
          <w:p w14:paraId="41C070DA" w14:textId="3D47C2B9" w:rsidR="006C7571" w:rsidRPr="00D94DA4" w:rsidRDefault="00C87232" w:rsidP="00111B6B">
            <w:pPr>
              <w:pStyle w:val="a3"/>
              <w:spacing w:line="240" w:lineRule="auto"/>
              <w:ind w:firstLine="0"/>
            </w:pPr>
            <w:r>
              <w:t>Сохранить склад в БД</w:t>
            </w:r>
          </w:p>
        </w:tc>
        <w:tc>
          <w:tcPr>
            <w:tcW w:w="3026" w:type="dxa"/>
          </w:tcPr>
          <w:p w14:paraId="0EB640A7" w14:textId="6E052AA9" w:rsidR="006C7571" w:rsidRPr="00D94DA4" w:rsidRDefault="00C87232" w:rsidP="00111B6B">
            <w:pPr>
              <w:pStyle w:val="a3"/>
              <w:spacing w:line="240" w:lineRule="auto"/>
              <w:ind w:firstLine="0"/>
            </w:pPr>
            <w:r>
              <w:t>Данные сохраняются, появляется уведомление об успешной операции</w:t>
            </w:r>
          </w:p>
        </w:tc>
        <w:tc>
          <w:tcPr>
            <w:tcW w:w="3030" w:type="dxa"/>
          </w:tcPr>
          <w:p w14:paraId="00DAF7E6" w14:textId="747233F5" w:rsidR="006C7571" w:rsidRPr="00D94DA4" w:rsidRDefault="00042D1F" w:rsidP="00111B6B">
            <w:pPr>
              <w:pStyle w:val="a3"/>
              <w:spacing w:line="240" w:lineRule="auto"/>
              <w:ind w:firstLine="0"/>
            </w:pPr>
            <w:r w:rsidRPr="00D94DA4">
              <w:t>Соответствует ожидаемому</w:t>
            </w:r>
          </w:p>
        </w:tc>
      </w:tr>
    </w:tbl>
    <w:p w14:paraId="39B6FAA4" w14:textId="77777777" w:rsidR="00C87232" w:rsidRPr="00C87232" w:rsidRDefault="00C87232" w:rsidP="00C87232">
      <w:pPr>
        <w:pStyle w:val="aff2"/>
        <w:spacing w:line="360" w:lineRule="auto"/>
        <w:ind w:firstLine="709"/>
        <w:rPr>
          <w:rFonts w:cs="Times New Roman"/>
          <w:szCs w:val="28"/>
        </w:rPr>
      </w:pPr>
      <w:r w:rsidRPr="00C87232">
        <w:rPr>
          <w:rFonts w:cs="Times New Roman"/>
          <w:szCs w:val="28"/>
        </w:rPr>
        <w:lastRenderedPageBreak/>
        <w:t xml:space="preserve">Также выполнено </w:t>
      </w:r>
      <w:r w:rsidRPr="00C87232">
        <w:rPr>
          <w:rStyle w:val="aff9"/>
          <w:rFonts w:cs="Times New Roman"/>
          <w:b w:val="0"/>
          <w:szCs w:val="28"/>
        </w:rPr>
        <w:t>автоматизированное тестирование</w:t>
      </w:r>
      <w:r w:rsidRPr="00C87232">
        <w:rPr>
          <w:rFonts w:cs="Times New Roman"/>
          <w:szCs w:val="28"/>
        </w:rPr>
        <w:t xml:space="preserve"> с использованием </w:t>
      </w:r>
      <w:proofErr w:type="spellStart"/>
      <w:r w:rsidRPr="00C87232">
        <w:rPr>
          <w:rFonts w:cs="Times New Roman"/>
          <w:szCs w:val="28"/>
        </w:rPr>
        <w:t>фреймворка</w:t>
      </w:r>
      <w:proofErr w:type="spellEnd"/>
      <w:r w:rsidRPr="00C87232">
        <w:rPr>
          <w:rFonts w:cs="Times New Roman"/>
          <w:szCs w:val="28"/>
        </w:rPr>
        <w:t xml:space="preserve"> </w:t>
      </w:r>
      <w:proofErr w:type="spellStart"/>
      <w:r w:rsidRPr="00C87232">
        <w:rPr>
          <w:rStyle w:val="HTML"/>
          <w:rFonts w:ascii="Times New Roman" w:eastAsiaTheme="majorEastAsia" w:hAnsi="Times New Roman" w:cs="Times New Roman"/>
          <w:sz w:val="28"/>
          <w:szCs w:val="28"/>
        </w:rPr>
        <w:t>xUnit</w:t>
      </w:r>
      <w:proofErr w:type="spellEnd"/>
      <w:r w:rsidRPr="00C87232">
        <w:rPr>
          <w:rFonts w:cs="Times New Roman"/>
          <w:szCs w:val="28"/>
        </w:rPr>
        <w:t xml:space="preserve">. Разработан модульный тест для проверки корректности работы метода </w:t>
      </w:r>
      <w:proofErr w:type="spellStart"/>
      <w:proofErr w:type="gramStart"/>
      <w:r w:rsidRPr="00C87232">
        <w:rPr>
          <w:rStyle w:val="HTML"/>
          <w:rFonts w:ascii="Times New Roman" w:eastAsiaTheme="majorEastAsia" w:hAnsi="Times New Roman" w:cs="Times New Roman"/>
          <w:sz w:val="28"/>
          <w:szCs w:val="28"/>
        </w:rPr>
        <w:t>Clone</w:t>
      </w:r>
      <w:proofErr w:type="spellEnd"/>
      <w:r w:rsidRPr="00C87232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C87232">
        <w:rPr>
          <w:rStyle w:val="HTML"/>
          <w:rFonts w:ascii="Times New Roman" w:eastAsiaTheme="majorEastAsia" w:hAnsi="Times New Roman" w:cs="Times New Roman"/>
          <w:sz w:val="28"/>
          <w:szCs w:val="28"/>
        </w:rPr>
        <w:t>)</w:t>
      </w:r>
      <w:r w:rsidRPr="00C87232">
        <w:rPr>
          <w:rFonts w:cs="Times New Roman"/>
          <w:szCs w:val="28"/>
        </w:rPr>
        <w:t xml:space="preserve"> класса </w:t>
      </w:r>
      <w:proofErr w:type="spellStart"/>
      <w:r w:rsidRPr="00C87232">
        <w:rPr>
          <w:rStyle w:val="HTML"/>
          <w:rFonts w:ascii="Times New Roman" w:eastAsiaTheme="majorEastAsia" w:hAnsi="Times New Roman" w:cs="Times New Roman"/>
          <w:sz w:val="28"/>
          <w:szCs w:val="28"/>
        </w:rPr>
        <w:t>Material</w:t>
      </w:r>
      <w:proofErr w:type="spellEnd"/>
      <w:r w:rsidRPr="00C87232">
        <w:rPr>
          <w:rFonts w:cs="Times New Roman"/>
          <w:szCs w:val="28"/>
        </w:rPr>
        <w:t xml:space="preserve">. Результаты проверены вручную и успешно пройдены. Код представлен в </w:t>
      </w:r>
      <w:r w:rsidRPr="00C87232">
        <w:rPr>
          <w:rStyle w:val="aff9"/>
          <w:rFonts w:cs="Times New Roman"/>
          <w:b w:val="0"/>
          <w:szCs w:val="28"/>
        </w:rPr>
        <w:t>листинге 13</w:t>
      </w:r>
      <w:r w:rsidRPr="00C87232">
        <w:rPr>
          <w:rFonts w:cs="Times New Roman"/>
          <w:szCs w:val="28"/>
        </w:rPr>
        <w:t>.</w:t>
      </w:r>
    </w:p>
    <w:p w14:paraId="24657CB2" w14:textId="1B27DDF7" w:rsidR="00EE7BC8" w:rsidRPr="00C87232" w:rsidRDefault="00EE7BC8" w:rsidP="001A3806">
      <w:pPr>
        <w:pStyle w:val="aff2"/>
        <w:rPr>
          <w:lang w:val="en-US"/>
        </w:rPr>
      </w:pPr>
      <w:r w:rsidRPr="007A34B3">
        <w:t>Листинг</w:t>
      </w:r>
      <w:r w:rsidRPr="00C87232">
        <w:rPr>
          <w:lang w:val="en-US"/>
        </w:rPr>
        <w:t xml:space="preserve"> </w:t>
      </w:r>
      <w:r w:rsidR="00955AD4" w:rsidRPr="00C87232">
        <w:rPr>
          <w:lang w:val="en-US"/>
        </w:rPr>
        <w:t>13</w:t>
      </w:r>
      <w:r w:rsidRPr="00C87232">
        <w:rPr>
          <w:lang w:val="en-US"/>
        </w:rPr>
        <w:t xml:space="preserve"> – </w:t>
      </w:r>
      <w:r>
        <w:t>Код</w:t>
      </w:r>
      <w:r w:rsidRPr="00C87232">
        <w:rPr>
          <w:lang w:val="en-US"/>
        </w:rPr>
        <w:t xml:space="preserve"> </w:t>
      </w:r>
      <w:r w:rsidR="00C87232">
        <w:rPr>
          <w:lang w:val="en-US"/>
        </w:rPr>
        <w:t>u</w:t>
      </w:r>
      <w:r w:rsidR="00C87232" w:rsidRPr="00C87232">
        <w:rPr>
          <w:lang w:val="en-US"/>
        </w:rPr>
        <w:t>nit-</w:t>
      </w:r>
      <w:r w:rsidR="00C87232">
        <w:t>тест</w:t>
      </w:r>
      <w:r w:rsidR="00C87232" w:rsidRPr="00C87232">
        <w:rPr>
          <w:lang w:val="en-US"/>
        </w:rPr>
        <w:t xml:space="preserve"> Clone_</w:t>
      </w:r>
      <w:proofErr w:type="gramStart"/>
      <w:r w:rsidR="00C87232" w:rsidRPr="00C87232">
        <w:rPr>
          <w:lang w:val="en-US"/>
        </w:rPr>
        <w:t>ShouldCreateExactCopy(</w:t>
      </w:r>
      <w:proofErr w:type="gramEnd"/>
      <w:r w:rsidR="00C87232" w:rsidRPr="00C87232">
        <w:rPr>
          <w:lang w:val="en-US"/>
        </w:rPr>
        <w:t>)</w:t>
      </w:r>
    </w:p>
    <w:p w14:paraId="5D7E6D8E" w14:textId="77777777" w:rsidR="000C06C7" w:rsidRPr="000C06C7" w:rsidRDefault="000C06C7" w:rsidP="000C06C7">
      <w:pPr>
        <w:rPr>
          <w:rFonts w:ascii="Courier New" w:hAnsi="Courier New" w:cs="Courier New"/>
          <w:sz w:val="24"/>
          <w:szCs w:val="20"/>
          <w:lang w:val="en-US"/>
        </w:rPr>
      </w:pPr>
      <w:r w:rsidRPr="000C06C7">
        <w:rPr>
          <w:rFonts w:ascii="Courier New" w:hAnsi="Courier New" w:cs="Courier New"/>
          <w:sz w:val="24"/>
          <w:szCs w:val="20"/>
          <w:lang w:val="en-US"/>
        </w:rPr>
        <w:t>[Fact]</w:t>
      </w:r>
    </w:p>
    <w:p w14:paraId="563DC4B0" w14:textId="77777777" w:rsidR="000C06C7" w:rsidRPr="000C06C7" w:rsidRDefault="000C06C7" w:rsidP="000C06C7">
      <w:pPr>
        <w:rPr>
          <w:rFonts w:ascii="Courier New" w:hAnsi="Courier New" w:cs="Courier New"/>
          <w:sz w:val="24"/>
          <w:szCs w:val="20"/>
          <w:lang w:val="en-US"/>
        </w:rPr>
      </w:pPr>
      <w:r w:rsidRPr="000C06C7">
        <w:rPr>
          <w:rFonts w:ascii="Courier New" w:hAnsi="Courier New" w:cs="Courier New"/>
          <w:sz w:val="24"/>
          <w:szCs w:val="20"/>
          <w:lang w:val="en-US"/>
        </w:rPr>
        <w:t xml:space="preserve">public void </w:t>
      </w:r>
      <w:proofErr w:type="spellStart"/>
      <w:r w:rsidRPr="000C06C7">
        <w:rPr>
          <w:rFonts w:ascii="Courier New" w:hAnsi="Courier New" w:cs="Courier New"/>
          <w:sz w:val="24"/>
          <w:szCs w:val="20"/>
          <w:lang w:val="en-US"/>
        </w:rPr>
        <w:t>Clone_</w:t>
      </w:r>
      <w:proofErr w:type="gramStart"/>
      <w:r w:rsidRPr="000C06C7">
        <w:rPr>
          <w:rFonts w:ascii="Courier New" w:hAnsi="Courier New" w:cs="Courier New"/>
          <w:sz w:val="24"/>
          <w:szCs w:val="20"/>
          <w:lang w:val="en-US"/>
        </w:rPr>
        <w:t>ShouldCreateExactCopy</w:t>
      </w:r>
      <w:proofErr w:type="spellEnd"/>
      <w:r w:rsidRPr="000C06C7">
        <w:rPr>
          <w:rFonts w:ascii="Courier New" w:hAnsi="Courier New" w:cs="Courier New"/>
          <w:sz w:val="24"/>
          <w:szCs w:val="20"/>
          <w:lang w:val="en-US"/>
        </w:rPr>
        <w:t>(</w:t>
      </w:r>
      <w:proofErr w:type="gramEnd"/>
      <w:r w:rsidRPr="000C06C7">
        <w:rPr>
          <w:rFonts w:ascii="Courier New" w:hAnsi="Courier New" w:cs="Courier New"/>
          <w:sz w:val="24"/>
          <w:szCs w:val="20"/>
          <w:lang w:val="en-US"/>
        </w:rPr>
        <w:t>)</w:t>
      </w:r>
    </w:p>
    <w:p w14:paraId="1AAF878E" w14:textId="77777777" w:rsidR="000C06C7" w:rsidRPr="000C06C7" w:rsidRDefault="000C06C7" w:rsidP="000C06C7">
      <w:pPr>
        <w:rPr>
          <w:rFonts w:ascii="Courier New" w:hAnsi="Courier New" w:cs="Courier New"/>
          <w:sz w:val="24"/>
          <w:szCs w:val="20"/>
          <w:lang w:val="en-US"/>
        </w:rPr>
      </w:pPr>
      <w:r w:rsidRPr="000C06C7">
        <w:rPr>
          <w:rFonts w:ascii="Courier New" w:hAnsi="Courier New" w:cs="Courier New"/>
          <w:sz w:val="24"/>
          <w:szCs w:val="20"/>
          <w:lang w:val="en-US"/>
        </w:rPr>
        <w:t>{</w:t>
      </w:r>
    </w:p>
    <w:p w14:paraId="5AF0107A" w14:textId="77777777" w:rsidR="000C06C7" w:rsidRPr="000C06C7" w:rsidRDefault="000C06C7" w:rsidP="000C06C7">
      <w:pPr>
        <w:rPr>
          <w:rFonts w:ascii="Courier New" w:hAnsi="Courier New" w:cs="Courier New"/>
          <w:sz w:val="24"/>
          <w:szCs w:val="20"/>
          <w:lang w:val="en-US"/>
        </w:rPr>
      </w:pPr>
      <w:r w:rsidRPr="000C06C7">
        <w:rPr>
          <w:rFonts w:ascii="Courier New" w:hAnsi="Courier New" w:cs="Courier New"/>
          <w:sz w:val="24"/>
          <w:szCs w:val="20"/>
          <w:lang w:val="en-US"/>
        </w:rPr>
        <w:t xml:space="preserve">    // Arrange</w:t>
      </w:r>
    </w:p>
    <w:p w14:paraId="46B4F382" w14:textId="77777777" w:rsidR="000C06C7" w:rsidRPr="000C06C7" w:rsidRDefault="000C06C7" w:rsidP="000C06C7">
      <w:pPr>
        <w:rPr>
          <w:rFonts w:ascii="Courier New" w:hAnsi="Courier New" w:cs="Courier New"/>
          <w:sz w:val="24"/>
          <w:szCs w:val="20"/>
          <w:lang w:val="en-US"/>
        </w:rPr>
      </w:pPr>
      <w:r w:rsidRPr="000C06C7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r w:rsidRPr="000C06C7">
        <w:rPr>
          <w:rFonts w:ascii="Courier New" w:hAnsi="Courier New" w:cs="Courier New"/>
          <w:sz w:val="24"/>
          <w:szCs w:val="20"/>
          <w:lang w:val="en-US"/>
        </w:rPr>
        <w:t>var</w:t>
      </w:r>
      <w:proofErr w:type="spellEnd"/>
      <w:r w:rsidRPr="000C06C7">
        <w:rPr>
          <w:rFonts w:ascii="Courier New" w:hAnsi="Courier New" w:cs="Courier New"/>
          <w:sz w:val="24"/>
          <w:szCs w:val="20"/>
          <w:lang w:val="en-US"/>
        </w:rPr>
        <w:t xml:space="preserve"> original = new Material</w:t>
      </w:r>
    </w:p>
    <w:p w14:paraId="26EE9E3E" w14:textId="77777777" w:rsidR="000C06C7" w:rsidRPr="000C06C7" w:rsidRDefault="000C06C7" w:rsidP="000C06C7">
      <w:pPr>
        <w:rPr>
          <w:rFonts w:ascii="Courier New" w:hAnsi="Courier New" w:cs="Courier New"/>
          <w:sz w:val="24"/>
          <w:szCs w:val="20"/>
          <w:lang w:val="en-US"/>
        </w:rPr>
      </w:pPr>
      <w:r w:rsidRPr="000C06C7">
        <w:rPr>
          <w:rFonts w:ascii="Courier New" w:hAnsi="Courier New" w:cs="Courier New"/>
          <w:sz w:val="24"/>
          <w:szCs w:val="20"/>
          <w:lang w:val="en-US"/>
        </w:rPr>
        <w:t xml:space="preserve">    {</w:t>
      </w:r>
    </w:p>
    <w:p w14:paraId="2B396619" w14:textId="77777777" w:rsidR="000C06C7" w:rsidRPr="000C06C7" w:rsidRDefault="000C06C7" w:rsidP="000C06C7">
      <w:pPr>
        <w:rPr>
          <w:rFonts w:ascii="Courier New" w:hAnsi="Courier New" w:cs="Courier New"/>
          <w:sz w:val="24"/>
          <w:szCs w:val="20"/>
          <w:lang w:val="en-US"/>
        </w:rPr>
      </w:pPr>
      <w:r w:rsidRPr="000C06C7">
        <w:rPr>
          <w:rFonts w:ascii="Courier New" w:hAnsi="Courier New" w:cs="Courier New"/>
          <w:sz w:val="24"/>
          <w:szCs w:val="20"/>
          <w:lang w:val="en-US"/>
        </w:rPr>
        <w:t xml:space="preserve">        Name = "Steel Beam",</w:t>
      </w:r>
    </w:p>
    <w:p w14:paraId="540EA20D" w14:textId="77777777" w:rsidR="000C06C7" w:rsidRPr="000C06C7" w:rsidRDefault="000C06C7" w:rsidP="000C06C7">
      <w:pPr>
        <w:rPr>
          <w:rFonts w:ascii="Courier New" w:hAnsi="Courier New" w:cs="Courier New"/>
          <w:sz w:val="24"/>
          <w:szCs w:val="20"/>
          <w:lang w:val="en-US"/>
        </w:rPr>
      </w:pPr>
      <w:r w:rsidRPr="000C06C7">
        <w:rPr>
          <w:rFonts w:ascii="Courier New" w:hAnsi="Courier New" w:cs="Courier New"/>
          <w:sz w:val="24"/>
          <w:szCs w:val="20"/>
          <w:lang w:val="en-US"/>
        </w:rPr>
        <w:t xml:space="preserve">        Quantity = 50,</w:t>
      </w:r>
    </w:p>
    <w:p w14:paraId="506BA5D0" w14:textId="77777777" w:rsidR="000C06C7" w:rsidRPr="000C06C7" w:rsidRDefault="000C06C7" w:rsidP="000C06C7">
      <w:pPr>
        <w:rPr>
          <w:rFonts w:ascii="Courier New" w:hAnsi="Courier New" w:cs="Courier New"/>
          <w:sz w:val="24"/>
          <w:szCs w:val="20"/>
          <w:lang w:val="en-US"/>
        </w:rPr>
      </w:pPr>
      <w:r w:rsidRPr="000C06C7">
        <w:rPr>
          <w:rFonts w:ascii="Courier New" w:hAnsi="Courier New" w:cs="Courier New"/>
          <w:sz w:val="24"/>
          <w:szCs w:val="20"/>
          <w:lang w:val="en-US"/>
        </w:rPr>
        <w:t xml:space="preserve">        Type = </w:t>
      </w:r>
      <w:proofErr w:type="spellStart"/>
      <w:r w:rsidRPr="000C06C7">
        <w:rPr>
          <w:rFonts w:ascii="Courier New" w:hAnsi="Courier New" w:cs="Courier New"/>
          <w:sz w:val="24"/>
          <w:szCs w:val="20"/>
          <w:lang w:val="en-US"/>
        </w:rPr>
        <w:t>MaterialType.Metal</w:t>
      </w:r>
      <w:proofErr w:type="spellEnd"/>
      <w:r w:rsidRPr="000C06C7">
        <w:rPr>
          <w:rFonts w:ascii="Courier New" w:hAnsi="Courier New" w:cs="Courier New"/>
          <w:sz w:val="24"/>
          <w:szCs w:val="20"/>
          <w:lang w:val="en-US"/>
        </w:rPr>
        <w:t>,</w:t>
      </w:r>
    </w:p>
    <w:p w14:paraId="4CC4F547" w14:textId="77777777" w:rsidR="000C06C7" w:rsidRPr="000C06C7" w:rsidRDefault="000C06C7" w:rsidP="000C06C7">
      <w:pPr>
        <w:rPr>
          <w:rFonts w:ascii="Courier New" w:hAnsi="Courier New" w:cs="Courier New"/>
          <w:sz w:val="24"/>
          <w:szCs w:val="20"/>
          <w:lang w:val="en-US"/>
        </w:rPr>
      </w:pPr>
      <w:r w:rsidRPr="000C06C7">
        <w:rPr>
          <w:rFonts w:ascii="Courier New" w:hAnsi="Courier New" w:cs="Courier New"/>
          <w:sz w:val="24"/>
          <w:szCs w:val="20"/>
          <w:lang w:val="en-US"/>
        </w:rPr>
        <w:t xml:space="preserve">        Unit = "kg"</w:t>
      </w:r>
    </w:p>
    <w:p w14:paraId="6A1CDA62" w14:textId="4E807070" w:rsidR="000C06C7" w:rsidRPr="000C06C7" w:rsidRDefault="000C06C7" w:rsidP="000C06C7">
      <w:pPr>
        <w:rPr>
          <w:rFonts w:ascii="Courier New" w:hAnsi="Courier New" w:cs="Courier New"/>
          <w:sz w:val="24"/>
          <w:szCs w:val="20"/>
          <w:lang w:val="en-US"/>
        </w:rPr>
      </w:pPr>
      <w:r w:rsidRPr="000C06C7">
        <w:rPr>
          <w:rFonts w:ascii="Courier New" w:hAnsi="Courier New" w:cs="Courier New"/>
          <w:sz w:val="24"/>
          <w:szCs w:val="20"/>
          <w:lang w:val="en-US"/>
        </w:rPr>
        <w:t xml:space="preserve">    };</w:t>
      </w:r>
    </w:p>
    <w:p w14:paraId="6FF2D091" w14:textId="77777777" w:rsidR="000C06C7" w:rsidRPr="000C06C7" w:rsidRDefault="000C06C7" w:rsidP="000C06C7">
      <w:pPr>
        <w:rPr>
          <w:rFonts w:ascii="Courier New" w:hAnsi="Courier New" w:cs="Courier New"/>
          <w:sz w:val="24"/>
          <w:szCs w:val="20"/>
          <w:lang w:val="en-US"/>
        </w:rPr>
      </w:pPr>
      <w:r w:rsidRPr="000C06C7">
        <w:rPr>
          <w:rFonts w:ascii="Courier New" w:hAnsi="Courier New" w:cs="Courier New"/>
          <w:sz w:val="24"/>
          <w:szCs w:val="20"/>
          <w:lang w:val="en-US"/>
        </w:rPr>
        <w:t xml:space="preserve">    // Act</w:t>
      </w:r>
    </w:p>
    <w:p w14:paraId="77ABCAC3" w14:textId="5ABB2466" w:rsidR="000C06C7" w:rsidRPr="000C06C7" w:rsidRDefault="000C06C7" w:rsidP="000C06C7">
      <w:pPr>
        <w:rPr>
          <w:rFonts w:ascii="Courier New" w:hAnsi="Courier New" w:cs="Courier New"/>
          <w:sz w:val="24"/>
          <w:szCs w:val="20"/>
          <w:lang w:val="en-US"/>
        </w:rPr>
      </w:pPr>
      <w:r w:rsidRPr="000C06C7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r w:rsidRPr="000C06C7">
        <w:rPr>
          <w:rFonts w:ascii="Courier New" w:hAnsi="Courier New" w:cs="Courier New"/>
          <w:sz w:val="24"/>
          <w:szCs w:val="20"/>
          <w:lang w:val="en-US"/>
        </w:rPr>
        <w:t>var</w:t>
      </w:r>
      <w:proofErr w:type="spellEnd"/>
      <w:r w:rsidRPr="000C06C7">
        <w:rPr>
          <w:rFonts w:ascii="Courier New" w:hAnsi="Courier New" w:cs="Courier New"/>
          <w:sz w:val="24"/>
          <w:szCs w:val="20"/>
          <w:lang w:val="en-US"/>
        </w:rPr>
        <w:t xml:space="preserve"> copy = (Material)</w:t>
      </w:r>
      <w:proofErr w:type="spellStart"/>
      <w:proofErr w:type="gramStart"/>
      <w:r w:rsidRPr="000C06C7">
        <w:rPr>
          <w:rFonts w:ascii="Courier New" w:hAnsi="Courier New" w:cs="Courier New"/>
          <w:sz w:val="24"/>
          <w:szCs w:val="20"/>
          <w:lang w:val="en-US"/>
        </w:rPr>
        <w:t>original.Clone</w:t>
      </w:r>
      <w:proofErr w:type="spellEnd"/>
      <w:proofErr w:type="gramEnd"/>
      <w:r w:rsidRPr="000C06C7">
        <w:rPr>
          <w:rFonts w:ascii="Courier New" w:hAnsi="Courier New" w:cs="Courier New"/>
          <w:sz w:val="24"/>
          <w:szCs w:val="20"/>
          <w:lang w:val="en-US"/>
        </w:rPr>
        <w:t>();</w:t>
      </w:r>
    </w:p>
    <w:p w14:paraId="148E85FE" w14:textId="77777777" w:rsidR="000C06C7" w:rsidRPr="000C06C7" w:rsidRDefault="000C06C7" w:rsidP="000C06C7">
      <w:pPr>
        <w:rPr>
          <w:rFonts w:ascii="Courier New" w:hAnsi="Courier New" w:cs="Courier New"/>
          <w:sz w:val="24"/>
          <w:szCs w:val="20"/>
          <w:lang w:val="en-US"/>
        </w:rPr>
      </w:pPr>
      <w:r w:rsidRPr="000C06C7">
        <w:rPr>
          <w:rFonts w:ascii="Courier New" w:hAnsi="Courier New" w:cs="Courier New"/>
          <w:sz w:val="24"/>
          <w:szCs w:val="20"/>
          <w:lang w:val="en-US"/>
        </w:rPr>
        <w:t xml:space="preserve">    // Assert</w:t>
      </w:r>
    </w:p>
    <w:p w14:paraId="3AB70B29" w14:textId="77777777" w:rsidR="000C06C7" w:rsidRPr="000C06C7" w:rsidRDefault="000C06C7" w:rsidP="000C06C7">
      <w:pPr>
        <w:rPr>
          <w:rFonts w:ascii="Courier New" w:hAnsi="Courier New" w:cs="Courier New"/>
          <w:sz w:val="24"/>
          <w:szCs w:val="20"/>
          <w:lang w:val="en-US"/>
        </w:rPr>
      </w:pPr>
      <w:r w:rsidRPr="000C06C7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r w:rsidRPr="000C06C7">
        <w:rPr>
          <w:rFonts w:ascii="Courier New" w:hAnsi="Courier New" w:cs="Courier New"/>
          <w:sz w:val="24"/>
          <w:szCs w:val="20"/>
          <w:lang w:val="en-US"/>
        </w:rPr>
        <w:t>Assert.Equal</w:t>
      </w:r>
      <w:proofErr w:type="spellEnd"/>
      <w:r w:rsidRPr="000C06C7">
        <w:rPr>
          <w:rFonts w:ascii="Courier New" w:hAnsi="Courier New" w:cs="Courier New"/>
          <w:sz w:val="24"/>
          <w:szCs w:val="20"/>
          <w:lang w:val="en-US"/>
        </w:rPr>
        <w:t>(</w:t>
      </w:r>
      <w:proofErr w:type="spellStart"/>
      <w:proofErr w:type="gramStart"/>
      <w:r w:rsidRPr="000C06C7">
        <w:rPr>
          <w:rFonts w:ascii="Courier New" w:hAnsi="Courier New" w:cs="Courier New"/>
          <w:sz w:val="24"/>
          <w:szCs w:val="20"/>
          <w:lang w:val="en-US"/>
        </w:rPr>
        <w:t>original.Name</w:t>
      </w:r>
      <w:proofErr w:type="spellEnd"/>
      <w:proofErr w:type="gramEnd"/>
      <w:r w:rsidRPr="000C06C7">
        <w:rPr>
          <w:rFonts w:ascii="Courier New" w:hAnsi="Courier New" w:cs="Courier New"/>
          <w:sz w:val="24"/>
          <w:szCs w:val="20"/>
          <w:lang w:val="en-US"/>
        </w:rPr>
        <w:t xml:space="preserve">, </w:t>
      </w:r>
      <w:proofErr w:type="spellStart"/>
      <w:r w:rsidRPr="000C06C7">
        <w:rPr>
          <w:rFonts w:ascii="Courier New" w:hAnsi="Courier New" w:cs="Courier New"/>
          <w:sz w:val="24"/>
          <w:szCs w:val="20"/>
          <w:lang w:val="en-US"/>
        </w:rPr>
        <w:t>copy.Name</w:t>
      </w:r>
      <w:proofErr w:type="spellEnd"/>
      <w:r w:rsidRPr="000C06C7">
        <w:rPr>
          <w:rFonts w:ascii="Courier New" w:hAnsi="Courier New" w:cs="Courier New"/>
          <w:sz w:val="24"/>
          <w:szCs w:val="20"/>
          <w:lang w:val="en-US"/>
        </w:rPr>
        <w:t>);</w:t>
      </w:r>
    </w:p>
    <w:p w14:paraId="1B33EBFA" w14:textId="77777777" w:rsidR="000C06C7" w:rsidRPr="000C06C7" w:rsidRDefault="000C06C7" w:rsidP="000C06C7">
      <w:pPr>
        <w:rPr>
          <w:rFonts w:ascii="Courier New" w:hAnsi="Courier New" w:cs="Courier New"/>
          <w:sz w:val="24"/>
          <w:szCs w:val="20"/>
          <w:lang w:val="en-US"/>
        </w:rPr>
      </w:pPr>
      <w:r w:rsidRPr="000C06C7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r w:rsidRPr="000C06C7">
        <w:rPr>
          <w:rFonts w:ascii="Courier New" w:hAnsi="Courier New" w:cs="Courier New"/>
          <w:sz w:val="24"/>
          <w:szCs w:val="20"/>
          <w:lang w:val="en-US"/>
        </w:rPr>
        <w:t>Assert.Equal</w:t>
      </w:r>
      <w:proofErr w:type="spellEnd"/>
      <w:r w:rsidRPr="000C06C7">
        <w:rPr>
          <w:rFonts w:ascii="Courier New" w:hAnsi="Courier New" w:cs="Courier New"/>
          <w:sz w:val="24"/>
          <w:szCs w:val="20"/>
          <w:lang w:val="en-US"/>
        </w:rPr>
        <w:t>(</w:t>
      </w:r>
      <w:proofErr w:type="spellStart"/>
      <w:proofErr w:type="gramStart"/>
      <w:r w:rsidRPr="000C06C7">
        <w:rPr>
          <w:rFonts w:ascii="Courier New" w:hAnsi="Courier New" w:cs="Courier New"/>
          <w:sz w:val="24"/>
          <w:szCs w:val="20"/>
          <w:lang w:val="en-US"/>
        </w:rPr>
        <w:t>original.Quantity</w:t>
      </w:r>
      <w:proofErr w:type="spellEnd"/>
      <w:proofErr w:type="gramEnd"/>
      <w:r w:rsidRPr="000C06C7">
        <w:rPr>
          <w:rFonts w:ascii="Courier New" w:hAnsi="Courier New" w:cs="Courier New"/>
          <w:sz w:val="24"/>
          <w:szCs w:val="20"/>
          <w:lang w:val="en-US"/>
        </w:rPr>
        <w:t xml:space="preserve">, </w:t>
      </w:r>
      <w:proofErr w:type="spellStart"/>
      <w:r w:rsidRPr="000C06C7">
        <w:rPr>
          <w:rFonts w:ascii="Courier New" w:hAnsi="Courier New" w:cs="Courier New"/>
          <w:sz w:val="24"/>
          <w:szCs w:val="20"/>
          <w:lang w:val="en-US"/>
        </w:rPr>
        <w:t>copy.Quantity</w:t>
      </w:r>
      <w:proofErr w:type="spellEnd"/>
      <w:r w:rsidRPr="000C06C7">
        <w:rPr>
          <w:rFonts w:ascii="Courier New" w:hAnsi="Courier New" w:cs="Courier New"/>
          <w:sz w:val="24"/>
          <w:szCs w:val="20"/>
          <w:lang w:val="en-US"/>
        </w:rPr>
        <w:t>);</w:t>
      </w:r>
    </w:p>
    <w:p w14:paraId="31F0A59F" w14:textId="77777777" w:rsidR="000C06C7" w:rsidRPr="000C06C7" w:rsidRDefault="000C06C7" w:rsidP="000C06C7">
      <w:pPr>
        <w:rPr>
          <w:rFonts w:ascii="Courier New" w:hAnsi="Courier New" w:cs="Courier New"/>
          <w:sz w:val="24"/>
          <w:szCs w:val="20"/>
          <w:lang w:val="en-US"/>
        </w:rPr>
      </w:pPr>
      <w:r w:rsidRPr="000C06C7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r w:rsidRPr="000C06C7">
        <w:rPr>
          <w:rFonts w:ascii="Courier New" w:hAnsi="Courier New" w:cs="Courier New"/>
          <w:sz w:val="24"/>
          <w:szCs w:val="20"/>
          <w:lang w:val="en-US"/>
        </w:rPr>
        <w:t>Assert.Equal</w:t>
      </w:r>
      <w:proofErr w:type="spellEnd"/>
      <w:r w:rsidRPr="000C06C7">
        <w:rPr>
          <w:rFonts w:ascii="Courier New" w:hAnsi="Courier New" w:cs="Courier New"/>
          <w:sz w:val="24"/>
          <w:szCs w:val="20"/>
          <w:lang w:val="en-US"/>
        </w:rPr>
        <w:t>(</w:t>
      </w:r>
      <w:proofErr w:type="spellStart"/>
      <w:proofErr w:type="gramStart"/>
      <w:r w:rsidRPr="000C06C7">
        <w:rPr>
          <w:rFonts w:ascii="Courier New" w:hAnsi="Courier New" w:cs="Courier New"/>
          <w:sz w:val="24"/>
          <w:szCs w:val="20"/>
          <w:lang w:val="en-US"/>
        </w:rPr>
        <w:t>original.Type</w:t>
      </w:r>
      <w:proofErr w:type="spellEnd"/>
      <w:proofErr w:type="gramEnd"/>
      <w:r w:rsidRPr="000C06C7">
        <w:rPr>
          <w:rFonts w:ascii="Courier New" w:hAnsi="Courier New" w:cs="Courier New"/>
          <w:sz w:val="24"/>
          <w:szCs w:val="20"/>
          <w:lang w:val="en-US"/>
        </w:rPr>
        <w:t xml:space="preserve">, </w:t>
      </w:r>
      <w:proofErr w:type="spellStart"/>
      <w:r w:rsidRPr="000C06C7">
        <w:rPr>
          <w:rFonts w:ascii="Courier New" w:hAnsi="Courier New" w:cs="Courier New"/>
          <w:sz w:val="24"/>
          <w:szCs w:val="20"/>
          <w:lang w:val="en-US"/>
        </w:rPr>
        <w:t>copy.Type</w:t>
      </w:r>
      <w:proofErr w:type="spellEnd"/>
      <w:r w:rsidRPr="000C06C7">
        <w:rPr>
          <w:rFonts w:ascii="Courier New" w:hAnsi="Courier New" w:cs="Courier New"/>
          <w:sz w:val="24"/>
          <w:szCs w:val="20"/>
          <w:lang w:val="en-US"/>
        </w:rPr>
        <w:t>);</w:t>
      </w:r>
    </w:p>
    <w:p w14:paraId="780E8965" w14:textId="77777777" w:rsidR="000C06C7" w:rsidRPr="000C06C7" w:rsidRDefault="000C06C7" w:rsidP="000C06C7">
      <w:pPr>
        <w:rPr>
          <w:rFonts w:ascii="Courier New" w:hAnsi="Courier New" w:cs="Courier New"/>
          <w:sz w:val="24"/>
          <w:szCs w:val="20"/>
          <w:lang w:val="en-US"/>
        </w:rPr>
      </w:pPr>
      <w:r w:rsidRPr="000C06C7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r w:rsidRPr="000C06C7">
        <w:rPr>
          <w:rFonts w:ascii="Courier New" w:hAnsi="Courier New" w:cs="Courier New"/>
          <w:sz w:val="24"/>
          <w:szCs w:val="20"/>
          <w:lang w:val="en-US"/>
        </w:rPr>
        <w:t>Assert.Equal</w:t>
      </w:r>
      <w:proofErr w:type="spellEnd"/>
      <w:r w:rsidRPr="000C06C7">
        <w:rPr>
          <w:rFonts w:ascii="Courier New" w:hAnsi="Courier New" w:cs="Courier New"/>
          <w:sz w:val="24"/>
          <w:szCs w:val="20"/>
          <w:lang w:val="en-US"/>
        </w:rPr>
        <w:t>(</w:t>
      </w:r>
      <w:proofErr w:type="spellStart"/>
      <w:proofErr w:type="gramStart"/>
      <w:r w:rsidRPr="000C06C7">
        <w:rPr>
          <w:rFonts w:ascii="Courier New" w:hAnsi="Courier New" w:cs="Courier New"/>
          <w:sz w:val="24"/>
          <w:szCs w:val="20"/>
          <w:lang w:val="en-US"/>
        </w:rPr>
        <w:t>original.Unit</w:t>
      </w:r>
      <w:proofErr w:type="spellEnd"/>
      <w:proofErr w:type="gramEnd"/>
      <w:r w:rsidRPr="000C06C7">
        <w:rPr>
          <w:rFonts w:ascii="Courier New" w:hAnsi="Courier New" w:cs="Courier New"/>
          <w:sz w:val="24"/>
          <w:szCs w:val="20"/>
          <w:lang w:val="en-US"/>
        </w:rPr>
        <w:t xml:space="preserve">, </w:t>
      </w:r>
      <w:proofErr w:type="spellStart"/>
      <w:r w:rsidRPr="000C06C7">
        <w:rPr>
          <w:rFonts w:ascii="Courier New" w:hAnsi="Courier New" w:cs="Courier New"/>
          <w:sz w:val="24"/>
          <w:szCs w:val="20"/>
          <w:lang w:val="en-US"/>
        </w:rPr>
        <w:t>copy.Unit</w:t>
      </w:r>
      <w:proofErr w:type="spellEnd"/>
      <w:r w:rsidRPr="000C06C7">
        <w:rPr>
          <w:rFonts w:ascii="Courier New" w:hAnsi="Courier New" w:cs="Courier New"/>
          <w:sz w:val="24"/>
          <w:szCs w:val="20"/>
          <w:lang w:val="en-US"/>
        </w:rPr>
        <w:t>);</w:t>
      </w:r>
    </w:p>
    <w:p w14:paraId="60B9D037" w14:textId="49DC832A" w:rsidR="000C06C7" w:rsidRPr="001A3806" w:rsidRDefault="000C06C7" w:rsidP="000C06C7">
      <w:pPr>
        <w:rPr>
          <w:rFonts w:ascii="Courier New" w:hAnsi="Courier New" w:cs="Courier New"/>
          <w:sz w:val="24"/>
          <w:szCs w:val="20"/>
          <w:lang w:val="en-US"/>
        </w:rPr>
      </w:pPr>
      <w:r w:rsidRPr="000E1F46">
        <w:rPr>
          <w:rFonts w:ascii="Courier New" w:hAnsi="Courier New" w:cs="Courier New"/>
          <w:sz w:val="24"/>
          <w:szCs w:val="20"/>
          <w:lang w:val="en-US"/>
        </w:rPr>
        <w:t xml:space="preserve">    </w:t>
      </w:r>
      <w:proofErr w:type="spellStart"/>
      <w:r w:rsidRPr="000C06C7">
        <w:rPr>
          <w:rFonts w:ascii="Courier New" w:hAnsi="Courier New" w:cs="Courier New"/>
          <w:sz w:val="24"/>
          <w:szCs w:val="20"/>
          <w:lang w:val="en-US"/>
        </w:rPr>
        <w:t>Assert</w:t>
      </w:r>
      <w:r w:rsidRPr="001A3806">
        <w:rPr>
          <w:rFonts w:ascii="Courier New" w:hAnsi="Courier New" w:cs="Courier New"/>
          <w:sz w:val="24"/>
          <w:szCs w:val="20"/>
          <w:lang w:val="en-US"/>
        </w:rPr>
        <w:t>.</w:t>
      </w:r>
      <w:r w:rsidRPr="000C06C7">
        <w:rPr>
          <w:rFonts w:ascii="Courier New" w:hAnsi="Courier New" w:cs="Courier New"/>
          <w:sz w:val="24"/>
          <w:szCs w:val="20"/>
          <w:lang w:val="en-US"/>
        </w:rPr>
        <w:t>NotSame</w:t>
      </w:r>
      <w:proofErr w:type="spellEnd"/>
      <w:r w:rsidRPr="001A3806">
        <w:rPr>
          <w:rFonts w:ascii="Courier New" w:hAnsi="Courier New" w:cs="Courier New"/>
          <w:sz w:val="24"/>
          <w:szCs w:val="20"/>
          <w:lang w:val="en-US"/>
        </w:rPr>
        <w:t>(</w:t>
      </w:r>
      <w:r w:rsidRPr="000C06C7">
        <w:rPr>
          <w:rFonts w:ascii="Courier New" w:hAnsi="Courier New" w:cs="Courier New"/>
          <w:sz w:val="24"/>
          <w:szCs w:val="20"/>
          <w:lang w:val="en-US"/>
        </w:rPr>
        <w:t>original</w:t>
      </w:r>
      <w:r w:rsidRPr="001A3806">
        <w:rPr>
          <w:rFonts w:ascii="Courier New" w:hAnsi="Courier New" w:cs="Courier New"/>
          <w:sz w:val="24"/>
          <w:szCs w:val="20"/>
          <w:lang w:val="en-US"/>
        </w:rPr>
        <w:t xml:space="preserve">, </w:t>
      </w:r>
      <w:r w:rsidRPr="000C06C7">
        <w:rPr>
          <w:rFonts w:ascii="Courier New" w:hAnsi="Courier New" w:cs="Courier New"/>
          <w:sz w:val="24"/>
          <w:szCs w:val="20"/>
          <w:lang w:val="en-US"/>
        </w:rPr>
        <w:t>copy</w:t>
      </w:r>
      <w:r w:rsidRPr="001A3806">
        <w:rPr>
          <w:rFonts w:ascii="Courier New" w:hAnsi="Courier New" w:cs="Courier New"/>
          <w:sz w:val="24"/>
          <w:szCs w:val="20"/>
          <w:lang w:val="en-US"/>
        </w:rPr>
        <w:t>);</w:t>
      </w:r>
    </w:p>
    <w:p w14:paraId="4550A530" w14:textId="77777777" w:rsidR="001A3806" w:rsidRDefault="000C06C7" w:rsidP="001A3806">
      <w:pPr>
        <w:rPr>
          <w:rFonts w:ascii="Courier New" w:hAnsi="Courier New" w:cs="Courier New"/>
          <w:sz w:val="24"/>
          <w:szCs w:val="20"/>
          <w:lang w:val="en-US"/>
        </w:rPr>
      </w:pPr>
      <w:r w:rsidRPr="000C06C7">
        <w:rPr>
          <w:rFonts w:ascii="Courier New" w:hAnsi="Courier New" w:cs="Courier New"/>
          <w:sz w:val="24"/>
          <w:szCs w:val="20"/>
          <w:lang w:val="en-US"/>
        </w:rPr>
        <w:t>}</w:t>
      </w:r>
    </w:p>
    <w:p w14:paraId="316F8BB9" w14:textId="78508D7B" w:rsidR="007B1296" w:rsidRPr="001A3806" w:rsidRDefault="00084431" w:rsidP="001A3806">
      <w:pPr>
        <w:pStyle w:val="2"/>
        <w:rPr>
          <w:lang w:val="en-US"/>
        </w:rPr>
      </w:pPr>
      <w:bookmarkStart w:id="21" w:name="_Toc201521580"/>
      <w:r>
        <w:t>О</w:t>
      </w:r>
      <w:r w:rsidR="007B1296">
        <w:t>птимизация</w:t>
      </w:r>
      <w:r w:rsidR="007B1296" w:rsidRPr="001A3806">
        <w:rPr>
          <w:lang w:val="en-US"/>
        </w:rPr>
        <w:t xml:space="preserve"> </w:t>
      </w:r>
      <w:r>
        <w:t>и</w:t>
      </w:r>
      <w:r w:rsidRPr="001A3806">
        <w:rPr>
          <w:lang w:val="en-US"/>
        </w:rPr>
        <w:t xml:space="preserve"> </w:t>
      </w:r>
      <w:proofErr w:type="spellStart"/>
      <w:r>
        <w:t>рефакторинг</w:t>
      </w:r>
      <w:proofErr w:type="spellEnd"/>
      <w:r w:rsidRPr="001A3806">
        <w:rPr>
          <w:lang w:val="en-US"/>
        </w:rPr>
        <w:t xml:space="preserve"> </w:t>
      </w:r>
      <w:r w:rsidR="007B1296">
        <w:t>программного</w:t>
      </w:r>
      <w:r w:rsidR="007B1296" w:rsidRPr="001A3806">
        <w:rPr>
          <w:lang w:val="en-US"/>
        </w:rPr>
        <w:t xml:space="preserve"> </w:t>
      </w:r>
      <w:r w:rsidR="007B1296">
        <w:t>кода</w:t>
      </w:r>
      <w:bookmarkEnd w:id="21"/>
    </w:p>
    <w:p w14:paraId="6377187E" w14:textId="27C4B03F" w:rsidR="0075700F" w:rsidRPr="0075700F" w:rsidRDefault="0075700F" w:rsidP="0075700F">
      <w:pPr>
        <w:pStyle w:val="a3"/>
      </w:pPr>
      <w:r w:rsidRPr="0075700F">
        <w:t>В процессе разработки приложения «</w:t>
      </w:r>
      <w:proofErr w:type="spellStart"/>
      <w:r w:rsidR="000C06C7" w:rsidRPr="000C06C7">
        <w:t>WarehouseVisualizer</w:t>
      </w:r>
      <w:proofErr w:type="spellEnd"/>
      <w:r w:rsidRPr="0075700F">
        <w:t xml:space="preserve">» была выполнена оптимизация и </w:t>
      </w:r>
      <w:proofErr w:type="spellStart"/>
      <w:r w:rsidRPr="0075700F">
        <w:t>рефакторинг</w:t>
      </w:r>
      <w:proofErr w:type="spellEnd"/>
      <w:r w:rsidRPr="0075700F">
        <w:t xml:space="preserve"> кода с целью повышения читаемости, производительности и соответствия стандартам программирования.</w:t>
      </w:r>
    </w:p>
    <w:p w14:paraId="6AF37482" w14:textId="44F5C3A6" w:rsidR="0075700F" w:rsidRPr="0075700F" w:rsidRDefault="0075700F" w:rsidP="0075700F">
      <w:pPr>
        <w:pStyle w:val="a3"/>
      </w:pPr>
      <w:r w:rsidRPr="0075700F">
        <w:t xml:space="preserve">Проведённые улучшения </w:t>
      </w:r>
      <w:proofErr w:type="spellStart"/>
      <w:r w:rsidRPr="0075700F">
        <w:t>включа</w:t>
      </w:r>
      <w:proofErr w:type="spellEnd"/>
      <w:r w:rsidR="001A3806">
        <w:rPr>
          <w:lang w:val="en-US"/>
        </w:rPr>
        <w:t>ют</w:t>
      </w:r>
      <w:r w:rsidRPr="0075700F">
        <w:t>:</w:t>
      </w:r>
    </w:p>
    <w:p w14:paraId="18C99E28" w14:textId="77777777" w:rsidR="0075700F" w:rsidRPr="0075700F" w:rsidRDefault="0075700F" w:rsidP="0075700F">
      <w:pPr>
        <w:pStyle w:val="a1"/>
      </w:pPr>
      <w:r w:rsidRPr="0075700F">
        <w:t xml:space="preserve">устранение </w:t>
      </w:r>
      <w:proofErr w:type="spellStart"/>
      <w:r w:rsidRPr="0075700F">
        <w:t>дублирующихся</w:t>
      </w:r>
      <w:proofErr w:type="spellEnd"/>
      <w:r w:rsidRPr="0075700F">
        <w:t xml:space="preserve"> фрагментов кода и вынесение повторяющихся операций в отдельные методы;</w:t>
      </w:r>
    </w:p>
    <w:p w14:paraId="09C532FC" w14:textId="7B860BA6" w:rsidR="0075700F" w:rsidRPr="0075700F" w:rsidRDefault="0075700F" w:rsidP="0075700F">
      <w:pPr>
        <w:pStyle w:val="a1"/>
      </w:pPr>
      <w:r w:rsidRPr="0075700F">
        <w:t>оптимизацию работы с ресурсами</w:t>
      </w:r>
      <w:r>
        <w:rPr>
          <w:lang w:val="en-US"/>
        </w:rPr>
        <w:t>;</w:t>
      </w:r>
    </w:p>
    <w:p w14:paraId="6D41A7D7" w14:textId="77777777" w:rsidR="0075700F" w:rsidRPr="0075700F" w:rsidRDefault="0075700F" w:rsidP="0075700F">
      <w:pPr>
        <w:pStyle w:val="a1"/>
      </w:pPr>
      <w:r w:rsidRPr="0075700F">
        <w:lastRenderedPageBreak/>
        <w:t>повышение отзывчивости пользовательского интерфейса за счёт внедрения асинхронности;</w:t>
      </w:r>
    </w:p>
    <w:p w14:paraId="0AD0C916" w14:textId="77777777" w:rsidR="0075700F" w:rsidRPr="0075700F" w:rsidRDefault="0075700F" w:rsidP="0075700F">
      <w:pPr>
        <w:pStyle w:val="a1"/>
      </w:pPr>
      <w:r w:rsidRPr="0075700F">
        <w:t>улучшение читаемости и сопровождения за счёт стандартизации имён.</w:t>
      </w:r>
    </w:p>
    <w:p w14:paraId="06BF0CB7" w14:textId="52E349D7" w:rsidR="0075700F" w:rsidRPr="0075700F" w:rsidRDefault="0075700F" w:rsidP="0075700F">
      <w:pPr>
        <w:pStyle w:val="a3"/>
      </w:pPr>
      <w:r w:rsidRPr="0075700F">
        <w:t>Для соответствия стилю C#</w:t>
      </w:r>
      <w:r w:rsidR="0063661A" w:rsidRPr="0063661A">
        <w:t xml:space="preserve"> [</w:t>
      </w:r>
      <w:r w:rsidR="0063661A">
        <w:fldChar w:fldCharType="begin"/>
      </w:r>
      <w:r w:rsidR="0063661A">
        <w:instrText xml:space="preserve"> REF _Ref201172920 \r \h </w:instrText>
      </w:r>
      <w:r w:rsidR="0063661A">
        <w:fldChar w:fldCharType="separate"/>
      </w:r>
      <w:r w:rsidR="0063661A">
        <w:t>2</w:t>
      </w:r>
      <w:r w:rsidR="0063661A">
        <w:fldChar w:fldCharType="end"/>
      </w:r>
      <w:r w:rsidR="0063661A" w:rsidRPr="0063661A">
        <w:t>]</w:t>
      </w:r>
      <w:r w:rsidRPr="0075700F">
        <w:t xml:space="preserve"> проведена нормализация именования: методы и классы приведены к формату </w:t>
      </w:r>
      <w:proofErr w:type="spellStart"/>
      <w:r w:rsidRPr="0075700F">
        <w:t>PascalCase</w:t>
      </w:r>
      <w:proofErr w:type="spellEnd"/>
      <w:r w:rsidRPr="0075700F">
        <w:t xml:space="preserve">, переменные </w:t>
      </w:r>
      <w:r>
        <w:t>–</w:t>
      </w:r>
      <w:r w:rsidRPr="0075700F">
        <w:t xml:space="preserve"> к </w:t>
      </w:r>
      <w:proofErr w:type="spellStart"/>
      <w:r w:rsidRPr="0075700F">
        <w:t>camelCase</w:t>
      </w:r>
      <w:proofErr w:type="spellEnd"/>
      <w:r w:rsidRPr="0075700F">
        <w:t xml:space="preserve">. </w:t>
      </w:r>
      <w:r w:rsidR="00E74C8B">
        <w:t>В л</w:t>
      </w:r>
      <w:r w:rsidRPr="0075700F">
        <w:t xml:space="preserve">истинге </w:t>
      </w:r>
      <w:r w:rsidR="00955AD4">
        <w:t>1</w:t>
      </w:r>
      <w:r w:rsidR="001A3806" w:rsidRPr="00144D54">
        <w:t>4</w:t>
      </w:r>
      <w:r w:rsidR="00E74C8B">
        <w:t xml:space="preserve"> приведен фрагмент кода с исправлением именования</w:t>
      </w:r>
      <w:r w:rsidRPr="0075700F">
        <w:t>.</w:t>
      </w:r>
    </w:p>
    <w:p w14:paraId="04027648" w14:textId="09AB79D7" w:rsidR="00D35518" w:rsidRPr="00E834BE" w:rsidRDefault="00D35518" w:rsidP="00286A0A">
      <w:pPr>
        <w:pStyle w:val="aff2"/>
      </w:pPr>
      <w:r w:rsidRPr="007A34B3">
        <w:t>Листинг</w:t>
      </w:r>
      <w:r w:rsidRPr="00D35518">
        <w:t xml:space="preserve"> 1</w:t>
      </w:r>
      <w:r w:rsidR="000C06C7">
        <w:t>4</w:t>
      </w:r>
      <w:r w:rsidRPr="00D35518">
        <w:t xml:space="preserve"> – </w:t>
      </w:r>
      <w:r w:rsidR="00E74C8B">
        <w:t>Фрагмент кода с изменениями</w:t>
      </w:r>
      <w:r w:rsidRPr="00D35518">
        <w:t xml:space="preserve"> </w:t>
      </w:r>
    </w:p>
    <w:p w14:paraId="0978FF33" w14:textId="1E88E663" w:rsidR="0075700F" w:rsidRPr="000E1F46" w:rsidRDefault="00A5580A" w:rsidP="0075700F">
      <w:pPr>
        <w:pStyle w:val="aff0"/>
        <w:rPr>
          <w:lang w:val="en-US"/>
        </w:rPr>
      </w:pPr>
      <w:r w:rsidRPr="000E1F46">
        <w:rPr>
          <w:lang w:val="en-US"/>
        </w:rPr>
        <w:t xml:space="preserve">// </w:t>
      </w:r>
      <w:r w:rsidRPr="00E834BE">
        <w:t>До</w:t>
      </w:r>
      <w:r w:rsidRPr="000E1F46">
        <w:rPr>
          <w:lang w:val="en-US"/>
        </w:rPr>
        <w:t xml:space="preserve"> </w:t>
      </w:r>
      <w:proofErr w:type="spellStart"/>
      <w:r w:rsidRPr="00E834BE">
        <w:t>рефакторинга</w:t>
      </w:r>
      <w:proofErr w:type="spellEnd"/>
      <w:r w:rsidRPr="000E1F46">
        <w:rPr>
          <w:lang w:val="en-US"/>
        </w:rPr>
        <w:t>:</w:t>
      </w:r>
      <w:r w:rsidRPr="000E1F46">
        <w:rPr>
          <w:lang w:val="en-US"/>
        </w:rPr>
        <w:br/>
      </w:r>
      <w:proofErr w:type="spellStart"/>
      <w:r w:rsidR="0075700F" w:rsidRPr="000E1F46">
        <w:rPr>
          <w:lang w:val="en-US"/>
        </w:rPr>
        <w:t>var</w:t>
      </w:r>
      <w:proofErr w:type="spellEnd"/>
      <w:r w:rsidR="0075700F" w:rsidRPr="000E1F46">
        <w:rPr>
          <w:lang w:val="en-US"/>
        </w:rPr>
        <w:t xml:space="preserve"> </w:t>
      </w:r>
      <w:r>
        <w:rPr>
          <w:lang w:val="en-US"/>
        </w:rPr>
        <w:t>x</w:t>
      </w:r>
      <w:r w:rsidR="0075700F" w:rsidRPr="000E1F46">
        <w:rPr>
          <w:lang w:val="en-US"/>
        </w:rPr>
        <w:t xml:space="preserve"> = new </w:t>
      </w:r>
      <w:r w:rsidR="000C06C7" w:rsidRPr="000E1F46">
        <w:rPr>
          <w:lang w:val="en-US"/>
        </w:rPr>
        <w:t>Material</w:t>
      </w:r>
      <w:r w:rsidR="0075700F" w:rsidRPr="000E1F46">
        <w:rPr>
          <w:lang w:val="en-US"/>
        </w:rPr>
        <w:t>();</w:t>
      </w:r>
    </w:p>
    <w:p w14:paraId="01E2F52A" w14:textId="77777777" w:rsidR="0075700F" w:rsidRPr="000E1F46" w:rsidRDefault="0075700F" w:rsidP="0075700F">
      <w:pPr>
        <w:pStyle w:val="aff0"/>
        <w:rPr>
          <w:lang w:val="en-US"/>
        </w:rPr>
      </w:pPr>
      <w:r w:rsidRPr="000E1F46">
        <w:rPr>
          <w:lang w:val="en-US"/>
        </w:rPr>
        <w:t xml:space="preserve">// </w:t>
      </w:r>
      <w:r w:rsidRPr="00E834BE">
        <w:t>После</w:t>
      </w:r>
      <w:r w:rsidRPr="000E1F46">
        <w:rPr>
          <w:lang w:val="en-US"/>
        </w:rPr>
        <w:t xml:space="preserve"> </w:t>
      </w:r>
      <w:proofErr w:type="spellStart"/>
      <w:r w:rsidRPr="00E834BE">
        <w:t>рефакторинга</w:t>
      </w:r>
      <w:proofErr w:type="spellEnd"/>
      <w:r w:rsidRPr="000E1F46">
        <w:rPr>
          <w:lang w:val="en-US"/>
        </w:rPr>
        <w:t>:</w:t>
      </w:r>
    </w:p>
    <w:p w14:paraId="02EE9C89" w14:textId="25DDD1EB" w:rsidR="00A5580A" w:rsidRPr="000E1F46" w:rsidRDefault="00A5580A" w:rsidP="0075700F">
      <w:pPr>
        <w:pStyle w:val="aff0"/>
        <w:rPr>
          <w:lang w:val="en-US"/>
        </w:rPr>
      </w:pPr>
      <w:proofErr w:type="spellStart"/>
      <w:r w:rsidRPr="00A5580A">
        <w:rPr>
          <w:lang w:val="en-US"/>
        </w:rPr>
        <w:t>var</w:t>
      </w:r>
      <w:proofErr w:type="spellEnd"/>
      <w:r w:rsidRPr="000E1F46">
        <w:rPr>
          <w:lang w:val="en-US"/>
        </w:rPr>
        <w:t xml:space="preserve"> </w:t>
      </w:r>
      <w:proofErr w:type="spellStart"/>
      <w:r w:rsidR="000C06C7">
        <w:rPr>
          <w:lang w:val="en-US"/>
        </w:rPr>
        <w:t>newMaterial</w:t>
      </w:r>
      <w:proofErr w:type="spellEnd"/>
      <w:r w:rsidR="000C06C7" w:rsidRPr="000E1F46">
        <w:rPr>
          <w:lang w:val="en-US"/>
        </w:rPr>
        <w:t xml:space="preserve"> = </w:t>
      </w:r>
      <w:r w:rsidR="000C06C7">
        <w:rPr>
          <w:lang w:val="en-US"/>
        </w:rPr>
        <w:t>new</w:t>
      </w:r>
      <w:r w:rsidR="000C06C7" w:rsidRPr="000E1F46">
        <w:rPr>
          <w:lang w:val="en-US"/>
        </w:rPr>
        <w:t xml:space="preserve"> </w:t>
      </w:r>
      <w:proofErr w:type="gramStart"/>
      <w:r w:rsidR="000C06C7">
        <w:rPr>
          <w:lang w:val="en-US"/>
        </w:rPr>
        <w:t>Material</w:t>
      </w:r>
      <w:r w:rsidR="000C06C7" w:rsidRPr="000E1F46">
        <w:rPr>
          <w:lang w:val="en-US"/>
        </w:rPr>
        <w:t>(</w:t>
      </w:r>
      <w:proofErr w:type="gramEnd"/>
      <w:r w:rsidR="000C06C7" w:rsidRPr="000E1F46">
        <w:rPr>
          <w:lang w:val="en-US"/>
        </w:rPr>
        <w:t>)</w:t>
      </w:r>
      <w:r w:rsidRPr="000E1F46">
        <w:rPr>
          <w:lang w:val="en-US"/>
        </w:rPr>
        <w:t>;</w:t>
      </w:r>
    </w:p>
    <w:p w14:paraId="58486165" w14:textId="5BDC9800" w:rsidR="00A5580A" w:rsidRDefault="000C06C7" w:rsidP="00A5580A">
      <w:pPr>
        <w:pStyle w:val="a3"/>
      </w:pPr>
      <w:r>
        <w:t xml:space="preserve">Дополнительно была оптимизирована загрузка склада с базы данных. </w:t>
      </w:r>
      <w:r w:rsidR="00A5726B">
        <w:t>Для обеспечения отзывчивости интерфейса метод загрузки был реализован асинхронно</w:t>
      </w:r>
      <w:r w:rsidRPr="00A5580A">
        <w:t xml:space="preserve"> </w:t>
      </w:r>
      <w:r w:rsidR="00A5580A" w:rsidRPr="00A5580A">
        <w:t xml:space="preserve">(листинг </w:t>
      </w:r>
      <w:r>
        <w:t>15</w:t>
      </w:r>
      <w:r w:rsidR="00A5580A" w:rsidRPr="00A5580A">
        <w:t>).</w:t>
      </w:r>
    </w:p>
    <w:p w14:paraId="5723A403" w14:textId="27CD0AB0" w:rsidR="00955AD4" w:rsidRPr="00A5580A" w:rsidRDefault="00955AD4" w:rsidP="00E74C8B">
      <w:pPr>
        <w:pStyle w:val="aff2"/>
      </w:pPr>
      <w:r w:rsidRPr="007A34B3">
        <w:t>Листинг</w:t>
      </w:r>
      <w:r w:rsidRPr="00D35518">
        <w:t xml:space="preserve"> 1</w:t>
      </w:r>
      <w:r w:rsidR="000C06C7">
        <w:t>5</w:t>
      </w:r>
      <w:r w:rsidRPr="00D35518">
        <w:t xml:space="preserve"> – </w:t>
      </w:r>
      <w:r w:rsidR="000C06C7">
        <w:t>Асинхронный запуск загрузки склада</w:t>
      </w:r>
    </w:p>
    <w:p w14:paraId="078096DA" w14:textId="77777777" w:rsidR="00A5580A" w:rsidRPr="000E1F46" w:rsidRDefault="00A5580A" w:rsidP="00A5580A">
      <w:pPr>
        <w:pStyle w:val="aff0"/>
      </w:pPr>
      <w:r w:rsidRPr="000E1F46">
        <w:t xml:space="preserve">// </w:t>
      </w:r>
      <w:r w:rsidRPr="00D57E83">
        <w:t>До</w:t>
      </w:r>
      <w:r w:rsidRPr="000E1F46">
        <w:t>:</w:t>
      </w:r>
    </w:p>
    <w:p w14:paraId="75DBC68A" w14:textId="09A30BFB" w:rsidR="00A5580A" w:rsidRPr="00144D54" w:rsidRDefault="00A5580A" w:rsidP="00A5580A">
      <w:pPr>
        <w:pStyle w:val="aff0"/>
        <w:rPr>
          <w:lang w:val="en-US"/>
        </w:rPr>
      </w:pPr>
      <w:r w:rsidRPr="00A5580A">
        <w:rPr>
          <w:lang w:val="en-US"/>
        </w:rPr>
        <w:t>var</w:t>
      </w:r>
      <w:r w:rsidRPr="00144D54">
        <w:rPr>
          <w:lang w:val="en-US"/>
        </w:rPr>
        <w:t xml:space="preserve"> </w:t>
      </w:r>
      <w:r w:rsidR="000C06C7">
        <w:rPr>
          <w:lang w:val="en-US"/>
        </w:rPr>
        <w:t>warehouse</w:t>
      </w:r>
      <w:r w:rsidRPr="00144D54">
        <w:rPr>
          <w:lang w:val="en-US"/>
        </w:rPr>
        <w:t xml:space="preserve"> = </w:t>
      </w:r>
      <w:r w:rsidR="000C06C7" w:rsidRPr="00144D54">
        <w:rPr>
          <w:lang w:val="en-US"/>
        </w:rPr>
        <w:t>_</w:t>
      </w:r>
      <w:proofErr w:type="spellStart"/>
      <w:r w:rsidR="000C06C7" w:rsidRPr="000C06C7">
        <w:rPr>
          <w:lang w:val="en-US"/>
        </w:rPr>
        <w:t>sqlDataService</w:t>
      </w:r>
      <w:r w:rsidR="000C06C7" w:rsidRPr="00144D54">
        <w:rPr>
          <w:lang w:val="en-US"/>
        </w:rPr>
        <w:t>.</w:t>
      </w:r>
      <w:r w:rsidR="000C06C7" w:rsidRPr="000C06C7">
        <w:rPr>
          <w:lang w:val="en-US"/>
        </w:rPr>
        <w:t>LoadWarehouse</w:t>
      </w:r>
      <w:proofErr w:type="spellEnd"/>
      <w:r w:rsidR="000C06C7" w:rsidRPr="00144D54">
        <w:rPr>
          <w:lang w:val="en-US"/>
        </w:rPr>
        <w:t>()</w:t>
      </w:r>
      <w:r w:rsidR="001A3806" w:rsidRPr="00144D54">
        <w:rPr>
          <w:lang w:val="en-US"/>
        </w:rPr>
        <w:t>;</w:t>
      </w:r>
    </w:p>
    <w:p w14:paraId="0B5C84F6" w14:textId="77777777" w:rsidR="00A5580A" w:rsidRPr="00A5580A" w:rsidRDefault="00A5580A" w:rsidP="00A5580A">
      <w:pPr>
        <w:pStyle w:val="aff0"/>
        <w:rPr>
          <w:lang w:val="en-US"/>
        </w:rPr>
      </w:pPr>
      <w:r w:rsidRPr="00A5580A">
        <w:rPr>
          <w:lang w:val="en-US"/>
        </w:rPr>
        <w:t xml:space="preserve">// </w:t>
      </w:r>
      <w:proofErr w:type="spellStart"/>
      <w:r w:rsidRPr="00A5580A">
        <w:rPr>
          <w:lang w:val="en-US"/>
        </w:rPr>
        <w:t>После</w:t>
      </w:r>
      <w:proofErr w:type="spellEnd"/>
      <w:r w:rsidRPr="00A5580A">
        <w:rPr>
          <w:lang w:val="en-US"/>
        </w:rPr>
        <w:t>:</w:t>
      </w:r>
    </w:p>
    <w:p w14:paraId="049D8CED" w14:textId="69B7D3BA" w:rsidR="00A5580A" w:rsidRPr="00A5580A" w:rsidRDefault="00A5580A" w:rsidP="00A5580A">
      <w:pPr>
        <w:pStyle w:val="aff0"/>
        <w:rPr>
          <w:lang w:val="en-US"/>
        </w:rPr>
      </w:pPr>
      <w:proofErr w:type="spellStart"/>
      <w:r w:rsidRPr="00A5580A">
        <w:rPr>
          <w:lang w:val="en-US"/>
        </w:rPr>
        <w:t>var</w:t>
      </w:r>
      <w:proofErr w:type="spellEnd"/>
      <w:r w:rsidRPr="00A5580A">
        <w:rPr>
          <w:lang w:val="en-US"/>
        </w:rPr>
        <w:t xml:space="preserve"> </w:t>
      </w:r>
      <w:r w:rsidR="000C06C7" w:rsidRPr="000C06C7">
        <w:rPr>
          <w:lang w:val="en-US"/>
        </w:rPr>
        <w:t>warehouse</w:t>
      </w:r>
      <w:r w:rsidRPr="00A5580A">
        <w:rPr>
          <w:lang w:val="en-US"/>
        </w:rPr>
        <w:t xml:space="preserve">= </w:t>
      </w:r>
      <w:r w:rsidR="000C06C7" w:rsidRPr="000C06C7">
        <w:rPr>
          <w:lang w:val="en-US"/>
        </w:rPr>
        <w:t xml:space="preserve">await </w:t>
      </w:r>
      <w:proofErr w:type="spellStart"/>
      <w:r w:rsidR="000C06C7" w:rsidRPr="000C06C7">
        <w:rPr>
          <w:lang w:val="en-US"/>
        </w:rPr>
        <w:t>Task.Run</w:t>
      </w:r>
      <w:proofErr w:type="spellEnd"/>
      <w:r w:rsidR="000C06C7" w:rsidRPr="000C06C7">
        <w:rPr>
          <w:lang w:val="en-US"/>
        </w:rPr>
        <w:t>(() =&gt; _</w:t>
      </w:r>
      <w:proofErr w:type="spellStart"/>
      <w:r w:rsidR="000C06C7" w:rsidRPr="000C06C7">
        <w:rPr>
          <w:lang w:val="en-US"/>
        </w:rPr>
        <w:t>sqlDataService.LoadWarehouse</w:t>
      </w:r>
      <w:proofErr w:type="spellEnd"/>
      <w:r w:rsidR="000C06C7" w:rsidRPr="000C06C7">
        <w:rPr>
          <w:lang w:val="en-US"/>
        </w:rPr>
        <w:t>())</w:t>
      </w:r>
      <w:r w:rsidR="000C06C7">
        <w:rPr>
          <w:lang w:val="en-US"/>
        </w:rPr>
        <w:t>;</w:t>
      </w:r>
    </w:p>
    <w:p w14:paraId="2DE0DE40" w14:textId="5954673D" w:rsidR="007B1296" w:rsidRPr="00E834BE" w:rsidRDefault="007B1296" w:rsidP="007B1296">
      <w:pPr>
        <w:pStyle w:val="a7"/>
      </w:pPr>
      <w:bookmarkStart w:id="22" w:name="_Toc201521581"/>
      <w:r>
        <w:lastRenderedPageBreak/>
        <w:t>Заключение</w:t>
      </w:r>
      <w:bookmarkEnd w:id="22"/>
    </w:p>
    <w:p w14:paraId="4AEF923C" w14:textId="177E51AB" w:rsidR="00495C7A" w:rsidRPr="00287AC4" w:rsidRDefault="00495C7A" w:rsidP="00182DFD">
      <w:pPr>
        <w:pStyle w:val="a3"/>
      </w:pPr>
      <w:r w:rsidRPr="00495C7A">
        <w:t xml:space="preserve">Для прохождения практики в </w:t>
      </w:r>
      <w:r w:rsidR="000C06C7">
        <w:t>строительной компании ООО «</w:t>
      </w:r>
      <w:proofErr w:type="gramStart"/>
      <w:r w:rsidR="000C06C7">
        <w:t>ВЕГА-С</w:t>
      </w:r>
      <w:proofErr w:type="gramEnd"/>
      <w:r w:rsidR="000C06C7">
        <w:t>»</w:t>
      </w:r>
      <w:r w:rsidRPr="00495C7A">
        <w:t xml:space="preserve"> учреждением было предоставлено всё необходимое оборудование и программное обеспечение.</w:t>
      </w:r>
    </w:p>
    <w:p w14:paraId="16E3B9EC" w14:textId="77777777" w:rsidR="0024388C" w:rsidRPr="0024388C" w:rsidRDefault="0024388C" w:rsidP="00182DFD">
      <w:pPr>
        <w:pStyle w:val="a3"/>
      </w:pPr>
      <w:r w:rsidRPr="0024388C">
        <w:t>Цели производственной практики достигнуты:</w:t>
      </w:r>
    </w:p>
    <w:p w14:paraId="2D3B6C63" w14:textId="1D780AF6" w:rsidR="0024388C" w:rsidRPr="0024388C" w:rsidRDefault="00286A0A" w:rsidP="0024388C">
      <w:pPr>
        <w:pStyle w:val="a1"/>
      </w:pPr>
      <w:r>
        <w:t>п</w:t>
      </w:r>
      <w:r w:rsidR="0024388C" w:rsidRPr="0024388C">
        <w:t>олучен практический опыт по выполнению работ по ПМ.01 «Разработка программных модулей программного обеспечения для компьютерных систем» и развиты общие и профессиональные компетенции;</w:t>
      </w:r>
    </w:p>
    <w:p w14:paraId="0658D25B" w14:textId="6C1D7120" w:rsidR="0024388C" w:rsidRPr="0024388C" w:rsidRDefault="0024388C" w:rsidP="0024388C">
      <w:pPr>
        <w:pStyle w:val="a1"/>
      </w:pPr>
      <w:r w:rsidRPr="0024388C">
        <w:t xml:space="preserve"> получен практический опыт по выполнению работ по ПМ.11 «Разработка и администрирование баз данных» и развиты общие и профессиональные компетенции.</w:t>
      </w:r>
    </w:p>
    <w:p w14:paraId="02ED3BFD" w14:textId="5BB9EA27" w:rsidR="00182DFD" w:rsidRDefault="0024388C" w:rsidP="00182DFD">
      <w:pPr>
        <w:pStyle w:val="a3"/>
      </w:pPr>
      <w:r w:rsidRPr="0024388C">
        <w:t>Для достижения целей практики выполнены следующие задачи</w:t>
      </w:r>
      <w:r w:rsidR="0037666A" w:rsidRPr="00BA3EA6">
        <w:t>:</w:t>
      </w:r>
    </w:p>
    <w:p w14:paraId="390BED27" w14:textId="75E1D16B" w:rsidR="00A5580A" w:rsidRPr="008170F4" w:rsidRDefault="008170F4" w:rsidP="00A5580A">
      <w:pPr>
        <w:pStyle w:val="a1"/>
        <w:tabs>
          <w:tab w:val="clear" w:pos="1276"/>
        </w:tabs>
      </w:pPr>
      <w:r w:rsidRPr="008170F4">
        <w:t>сформированы алгоритмы</w:t>
      </w:r>
      <w:r w:rsidR="00A5580A" w:rsidRPr="008170F4">
        <w:t xml:space="preserve"> разработки ПМ в соответствии с техническим заданием;</w:t>
      </w:r>
    </w:p>
    <w:p w14:paraId="1995BA87" w14:textId="01DC3838" w:rsidR="00A5580A" w:rsidRPr="008170F4" w:rsidRDefault="008170F4" w:rsidP="00A5580A">
      <w:pPr>
        <w:pStyle w:val="a1"/>
        <w:tabs>
          <w:tab w:val="clear" w:pos="1276"/>
        </w:tabs>
        <w:rPr>
          <w:lang w:eastAsia="ru-RU"/>
        </w:rPr>
      </w:pPr>
      <w:r w:rsidRPr="008170F4">
        <w:rPr>
          <w:lang w:eastAsia="ru-RU"/>
        </w:rPr>
        <w:t>разработан</w:t>
      </w:r>
      <w:r w:rsidR="00A5580A" w:rsidRPr="008170F4">
        <w:rPr>
          <w:lang w:eastAsia="ru-RU"/>
        </w:rPr>
        <w:t xml:space="preserve"> ПМ в соответствии с техническим заданием, с использованием современных языков программирования и сред разработки;</w:t>
      </w:r>
    </w:p>
    <w:p w14:paraId="3F4C6B80" w14:textId="16A766DB" w:rsidR="00A5580A" w:rsidRPr="008170F4" w:rsidRDefault="008170F4" w:rsidP="00A5580A">
      <w:pPr>
        <w:pStyle w:val="a1"/>
        <w:tabs>
          <w:tab w:val="clear" w:pos="1276"/>
        </w:tabs>
      </w:pPr>
      <w:r w:rsidRPr="008170F4">
        <w:t>выполнены тестирования</w:t>
      </w:r>
      <w:r w:rsidR="00A5580A" w:rsidRPr="008170F4">
        <w:t xml:space="preserve"> ПМ;</w:t>
      </w:r>
    </w:p>
    <w:p w14:paraId="71C4D607" w14:textId="64BA9DA8" w:rsidR="00A5580A" w:rsidRPr="008170F4" w:rsidRDefault="008170F4" w:rsidP="00A5580A">
      <w:pPr>
        <w:pStyle w:val="a1"/>
        <w:tabs>
          <w:tab w:val="clear" w:pos="1276"/>
        </w:tabs>
      </w:pPr>
      <w:r w:rsidRPr="008170F4">
        <w:t xml:space="preserve">осуществлен </w:t>
      </w:r>
      <w:proofErr w:type="spellStart"/>
      <w:r w:rsidRPr="008170F4">
        <w:t>рефакторинг</w:t>
      </w:r>
      <w:proofErr w:type="spellEnd"/>
      <w:r w:rsidRPr="008170F4">
        <w:t xml:space="preserve"> и оптимизация</w:t>
      </w:r>
      <w:r w:rsidR="00A5580A" w:rsidRPr="008170F4">
        <w:t xml:space="preserve"> программного кода;</w:t>
      </w:r>
    </w:p>
    <w:p w14:paraId="2753C427" w14:textId="7DE94D23" w:rsidR="00A5580A" w:rsidRPr="008170F4" w:rsidRDefault="008170F4" w:rsidP="00A5580A">
      <w:pPr>
        <w:pStyle w:val="a1"/>
        <w:tabs>
          <w:tab w:val="clear" w:pos="1276"/>
        </w:tabs>
      </w:pPr>
      <w:r w:rsidRPr="008170F4">
        <w:t>разработаны модули</w:t>
      </w:r>
      <w:r w:rsidR="00A5580A" w:rsidRPr="008170F4">
        <w:t xml:space="preserve"> ПО для мобильных платформ;</w:t>
      </w:r>
    </w:p>
    <w:p w14:paraId="5398DE83" w14:textId="50A15569" w:rsidR="00A5580A" w:rsidRPr="008170F4" w:rsidRDefault="008170F4" w:rsidP="00A5580A">
      <w:pPr>
        <w:pStyle w:val="a1"/>
        <w:tabs>
          <w:tab w:val="clear" w:pos="1276"/>
        </w:tabs>
      </w:pPr>
      <w:r w:rsidRPr="008170F4">
        <w:t>осуществлены сбор, обработка и анализ</w:t>
      </w:r>
      <w:r w:rsidR="00A5580A" w:rsidRPr="008170F4">
        <w:t xml:space="preserve"> информации для проектирования БД;</w:t>
      </w:r>
    </w:p>
    <w:p w14:paraId="2A9D3955" w14:textId="69CC79C1" w:rsidR="00A5580A" w:rsidRPr="008170F4" w:rsidRDefault="008170F4" w:rsidP="00A5580A">
      <w:pPr>
        <w:pStyle w:val="a1"/>
        <w:tabs>
          <w:tab w:val="clear" w:pos="1276"/>
        </w:tabs>
      </w:pPr>
      <w:r w:rsidRPr="008170F4">
        <w:t>спроектированы</w:t>
      </w:r>
      <w:r w:rsidR="00A5580A" w:rsidRPr="008170F4">
        <w:t xml:space="preserve"> баз</w:t>
      </w:r>
      <w:r w:rsidRPr="008170F4">
        <w:t>ы</w:t>
      </w:r>
      <w:r w:rsidR="00A5580A" w:rsidRPr="008170F4">
        <w:t xml:space="preserve"> данных в соответствии с результатами анализа предметной области, с учётом требований к структуре, целостности и производительности;</w:t>
      </w:r>
    </w:p>
    <w:p w14:paraId="4DB1F55D" w14:textId="6ABB1259" w:rsidR="00A5580A" w:rsidRPr="008170F4" w:rsidRDefault="008170F4" w:rsidP="00A5580A">
      <w:pPr>
        <w:pStyle w:val="a1"/>
        <w:tabs>
          <w:tab w:val="clear" w:pos="1276"/>
        </w:tabs>
      </w:pPr>
      <w:r w:rsidRPr="008170F4">
        <w:t>реализована</w:t>
      </w:r>
      <w:r w:rsidR="00A5580A" w:rsidRPr="008170F4">
        <w:t xml:space="preserve"> БД в конкретной СУБД;</w:t>
      </w:r>
    </w:p>
    <w:p w14:paraId="3F1EC36E" w14:textId="1F495AD8" w:rsidR="00A5580A" w:rsidRPr="008170F4" w:rsidRDefault="008170F4" w:rsidP="00A5580A">
      <w:pPr>
        <w:pStyle w:val="a1"/>
        <w:tabs>
          <w:tab w:val="clear" w:pos="1276"/>
        </w:tabs>
      </w:pPr>
      <w:r w:rsidRPr="008170F4">
        <w:t xml:space="preserve">произведено </w:t>
      </w:r>
      <w:r w:rsidR="00A5580A" w:rsidRPr="008170F4">
        <w:t>администрирование БД;</w:t>
      </w:r>
    </w:p>
    <w:p w14:paraId="1A3C3A37" w14:textId="259FDE8E" w:rsidR="00A5580A" w:rsidRPr="008170F4" w:rsidRDefault="008170F4" w:rsidP="00A5580A">
      <w:pPr>
        <w:pStyle w:val="a1"/>
      </w:pPr>
      <w:r w:rsidRPr="008170F4">
        <w:t>обеспечена защита</w:t>
      </w:r>
      <w:r w:rsidR="00A5580A" w:rsidRPr="008170F4">
        <w:t xml:space="preserve"> информации в базах данных с использованием современных технологий и методов информационной безопасности.</w:t>
      </w:r>
    </w:p>
    <w:p w14:paraId="6F87E297" w14:textId="77777777" w:rsidR="000C06C7" w:rsidRPr="00BA3EA6" w:rsidRDefault="000C06C7" w:rsidP="000C06C7">
      <w:pPr>
        <w:pStyle w:val="a7"/>
      </w:pPr>
      <w:bookmarkStart w:id="23" w:name="_Toc201521582"/>
      <w:r>
        <w:lastRenderedPageBreak/>
        <w:t>Список использованных источников</w:t>
      </w:r>
      <w:bookmarkEnd w:id="23"/>
    </w:p>
    <w:p w14:paraId="4B0CB60A" w14:textId="77777777" w:rsidR="000C06C7" w:rsidRPr="00E74C8B" w:rsidRDefault="000C06C7" w:rsidP="000C06C7">
      <w:pPr>
        <w:pStyle w:val="a3"/>
        <w:numPr>
          <w:ilvl w:val="0"/>
          <w:numId w:val="3"/>
        </w:numPr>
      </w:pPr>
      <w:bookmarkStart w:id="24" w:name="_Ref201172920"/>
      <w:r w:rsidRPr="00E74C8B">
        <w:t xml:space="preserve">Александрова И. Л., Тумаков Д. Н. </w:t>
      </w:r>
      <w:r w:rsidRPr="00E74C8B">
        <w:rPr>
          <w:iCs/>
        </w:rPr>
        <w:t>Программирование на языке C#</w:t>
      </w:r>
      <w:r w:rsidRPr="00E74C8B">
        <w:t xml:space="preserve">. – </w:t>
      </w:r>
      <w:proofErr w:type="gramStart"/>
      <w:r w:rsidRPr="00E74C8B">
        <w:t>Казань :</w:t>
      </w:r>
      <w:proofErr w:type="gramEnd"/>
      <w:r w:rsidRPr="00E74C8B">
        <w:t xml:space="preserve"> Казанский федеральный университет, 2017. – 112 с. – URL: </w:t>
      </w:r>
      <w:hyperlink r:id="rId14" w:tgtFrame="_new" w:history="1">
        <w:r w:rsidRPr="00E74C8B">
          <w:rPr>
            <w:rStyle w:val="af7"/>
            <w:color w:val="auto"/>
            <w:u w:val="none"/>
          </w:rPr>
          <w:t>https://kpfu.ru/portal/docs/F304170973/Aleksandrova_I_L___Tumakov_D_N_P.pdf</w:t>
        </w:r>
      </w:hyperlink>
      <w:r w:rsidRPr="00E74C8B">
        <w:t xml:space="preserve"> (дата обращения: 13.05.2025). – Режим доступа: свободный.</w:t>
      </w:r>
      <w:bookmarkEnd w:id="24"/>
      <w:r w:rsidRPr="00E74C8B">
        <w:t xml:space="preserve"> – Текст: электронный.</w:t>
      </w:r>
    </w:p>
    <w:p w14:paraId="41B068C9" w14:textId="3687D36C" w:rsidR="000C06C7" w:rsidRPr="00E74C8B" w:rsidRDefault="000C06C7" w:rsidP="000C06C7">
      <w:pPr>
        <w:pStyle w:val="a3"/>
        <w:numPr>
          <w:ilvl w:val="0"/>
          <w:numId w:val="3"/>
        </w:numPr>
      </w:pPr>
      <w:bookmarkStart w:id="25" w:name="_Ref201172655"/>
      <w:r w:rsidRPr="00E74C8B">
        <w:t xml:space="preserve">Пахомов Б. И. </w:t>
      </w:r>
      <w:r w:rsidRPr="00E74C8B">
        <w:rPr>
          <w:iCs/>
        </w:rPr>
        <w:t>C#</w:t>
      </w:r>
      <w:r w:rsidRPr="00E74C8B">
        <w:rPr>
          <w:i/>
          <w:iCs/>
        </w:rPr>
        <w:t xml:space="preserve"> </w:t>
      </w:r>
      <w:r w:rsidRPr="00E74C8B">
        <w:rPr>
          <w:iCs/>
        </w:rPr>
        <w:t>для начинающих</w:t>
      </w:r>
      <w:r w:rsidRPr="00E74C8B">
        <w:t>. – Санкт-</w:t>
      </w:r>
      <w:proofErr w:type="gramStart"/>
      <w:r w:rsidRPr="00E74C8B">
        <w:t>Петербург :</w:t>
      </w:r>
      <w:proofErr w:type="gramEnd"/>
      <w:r w:rsidRPr="00E74C8B">
        <w:t xml:space="preserve"> БХВ-Петербург, 2014. – 432 с. – URL: </w:t>
      </w:r>
      <w:hyperlink r:id="rId15" w:tgtFrame="_new" w:history="1">
        <w:r w:rsidRPr="00E74C8B">
          <w:rPr>
            <w:rStyle w:val="af7"/>
            <w:color w:val="auto"/>
            <w:u w:val="none"/>
          </w:rPr>
          <w:t>https://lesmatveev.narod.ru/knigi_proect/ci_sharp.pdf</w:t>
        </w:r>
      </w:hyperlink>
      <w:r w:rsidR="001D01CB">
        <w:t xml:space="preserve"> (дата обращения: 2</w:t>
      </w:r>
      <w:r w:rsidRPr="00E74C8B">
        <w:t xml:space="preserve">1.05.2025). </w:t>
      </w:r>
      <w:bookmarkEnd w:id="25"/>
      <w:r w:rsidRPr="00E74C8B">
        <w:t>– Режим доступа: свободный. – Текст: электронный.</w:t>
      </w:r>
    </w:p>
    <w:p w14:paraId="27B0C7FB" w14:textId="198EF253" w:rsidR="000C06C7" w:rsidRDefault="000C06C7" w:rsidP="000C06C7">
      <w:pPr>
        <w:pStyle w:val="a3"/>
        <w:numPr>
          <w:ilvl w:val="0"/>
          <w:numId w:val="3"/>
        </w:numPr>
      </w:pPr>
      <w:bookmarkStart w:id="26" w:name="_Ref201247005"/>
      <w:bookmarkStart w:id="27" w:name="_Ref201172774"/>
      <w:r w:rsidRPr="00EC6E90">
        <w:t xml:space="preserve">Шустова, Л. И. Базы данных: учебник / Л. И. Шустова, О. В. Тараканов. – </w:t>
      </w:r>
      <w:proofErr w:type="gramStart"/>
      <w:r w:rsidRPr="00EC6E90">
        <w:t>Москва :</w:t>
      </w:r>
      <w:proofErr w:type="gramEnd"/>
      <w:r w:rsidRPr="00EC6E90">
        <w:t xml:space="preserve"> ИНФРА-М, 2024. – 304 с. – </w:t>
      </w:r>
      <w:proofErr w:type="gramStart"/>
      <w:r w:rsidRPr="00EC6E90">
        <w:t>Текст :</w:t>
      </w:r>
      <w:proofErr w:type="gramEnd"/>
      <w:r w:rsidRPr="00EC6E90">
        <w:t xml:space="preserve"> электронный. – URL: </w:t>
      </w:r>
      <w:hyperlink r:id="rId16" w:history="1">
        <w:r w:rsidRPr="001A3806">
          <w:rPr>
            <w:rStyle w:val="af7"/>
            <w:color w:val="auto"/>
            <w:u w:val="none"/>
          </w:rPr>
          <w:t>https://znanium.ru/catalog/product/2149043</w:t>
        </w:r>
      </w:hyperlink>
      <w:r w:rsidRPr="00EC6E90">
        <w:t xml:space="preserve"> (дата обращения: </w:t>
      </w:r>
      <w:r w:rsidR="001D01CB">
        <w:t>2</w:t>
      </w:r>
      <w:r w:rsidRPr="00EC6E90">
        <w:t>9.05.2025). – Режим доступа: по подписке.</w:t>
      </w:r>
      <w:bookmarkEnd w:id="26"/>
    </w:p>
    <w:p w14:paraId="43F49D4F" w14:textId="0805E0CD" w:rsidR="000C06C7" w:rsidRPr="00E74C8B" w:rsidRDefault="000C06C7" w:rsidP="000C06C7">
      <w:pPr>
        <w:pStyle w:val="a3"/>
        <w:numPr>
          <w:ilvl w:val="0"/>
          <w:numId w:val="3"/>
        </w:numPr>
      </w:pPr>
      <w:proofErr w:type="spellStart"/>
      <w:r w:rsidRPr="00E74C8B">
        <w:t>JetBrains</w:t>
      </w:r>
      <w:proofErr w:type="spellEnd"/>
      <w:r w:rsidRPr="00E74C8B">
        <w:t xml:space="preserve">. </w:t>
      </w:r>
      <w:r w:rsidRPr="00E74C8B">
        <w:rPr>
          <w:iCs/>
        </w:rPr>
        <w:t>Документация</w:t>
      </w:r>
      <w:r w:rsidRPr="00E74C8B">
        <w:rPr>
          <w:i/>
          <w:iCs/>
        </w:rPr>
        <w:t xml:space="preserve"> </w:t>
      </w:r>
      <w:r w:rsidRPr="00E74C8B">
        <w:rPr>
          <w:iCs/>
        </w:rPr>
        <w:t xml:space="preserve">по </w:t>
      </w:r>
      <w:proofErr w:type="spellStart"/>
      <w:r w:rsidRPr="00E74C8B">
        <w:rPr>
          <w:iCs/>
        </w:rPr>
        <w:t>Kotlin</w:t>
      </w:r>
      <w:proofErr w:type="spellEnd"/>
      <w:r w:rsidRPr="00E74C8B">
        <w:rPr>
          <w:iCs/>
        </w:rPr>
        <w:t xml:space="preserve"> для </w:t>
      </w:r>
      <w:proofErr w:type="spellStart"/>
      <w:r w:rsidRPr="00E74C8B">
        <w:rPr>
          <w:iCs/>
        </w:rPr>
        <w:t>Android</w:t>
      </w:r>
      <w:proofErr w:type="spellEnd"/>
      <w:r w:rsidRPr="00E74C8B">
        <w:rPr>
          <w:iCs/>
        </w:rPr>
        <w:t>-разработчиков</w:t>
      </w:r>
      <w:r w:rsidRPr="00E74C8B">
        <w:t xml:space="preserve">. – URL: </w:t>
      </w:r>
      <w:hyperlink r:id="rId17" w:tgtFrame="_new" w:history="1">
        <w:r w:rsidRPr="00E74C8B">
          <w:rPr>
            <w:rStyle w:val="af7"/>
            <w:color w:val="auto"/>
            <w:u w:val="none"/>
          </w:rPr>
          <w:t>https://kotlinlang.org/docs/android-overview.html</w:t>
        </w:r>
      </w:hyperlink>
      <w:r w:rsidRPr="00E74C8B">
        <w:t xml:space="preserve"> (дата обращения: 1</w:t>
      </w:r>
      <w:r w:rsidR="001D01CB">
        <w:t>2</w:t>
      </w:r>
      <w:r w:rsidRPr="00E74C8B">
        <w:t xml:space="preserve">.05.2025). </w:t>
      </w:r>
      <w:bookmarkEnd w:id="27"/>
      <w:r w:rsidRPr="00E74C8B">
        <w:t>– Режим доступа: свободный. – Текст: электронный.</w:t>
      </w:r>
    </w:p>
    <w:p w14:paraId="10BE36AF" w14:textId="37584C30" w:rsidR="00E74C8B" w:rsidRPr="0063661A" w:rsidRDefault="000C06C7" w:rsidP="000C06C7">
      <w:pPr>
        <w:pStyle w:val="a3"/>
        <w:numPr>
          <w:ilvl w:val="0"/>
          <w:numId w:val="3"/>
        </w:numPr>
      </w:pPr>
      <w:bookmarkStart w:id="28" w:name="_Ref201173056"/>
      <w:r w:rsidRPr="00E74C8B">
        <w:t xml:space="preserve">WPF </w:t>
      </w:r>
      <w:proofErr w:type="spellStart"/>
      <w:proofErr w:type="gramStart"/>
      <w:r w:rsidRPr="00E74C8B">
        <w:t>Documentation</w:t>
      </w:r>
      <w:proofErr w:type="spellEnd"/>
      <w:r w:rsidRPr="00E74C8B">
        <w:t xml:space="preserve"> :</w:t>
      </w:r>
      <w:proofErr w:type="gramEnd"/>
      <w:r w:rsidRPr="00E74C8B">
        <w:t xml:space="preserve"> [сайт] / корпорация </w:t>
      </w:r>
      <w:proofErr w:type="spellStart"/>
      <w:r w:rsidRPr="00E74C8B">
        <w:t>Microsoft</w:t>
      </w:r>
      <w:proofErr w:type="spellEnd"/>
      <w:r w:rsidRPr="00E74C8B">
        <w:t xml:space="preserve">. – </w:t>
      </w:r>
      <w:proofErr w:type="spellStart"/>
      <w:r w:rsidRPr="00E74C8B">
        <w:t>Редмонд</w:t>
      </w:r>
      <w:proofErr w:type="spellEnd"/>
      <w:r w:rsidRPr="00E74C8B">
        <w:t>, 2000–2025. – Обновляется ежедневно. – URL: https://learn.microsoft.com/en-us/dotnet/desktop/wpf/?view=n</w:t>
      </w:r>
      <w:r w:rsidR="001D01CB">
        <w:t>etdesktop-8.0 (дата обращения: 05</w:t>
      </w:r>
      <w:r w:rsidRPr="00E74C8B">
        <w:t xml:space="preserve">.05.2025). – </w:t>
      </w:r>
      <w:proofErr w:type="gramStart"/>
      <w:r w:rsidRPr="00E74C8B">
        <w:t>Текст :</w:t>
      </w:r>
      <w:proofErr w:type="gramEnd"/>
      <w:r w:rsidRPr="00E74C8B">
        <w:t xml:space="preserve"> электронный.</w:t>
      </w:r>
      <w:bookmarkEnd w:id="28"/>
    </w:p>
    <w:sectPr w:rsidR="00E74C8B" w:rsidRPr="0063661A" w:rsidSect="007B1296">
      <w:footerReference w:type="default" r:id="rId18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9FADEDB" w16cex:dateUtc="2025-06-08T17:16:00Z"/>
  <w16cex:commentExtensible w16cex:durableId="62FF14BA" w16cex:dateUtc="2025-06-13T12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BD9933E" w16cid:durableId="79FADEDB"/>
  <w16cid:commentId w16cid:paraId="66FEFA63" w16cid:durableId="62FF14BA"/>
  <w16cid:commentId w16cid:paraId="02583F3A" w16cid:durableId="07FE0B64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0DC353" w14:textId="77777777" w:rsidR="00F823F7" w:rsidRDefault="00F823F7" w:rsidP="007B1296">
      <w:r>
        <w:separator/>
      </w:r>
    </w:p>
  </w:endnote>
  <w:endnote w:type="continuationSeparator" w:id="0">
    <w:p w14:paraId="445F3D8C" w14:textId="77777777" w:rsidR="00F823F7" w:rsidRDefault="00F823F7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Content>
      <w:p w14:paraId="6269B670" w14:textId="76D654AD" w:rsidR="004A4978" w:rsidRDefault="004A4978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94C68">
          <w:rPr>
            <w:noProof/>
          </w:rPr>
          <w:t>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8A6B42" w14:textId="77777777" w:rsidR="00F823F7" w:rsidRDefault="00F823F7" w:rsidP="007B1296">
      <w:r>
        <w:separator/>
      </w:r>
    </w:p>
  </w:footnote>
  <w:footnote w:type="continuationSeparator" w:id="0">
    <w:p w14:paraId="3806A32F" w14:textId="77777777" w:rsidR="00F823F7" w:rsidRDefault="00F823F7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1276"/>
        </w:tabs>
        <w:ind w:left="284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1FA6CCF"/>
    <w:multiLevelType w:val="multilevel"/>
    <w:tmpl w:val="2A9C20B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-141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-141" w:firstLine="709"/>
      </w:pPr>
      <w:rPr>
        <w:rFonts w:ascii="Times New Roman" w:hAnsi="Times New Roman" w:hint="default"/>
        <w:b/>
        <w:i w:val="0"/>
        <w:color w:val="auto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5" w15:restartNumberingAfterBreak="0">
    <w:nsid w:val="65E003DB"/>
    <w:multiLevelType w:val="multilevel"/>
    <w:tmpl w:val="2BB2A4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340F2D"/>
    <w:multiLevelType w:val="multilevel"/>
    <w:tmpl w:val="E578E8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attachedTemplate r:id="rId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D64"/>
    <w:rsid w:val="000000B9"/>
    <w:rsid w:val="00001D70"/>
    <w:rsid w:val="000045A4"/>
    <w:rsid w:val="00006D8A"/>
    <w:rsid w:val="000208B2"/>
    <w:rsid w:val="00022EAD"/>
    <w:rsid w:val="0002425F"/>
    <w:rsid w:val="0003203B"/>
    <w:rsid w:val="00034D11"/>
    <w:rsid w:val="00042D1F"/>
    <w:rsid w:val="00044383"/>
    <w:rsid w:val="00046A82"/>
    <w:rsid w:val="000547B5"/>
    <w:rsid w:val="00060392"/>
    <w:rsid w:val="00060C07"/>
    <w:rsid w:val="00070444"/>
    <w:rsid w:val="00071534"/>
    <w:rsid w:val="00084431"/>
    <w:rsid w:val="00090835"/>
    <w:rsid w:val="000A0ED9"/>
    <w:rsid w:val="000A6AD3"/>
    <w:rsid w:val="000B2040"/>
    <w:rsid w:val="000C03D0"/>
    <w:rsid w:val="000C06C7"/>
    <w:rsid w:val="000D1FB9"/>
    <w:rsid w:val="000D64EF"/>
    <w:rsid w:val="000D73C8"/>
    <w:rsid w:val="000E1F46"/>
    <w:rsid w:val="000F46F2"/>
    <w:rsid w:val="000F49A0"/>
    <w:rsid w:val="000F6F34"/>
    <w:rsid w:val="00107049"/>
    <w:rsid w:val="001074B5"/>
    <w:rsid w:val="00107AAB"/>
    <w:rsid w:val="00111B6B"/>
    <w:rsid w:val="00122DF6"/>
    <w:rsid w:val="00124D27"/>
    <w:rsid w:val="0012582A"/>
    <w:rsid w:val="00126FE5"/>
    <w:rsid w:val="00130C66"/>
    <w:rsid w:val="00132C79"/>
    <w:rsid w:val="0013310E"/>
    <w:rsid w:val="00135AB1"/>
    <w:rsid w:val="00144D54"/>
    <w:rsid w:val="001503D9"/>
    <w:rsid w:val="00154AC6"/>
    <w:rsid w:val="00156367"/>
    <w:rsid w:val="00157D07"/>
    <w:rsid w:val="0016539B"/>
    <w:rsid w:val="0018210A"/>
    <w:rsid w:val="00182DFD"/>
    <w:rsid w:val="001848F1"/>
    <w:rsid w:val="00197EED"/>
    <w:rsid w:val="001A1949"/>
    <w:rsid w:val="001A2720"/>
    <w:rsid w:val="001A2868"/>
    <w:rsid w:val="001A3806"/>
    <w:rsid w:val="001B17C1"/>
    <w:rsid w:val="001B5082"/>
    <w:rsid w:val="001B5A61"/>
    <w:rsid w:val="001C17C2"/>
    <w:rsid w:val="001C42AC"/>
    <w:rsid w:val="001D01CB"/>
    <w:rsid w:val="001D3C5E"/>
    <w:rsid w:val="001D465C"/>
    <w:rsid w:val="001E04EF"/>
    <w:rsid w:val="001F23BC"/>
    <w:rsid w:val="001F4637"/>
    <w:rsid w:val="002037EC"/>
    <w:rsid w:val="00216B25"/>
    <w:rsid w:val="0022213E"/>
    <w:rsid w:val="0022470A"/>
    <w:rsid w:val="00230654"/>
    <w:rsid w:val="00233FE5"/>
    <w:rsid w:val="00234EB9"/>
    <w:rsid w:val="00236936"/>
    <w:rsid w:val="0024388C"/>
    <w:rsid w:val="00244503"/>
    <w:rsid w:val="00261455"/>
    <w:rsid w:val="002657E6"/>
    <w:rsid w:val="00267E9D"/>
    <w:rsid w:val="00272499"/>
    <w:rsid w:val="00286A0A"/>
    <w:rsid w:val="00287AC4"/>
    <w:rsid w:val="00287DE4"/>
    <w:rsid w:val="00290629"/>
    <w:rsid w:val="0029075A"/>
    <w:rsid w:val="0029217B"/>
    <w:rsid w:val="00292531"/>
    <w:rsid w:val="002954E4"/>
    <w:rsid w:val="002A2127"/>
    <w:rsid w:val="002B5229"/>
    <w:rsid w:val="002B5E17"/>
    <w:rsid w:val="002B6DE1"/>
    <w:rsid w:val="002C0454"/>
    <w:rsid w:val="002C217C"/>
    <w:rsid w:val="002C3A48"/>
    <w:rsid w:val="002C586A"/>
    <w:rsid w:val="002C6AF3"/>
    <w:rsid w:val="002C7AAD"/>
    <w:rsid w:val="002D4EB9"/>
    <w:rsid w:val="002D5F2F"/>
    <w:rsid w:val="002D6E61"/>
    <w:rsid w:val="002E1075"/>
    <w:rsid w:val="002E356D"/>
    <w:rsid w:val="002E3F2D"/>
    <w:rsid w:val="002F1F23"/>
    <w:rsid w:val="002F440D"/>
    <w:rsid w:val="002F444B"/>
    <w:rsid w:val="00304431"/>
    <w:rsid w:val="00313BD4"/>
    <w:rsid w:val="003140F3"/>
    <w:rsid w:val="00314612"/>
    <w:rsid w:val="00320E6E"/>
    <w:rsid w:val="003333F8"/>
    <w:rsid w:val="00333DDD"/>
    <w:rsid w:val="003340C0"/>
    <w:rsid w:val="003411FE"/>
    <w:rsid w:val="00350ABC"/>
    <w:rsid w:val="00350DBC"/>
    <w:rsid w:val="00350DEC"/>
    <w:rsid w:val="00351133"/>
    <w:rsid w:val="00355CDF"/>
    <w:rsid w:val="003616AA"/>
    <w:rsid w:val="00362590"/>
    <w:rsid w:val="003627B8"/>
    <w:rsid w:val="003672B6"/>
    <w:rsid w:val="00370847"/>
    <w:rsid w:val="0037666A"/>
    <w:rsid w:val="00377F2B"/>
    <w:rsid w:val="00381A29"/>
    <w:rsid w:val="00390F2E"/>
    <w:rsid w:val="003921A1"/>
    <w:rsid w:val="00394C71"/>
    <w:rsid w:val="003A136F"/>
    <w:rsid w:val="003A40F8"/>
    <w:rsid w:val="003A5138"/>
    <w:rsid w:val="003A6D6C"/>
    <w:rsid w:val="003A7E98"/>
    <w:rsid w:val="003B0570"/>
    <w:rsid w:val="003B4EED"/>
    <w:rsid w:val="003B7DDA"/>
    <w:rsid w:val="003C25A5"/>
    <w:rsid w:val="003C458F"/>
    <w:rsid w:val="003C528C"/>
    <w:rsid w:val="003C6F74"/>
    <w:rsid w:val="003E12A1"/>
    <w:rsid w:val="003E12BF"/>
    <w:rsid w:val="003E683B"/>
    <w:rsid w:val="003E74B0"/>
    <w:rsid w:val="003F36F0"/>
    <w:rsid w:val="003F696A"/>
    <w:rsid w:val="00402E42"/>
    <w:rsid w:val="00403953"/>
    <w:rsid w:val="00435EAF"/>
    <w:rsid w:val="004469EA"/>
    <w:rsid w:val="00446D2F"/>
    <w:rsid w:val="00451F00"/>
    <w:rsid w:val="0045325A"/>
    <w:rsid w:val="00453BBC"/>
    <w:rsid w:val="00460660"/>
    <w:rsid w:val="00473C53"/>
    <w:rsid w:val="004771ED"/>
    <w:rsid w:val="00477A92"/>
    <w:rsid w:val="00485388"/>
    <w:rsid w:val="0049281E"/>
    <w:rsid w:val="00492AC5"/>
    <w:rsid w:val="00492E6F"/>
    <w:rsid w:val="00494BC5"/>
    <w:rsid w:val="00495B8B"/>
    <w:rsid w:val="00495C7A"/>
    <w:rsid w:val="00495D41"/>
    <w:rsid w:val="004A4978"/>
    <w:rsid w:val="004B0D98"/>
    <w:rsid w:val="004B15F8"/>
    <w:rsid w:val="004B6816"/>
    <w:rsid w:val="004C03C7"/>
    <w:rsid w:val="004D1C92"/>
    <w:rsid w:val="004D1D4C"/>
    <w:rsid w:val="004D2CE9"/>
    <w:rsid w:val="004E0D76"/>
    <w:rsid w:val="004F26A6"/>
    <w:rsid w:val="004F4830"/>
    <w:rsid w:val="004F7907"/>
    <w:rsid w:val="00506F24"/>
    <w:rsid w:val="00514A92"/>
    <w:rsid w:val="005163FC"/>
    <w:rsid w:val="0052776E"/>
    <w:rsid w:val="00540F99"/>
    <w:rsid w:val="00547943"/>
    <w:rsid w:val="00547AB8"/>
    <w:rsid w:val="00550447"/>
    <w:rsid w:val="00557B9D"/>
    <w:rsid w:val="005728C6"/>
    <w:rsid w:val="005842D8"/>
    <w:rsid w:val="00584689"/>
    <w:rsid w:val="005976D6"/>
    <w:rsid w:val="005B18AC"/>
    <w:rsid w:val="005C1B47"/>
    <w:rsid w:val="005C216C"/>
    <w:rsid w:val="005C2C5A"/>
    <w:rsid w:val="005C6335"/>
    <w:rsid w:val="005C779D"/>
    <w:rsid w:val="005D06B7"/>
    <w:rsid w:val="005D0FDF"/>
    <w:rsid w:val="005D10F9"/>
    <w:rsid w:val="005D7570"/>
    <w:rsid w:val="005E388F"/>
    <w:rsid w:val="005E5561"/>
    <w:rsid w:val="005E7FC3"/>
    <w:rsid w:val="00610DE0"/>
    <w:rsid w:val="00612C57"/>
    <w:rsid w:val="0062094F"/>
    <w:rsid w:val="00625EA1"/>
    <w:rsid w:val="006273FC"/>
    <w:rsid w:val="00633D99"/>
    <w:rsid w:val="0063661A"/>
    <w:rsid w:val="00644A72"/>
    <w:rsid w:val="00647C2E"/>
    <w:rsid w:val="00652B40"/>
    <w:rsid w:val="0065545B"/>
    <w:rsid w:val="00664505"/>
    <w:rsid w:val="00665B8F"/>
    <w:rsid w:val="00670A29"/>
    <w:rsid w:val="00674C79"/>
    <w:rsid w:val="006756D8"/>
    <w:rsid w:val="00682EC2"/>
    <w:rsid w:val="00683C6D"/>
    <w:rsid w:val="00685504"/>
    <w:rsid w:val="006947D9"/>
    <w:rsid w:val="006A7EEB"/>
    <w:rsid w:val="006B20FE"/>
    <w:rsid w:val="006B2E38"/>
    <w:rsid w:val="006C5861"/>
    <w:rsid w:val="006C7571"/>
    <w:rsid w:val="006D0C39"/>
    <w:rsid w:val="006D5026"/>
    <w:rsid w:val="006E03AE"/>
    <w:rsid w:val="006F1370"/>
    <w:rsid w:val="00701393"/>
    <w:rsid w:val="00703207"/>
    <w:rsid w:val="00710921"/>
    <w:rsid w:val="00711564"/>
    <w:rsid w:val="00715B4C"/>
    <w:rsid w:val="00716206"/>
    <w:rsid w:val="00716AEB"/>
    <w:rsid w:val="00723833"/>
    <w:rsid w:val="00730AB7"/>
    <w:rsid w:val="00734C26"/>
    <w:rsid w:val="00735268"/>
    <w:rsid w:val="00740247"/>
    <w:rsid w:val="00752B17"/>
    <w:rsid w:val="0075700F"/>
    <w:rsid w:val="007604E4"/>
    <w:rsid w:val="00760767"/>
    <w:rsid w:val="00762C4E"/>
    <w:rsid w:val="007727BB"/>
    <w:rsid w:val="00775943"/>
    <w:rsid w:val="00776FAC"/>
    <w:rsid w:val="00794C68"/>
    <w:rsid w:val="007A34B3"/>
    <w:rsid w:val="007A36D4"/>
    <w:rsid w:val="007B1296"/>
    <w:rsid w:val="007B3BC8"/>
    <w:rsid w:val="007B43D8"/>
    <w:rsid w:val="007B43F3"/>
    <w:rsid w:val="007C5B57"/>
    <w:rsid w:val="007D6B06"/>
    <w:rsid w:val="007D6D81"/>
    <w:rsid w:val="007E0FF7"/>
    <w:rsid w:val="007E15AA"/>
    <w:rsid w:val="007E23A5"/>
    <w:rsid w:val="007F0768"/>
    <w:rsid w:val="00800364"/>
    <w:rsid w:val="00810637"/>
    <w:rsid w:val="008135EE"/>
    <w:rsid w:val="008156AB"/>
    <w:rsid w:val="00815B06"/>
    <w:rsid w:val="008170F4"/>
    <w:rsid w:val="008178A0"/>
    <w:rsid w:val="00820732"/>
    <w:rsid w:val="0083534A"/>
    <w:rsid w:val="008411CE"/>
    <w:rsid w:val="00843EE5"/>
    <w:rsid w:val="0084608B"/>
    <w:rsid w:val="008532F7"/>
    <w:rsid w:val="00862F14"/>
    <w:rsid w:val="00866E6B"/>
    <w:rsid w:val="00871F21"/>
    <w:rsid w:val="0087447F"/>
    <w:rsid w:val="008778F5"/>
    <w:rsid w:val="00881172"/>
    <w:rsid w:val="00887A16"/>
    <w:rsid w:val="008900FC"/>
    <w:rsid w:val="00891E1F"/>
    <w:rsid w:val="008976F7"/>
    <w:rsid w:val="008A0D77"/>
    <w:rsid w:val="008A0F60"/>
    <w:rsid w:val="008A3D99"/>
    <w:rsid w:val="008A69DD"/>
    <w:rsid w:val="008A6B38"/>
    <w:rsid w:val="008A7779"/>
    <w:rsid w:val="008B7781"/>
    <w:rsid w:val="008C17C1"/>
    <w:rsid w:val="008C5315"/>
    <w:rsid w:val="008C6246"/>
    <w:rsid w:val="008C6D4C"/>
    <w:rsid w:val="008D258A"/>
    <w:rsid w:val="008D35E3"/>
    <w:rsid w:val="008D6898"/>
    <w:rsid w:val="008D75C9"/>
    <w:rsid w:val="008E263D"/>
    <w:rsid w:val="008E60D2"/>
    <w:rsid w:val="008F18A8"/>
    <w:rsid w:val="008F3C43"/>
    <w:rsid w:val="00900D5F"/>
    <w:rsid w:val="00907A2C"/>
    <w:rsid w:val="00912AD7"/>
    <w:rsid w:val="00915D0B"/>
    <w:rsid w:val="009171D5"/>
    <w:rsid w:val="00927D29"/>
    <w:rsid w:val="009422C4"/>
    <w:rsid w:val="00947FFA"/>
    <w:rsid w:val="009500FD"/>
    <w:rsid w:val="009532B6"/>
    <w:rsid w:val="00955AD4"/>
    <w:rsid w:val="00963A7D"/>
    <w:rsid w:val="0097041B"/>
    <w:rsid w:val="00972E68"/>
    <w:rsid w:val="0097507F"/>
    <w:rsid w:val="009758F1"/>
    <w:rsid w:val="0097672C"/>
    <w:rsid w:val="00983505"/>
    <w:rsid w:val="00993BDF"/>
    <w:rsid w:val="009A31D8"/>
    <w:rsid w:val="009A4D25"/>
    <w:rsid w:val="009A5998"/>
    <w:rsid w:val="009A6EB5"/>
    <w:rsid w:val="009B01A7"/>
    <w:rsid w:val="009B0DCE"/>
    <w:rsid w:val="009B5A27"/>
    <w:rsid w:val="009B787B"/>
    <w:rsid w:val="009C3E88"/>
    <w:rsid w:val="009C61C2"/>
    <w:rsid w:val="009D23FD"/>
    <w:rsid w:val="009D5735"/>
    <w:rsid w:val="009E685C"/>
    <w:rsid w:val="009F1D27"/>
    <w:rsid w:val="009F4E23"/>
    <w:rsid w:val="00A04B10"/>
    <w:rsid w:val="00A131FB"/>
    <w:rsid w:val="00A15409"/>
    <w:rsid w:val="00A15E60"/>
    <w:rsid w:val="00A218A6"/>
    <w:rsid w:val="00A2259B"/>
    <w:rsid w:val="00A23795"/>
    <w:rsid w:val="00A2569E"/>
    <w:rsid w:val="00A27782"/>
    <w:rsid w:val="00A31CDE"/>
    <w:rsid w:val="00A33601"/>
    <w:rsid w:val="00A41D03"/>
    <w:rsid w:val="00A41D28"/>
    <w:rsid w:val="00A4451A"/>
    <w:rsid w:val="00A51EA5"/>
    <w:rsid w:val="00A54017"/>
    <w:rsid w:val="00A5580A"/>
    <w:rsid w:val="00A5726B"/>
    <w:rsid w:val="00A57474"/>
    <w:rsid w:val="00A607EE"/>
    <w:rsid w:val="00A67608"/>
    <w:rsid w:val="00A73250"/>
    <w:rsid w:val="00A73AE7"/>
    <w:rsid w:val="00A83078"/>
    <w:rsid w:val="00A8450C"/>
    <w:rsid w:val="00A85186"/>
    <w:rsid w:val="00A9128D"/>
    <w:rsid w:val="00A95FFF"/>
    <w:rsid w:val="00A9702A"/>
    <w:rsid w:val="00AA444C"/>
    <w:rsid w:val="00AA5FF3"/>
    <w:rsid w:val="00AB5CD2"/>
    <w:rsid w:val="00AC2EE4"/>
    <w:rsid w:val="00AD6B6E"/>
    <w:rsid w:val="00AE2A78"/>
    <w:rsid w:val="00AE6325"/>
    <w:rsid w:val="00AE633B"/>
    <w:rsid w:val="00AF2067"/>
    <w:rsid w:val="00AF39AE"/>
    <w:rsid w:val="00B035FC"/>
    <w:rsid w:val="00B04C2F"/>
    <w:rsid w:val="00B04DF6"/>
    <w:rsid w:val="00B102DA"/>
    <w:rsid w:val="00B113E4"/>
    <w:rsid w:val="00B1423E"/>
    <w:rsid w:val="00B15726"/>
    <w:rsid w:val="00B15AB7"/>
    <w:rsid w:val="00B23AF0"/>
    <w:rsid w:val="00B255B1"/>
    <w:rsid w:val="00B44A6D"/>
    <w:rsid w:val="00B4635E"/>
    <w:rsid w:val="00B50B0F"/>
    <w:rsid w:val="00B53321"/>
    <w:rsid w:val="00B64EC5"/>
    <w:rsid w:val="00B6655B"/>
    <w:rsid w:val="00B66C3F"/>
    <w:rsid w:val="00B73778"/>
    <w:rsid w:val="00B82568"/>
    <w:rsid w:val="00B82B8A"/>
    <w:rsid w:val="00B851AF"/>
    <w:rsid w:val="00B92E28"/>
    <w:rsid w:val="00B956E4"/>
    <w:rsid w:val="00BA2C61"/>
    <w:rsid w:val="00BA3EA6"/>
    <w:rsid w:val="00BA485B"/>
    <w:rsid w:val="00BA62D5"/>
    <w:rsid w:val="00BB22C1"/>
    <w:rsid w:val="00BC4497"/>
    <w:rsid w:val="00BD3FC9"/>
    <w:rsid w:val="00BD62A9"/>
    <w:rsid w:val="00BD67B5"/>
    <w:rsid w:val="00BE2E89"/>
    <w:rsid w:val="00BE475B"/>
    <w:rsid w:val="00BF7EFF"/>
    <w:rsid w:val="00C01C80"/>
    <w:rsid w:val="00C02CA6"/>
    <w:rsid w:val="00C11D44"/>
    <w:rsid w:val="00C15E81"/>
    <w:rsid w:val="00C368D7"/>
    <w:rsid w:val="00C40565"/>
    <w:rsid w:val="00C42D9F"/>
    <w:rsid w:val="00C4783D"/>
    <w:rsid w:val="00C661E3"/>
    <w:rsid w:val="00C706EA"/>
    <w:rsid w:val="00C75AEE"/>
    <w:rsid w:val="00C77859"/>
    <w:rsid w:val="00C8374E"/>
    <w:rsid w:val="00C86313"/>
    <w:rsid w:val="00C871DC"/>
    <w:rsid w:val="00C87232"/>
    <w:rsid w:val="00C87C66"/>
    <w:rsid w:val="00C930D6"/>
    <w:rsid w:val="00C934F9"/>
    <w:rsid w:val="00C9458E"/>
    <w:rsid w:val="00CA39DC"/>
    <w:rsid w:val="00CA55AD"/>
    <w:rsid w:val="00CA658E"/>
    <w:rsid w:val="00CA75FD"/>
    <w:rsid w:val="00CB07BC"/>
    <w:rsid w:val="00CB3307"/>
    <w:rsid w:val="00CB5F04"/>
    <w:rsid w:val="00CB7A21"/>
    <w:rsid w:val="00CC2EBB"/>
    <w:rsid w:val="00CC3301"/>
    <w:rsid w:val="00CC3C16"/>
    <w:rsid w:val="00CE3B5E"/>
    <w:rsid w:val="00CE3CC1"/>
    <w:rsid w:val="00CE58C3"/>
    <w:rsid w:val="00CF78F2"/>
    <w:rsid w:val="00D00294"/>
    <w:rsid w:val="00D0080E"/>
    <w:rsid w:val="00D138BD"/>
    <w:rsid w:val="00D160AE"/>
    <w:rsid w:val="00D17688"/>
    <w:rsid w:val="00D30B0E"/>
    <w:rsid w:val="00D3537C"/>
    <w:rsid w:val="00D35518"/>
    <w:rsid w:val="00D36BAB"/>
    <w:rsid w:val="00D46A52"/>
    <w:rsid w:val="00D47013"/>
    <w:rsid w:val="00D50268"/>
    <w:rsid w:val="00D51EAF"/>
    <w:rsid w:val="00D56F33"/>
    <w:rsid w:val="00D57E83"/>
    <w:rsid w:val="00D57FDB"/>
    <w:rsid w:val="00D6459C"/>
    <w:rsid w:val="00D65A67"/>
    <w:rsid w:val="00D67A06"/>
    <w:rsid w:val="00D74E18"/>
    <w:rsid w:val="00D75BC4"/>
    <w:rsid w:val="00D801F3"/>
    <w:rsid w:val="00D8486B"/>
    <w:rsid w:val="00D91F00"/>
    <w:rsid w:val="00D92F3D"/>
    <w:rsid w:val="00D94DA4"/>
    <w:rsid w:val="00D96D59"/>
    <w:rsid w:val="00DA2740"/>
    <w:rsid w:val="00DA488B"/>
    <w:rsid w:val="00DB4EFD"/>
    <w:rsid w:val="00DD2079"/>
    <w:rsid w:val="00DD2D10"/>
    <w:rsid w:val="00DD2E9E"/>
    <w:rsid w:val="00DD32FF"/>
    <w:rsid w:val="00DD67B4"/>
    <w:rsid w:val="00DD6B89"/>
    <w:rsid w:val="00DD6CFC"/>
    <w:rsid w:val="00DE06DE"/>
    <w:rsid w:val="00DE15A2"/>
    <w:rsid w:val="00DE74DA"/>
    <w:rsid w:val="00DF0AFC"/>
    <w:rsid w:val="00E003E1"/>
    <w:rsid w:val="00E017FB"/>
    <w:rsid w:val="00E060E4"/>
    <w:rsid w:val="00E2241A"/>
    <w:rsid w:val="00E22543"/>
    <w:rsid w:val="00E237E6"/>
    <w:rsid w:val="00E2393F"/>
    <w:rsid w:val="00E323DE"/>
    <w:rsid w:val="00E46B85"/>
    <w:rsid w:val="00E47D64"/>
    <w:rsid w:val="00E6634B"/>
    <w:rsid w:val="00E71DF8"/>
    <w:rsid w:val="00E7239D"/>
    <w:rsid w:val="00E74B91"/>
    <w:rsid w:val="00E74C8B"/>
    <w:rsid w:val="00E834BE"/>
    <w:rsid w:val="00E85114"/>
    <w:rsid w:val="00E854ED"/>
    <w:rsid w:val="00E86806"/>
    <w:rsid w:val="00E92F57"/>
    <w:rsid w:val="00E93448"/>
    <w:rsid w:val="00E9499C"/>
    <w:rsid w:val="00E97828"/>
    <w:rsid w:val="00EA7805"/>
    <w:rsid w:val="00ED2643"/>
    <w:rsid w:val="00ED5A5E"/>
    <w:rsid w:val="00ED5FC3"/>
    <w:rsid w:val="00EE2660"/>
    <w:rsid w:val="00EE7BC8"/>
    <w:rsid w:val="00EF0140"/>
    <w:rsid w:val="00EF022D"/>
    <w:rsid w:val="00EF20D5"/>
    <w:rsid w:val="00EF7DE5"/>
    <w:rsid w:val="00F05391"/>
    <w:rsid w:val="00F116CE"/>
    <w:rsid w:val="00F13A59"/>
    <w:rsid w:val="00F15E7C"/>
    <w:rsid w:val="00F15F49"/>
    <w:rsid w:val="00F311CF"/>
    <w:rsid w:val="00F31BF1"/>
    <w:rsid w:val="00F3468E"/>
    <w:rsid w:val="00F359E2"/>
    <w:rsid w:val="00F438A8"/>
    <w:rsid w:val="00F43C18"/>
    <w:rsid w:val="00F44D11"/>
    <w:rsid w:val="00F823F7"/>
    <w:rsid w:val="00F94ED2"/>
    <w:rsid w:val="00FC182F"/>
    <w:rsid w:val="00FE2080"/>
    <w:rsid w:val="00FE3894"/>
    <w:rsid w:val="00FE61E5"/>
    <w:rsid w:val="00FE7600"/>
    <w:rsid w:val="00FF3D85"/>
    <w:rsid w:val="00FF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B0102"/>
  <w15:chartTrackingRefBased/>
  <w15:docId w15:val="{AF284119-4348-4865-BA95-331F58081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D3551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912AD7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unhideWhenUsed/>
    <w:qFormat/>
    <w:rsid w:val="00912AD7"/>
    <w:pPr>
      <w:keepNext/>
      <w:keepLines/>
      <w:numPr>
        <w:ilvl w:val="4"/>
        <w:numId w:val="1"/>
      </w:numPr>
      <w:spacing w:before="80" w:after="40" w:line="360" w:lineRule="auto"/>
      <w:outlineLvl w:val="4"/>
    </w:pPr>
    <w:rPr>
      <w:rFonts w:eastAsiaTheme="majorEastAsia" w:cstheme="majorBidi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912AD7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rsid w:val="00313BD4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4"/>
    <w:link w:val="5"/>
    <w:uiPriority w:val="9"/>
    <w:rsid w:val="00912AD7"/>
    <w:rPr>
      <w:rFonts w:ascii="Times New Roman" w:eastAsiaTheme="majorEastAsia" w:hAnsi="Times New Roman" w:cstheme="majorBidi"/>
      <w:sz w:val="28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ascii="Times New Roman" w:eastAsiaTheme="majorEastAsia" w:hAnsi="Times New Roman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ascii="Times New Roman" w:eastAsiaTheme="majorEastAsia" w:hAnsi="Times New Roman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ascii="Times New Roman" w:eastAsiaTheme="majorEastAsia" w:hAnsi="Times New Roman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ascii="Times New Roman" w:eastAsiaTheme="majorEastAsia" w:hAnsi="Times New Roman" w:cstheme="majorBidi"/>
      <w:color w:val="272727" w:themeColor="text1" w:themeTint="D8"/>
      <w:sz w:val="2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3340C0"/>
    <w:pPr>
      <w:numPr>
        <w:numId w:val="2"/>
      </w:numPr>
      <w:tabs>
        <w:tab w:val="num" w:pos="992"/>
      </w:tabs>
      <w:ind w:left="0"/>
    </w:pPr>
  </w:style>
  <w:style w:type="character" w:customStyle="1" w:styleId="af6">
    <w:name w:val="Список маркированный Знак"/>
    <w:basedOn w:val="af0"/>
    <w:link w:val="a1"/>
    <w:rsid w:val="003340C0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4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5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286A0A"/>
    <w:pPr>
      <w:keepNext/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character" w:styleId="aff3">
    <w:name w:val="annotation reference"/>
    <w:basedOn w:val="a4"/>
    <w:uiPriority w:val="99"/>
    <w:semiHidden/>
    <w:unhideWhenUsed/>
    <w:rsid w:val="00F15E7C"/>
    <w:rPr>
      <w:sz w:val="16"/>
      <w:szCs w:val="16"/>
    </w:rPr>
  </w:style>
  <w:style w:type="paragraph" w:styleId="aff4">
    <w:name w:val="annotation text"/>
    <w:basedOn w:val="a2"/>
    <w:link w:val="aff5"/>
    <w:uiPriority w:val="99"/>
    <w:unhideWhenUsed/>
    <w:rsid w:val="00F15E7C"/>
    <w:rPr>
      <w:sz w:val="20"/>
      <w:szCs w:val="20"/>
    </w:rPr>
  </w:style>
  <w:style w:type="character" w:customStyle="1" w:styleId="aff5">
    <w:name w:val="Текст примечания Знак"/>
    <w:basedOn w:val="a4"/>
    <w:link w:val="aff4"/>
    <w:uiPriority w:val="99"/>
    <w:rsid w:val="00F15E7C"/>
    <w:rPr>
      <w:rFonts w:ascii="Times New Roman" w:hAnsi="Times New Roman"/>
      <w:sz w:val="20"/>
      <w:szCs w:val="20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F15E7C"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F15E7C"/>
    <w:rPr>
      <w:rFonts w:ascii="Times New Roman" w:hAnsi="Times New Roman"/>
      <w:b/>
      <w:bCs/>
      <w:sz w:val="20"/>
      <w:szCs w:val="20"/>
    </w:rPr>
  </w:style>
  <w:style w:type="character" w:styleId="aff8">
    <w:name w:val="Placeholder Text"/>
    <w:basedOn w:val="a4"/>
    <w:uiPriority w:val="99"/>
    <w:semiHidden/>
    <w:rsid w:val="002A2127"/>
    <w:rPr>
      <w:color w:val="666666"/>
    </w:rPr>
  </w:style>
  <w:style w:type="character" w:styleId="aff9">
    <w:name w:val="Strong"/>
    <w:basedOn w:val="a4"/>
    <w:uiPriority w:val="22"/>
    <w:qFormat/>
    <w:rsid w:val="002657E6"/>
    <w:rPr>
      <w:b/>
      <w:bCs/>
    </w:rPr>
  </w:style>
  <w:style w:type="paragraph" w:customStyle="1" w:styleId="12">
    <w:name w:val="Стиль1"/>
    <w:basedOn w:val="4"/>
    <w:link w:val="13"/>
    <w:qFormat/>
    <w:rsid w:val="007604E4"/>
    <w:pPr>
      <w:spacing w:before="482" w:after="482" w:line="360" w:lineRule="auto"/>
    </w:pPr>
    <w:rPr>
      <w:b/>
      <w:bCs/>
      <w:i w:val="0"/>
      <w:iCs w:val="0"/>
      <w:color w:val="auto"/>
    </w:rPr>
  </w:style>
  <w:style w:type="character" w:customStyle="1" w:styleId="13">
    <w:name w:val="Стиль1 Знак"/>
    <w:basedOn w:val="40"/>
    <w:link w:val="12"/>
    <w:rsid w:val="007604E4"/>
    <w:rPr>
      <w:rFonts w:ascii="Times New Roman" w:eastAsiaTheme="majorEastAsia" w:hAnsi="Times New Roman" w:cstheme="majorBidi"/>
      <w:b/>
      <w:bCs/>
      <w:i w:val="0"/>
      <w:iCs w:val="0"/>
      <w:color w:val="0F4761" w:themeColor="accent1" w:themeShade="BF"/>
      <w:sz w:val="28"/>
    </w:rPr>
  </w:style>
  <w:style w:type="character" w:styleId="HTML">
    <w:name w:val="HTML Code"/>
    <w:basedOn w:val="a4"/>
    <w:uiPriority w:val="99"/>
    <w:semiHidden/>
    <w:unhideWhenUsed/>
    <w:rsid w:val="007604E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2"/>
    <w:link w:val="HTML1"/>
    <w:uiPriority w:val="99"/>
    <w:semiHidden/>
    <w:unhideWhenUsed/>
    <w:rsid w:val="00351133"/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4"/>
    <w:link w:val="HTML0"/>
    <w:uiPriority w:val="99"/>
    <w:semiHidden/>
    <w:rsid w:val="00351133"/>
    <w:rPr>
      <w:rFonts w:ascii="Consolas" w:hAnsi="Consolas"/>
      <w:sz w:val="20"/>
      <w:szCs w:val="20"/>
    </w:rPr>
  </w:style>
  <w:style w:type="character" w:customStyle="1" w:styleId="14">
    <w:name w:val="Неразрешенное упоминание1"/>
    <w:basedOn w:val="a4"/>
    <w:uiPriority w:val="99"/>
    <w:semiHidden/>
    <w:unhideWhenUsed/>
    <w:rsid w:val="00132C79"/>
    <w:rPr>
      <w:color w:val="605E5C"/>
      <w:shd w:val="clear" w:color="auto" w:fill="E1DFDD"/>
    </w:rPr>
  </w:style>
  <w:style w:type="character" w:customStyle="1" w:styleId="answerparsertextcontainerziiv">
    <w:name w:val="answerparser_textcontainer__z_iiv"/>
    <w:basedOn w:val="a4"/>
    <w:rsid w:val="00261455"/>
  </w:style>
  <w:style w:type="paragraph" w:customStyle="1" w:styleId="answerparserlistitemxqlov">
    <w:name w:val="answerparser_listitem__xqlov"/>
    <w:basedOn w:val="a2"/>
    <w:rsid w:val="00261455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ffa">
    <w:name w:val="FollowedHyperlink"/>
    <w:basedOn w:val="a4"/>
    <w:uiPriority w:val="99"/>
    <w:semiHidden/>
    <w:unhideWhenUsed/>
    <w:rsid w:val="00107049"/>
    <w:rPr>
      <w:color w:val="96607D" w:themeColor="followedHyperlink"/>
      <w:u w:val="single"/>
    </w:rPr>
  </w:style>
  <w:style w:type="paragraph" w:styleId="affb">
    <w:name w:val="Balloon Text"/>
    <w:basedOn w:val="a2"/>
    <w:link w:val="affc"/>
    <w:uiPriority w:val="99"/>
    <w:semiHidden/>
    <w:unhideWhenUsed/>
    <w:rsid w:val="00D57E83"/>
    <w:rPr>
      <w:rFonts w:ascii="Segoe UI" w:hAnsi="Segoe UI" w:cs="Segoe UI"/>
      <w:sz w:val="18"/>
      <w:szCs w:val="18"/>
    </w:rPr>
  </w:style>
  <w:style w:type="character" w:customStyle="1" w:styleId="affc">
    <w:name w:val="Текст выноски Знак"/>
    <w:basedOn w:val="a4"/>
    <w:link w:val="affb"/>
    <w:uiPriority w:val="99"/>
    <w:semiHidden/>
    <w:rsid w:val="00D57E8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9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1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7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9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8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6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5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1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1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32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81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4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4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83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649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1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5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8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405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8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7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90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92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0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2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93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0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1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5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4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4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92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5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0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13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87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30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0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4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1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70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7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2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1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5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20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943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1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3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58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92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kotlinlang.org/docs/android-overview.html" TargetMode="External"/><Relationship Id="rId25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hyperlink" Target="https://znanium.ru/catalog/product/2149043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lesmatveev.narod.ru/knigi_proect/ci_sharp.pdf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kpfu.ru/portal/docs/F304170973/Aleksandrova_I_L___Tumakov_D_N_P.pdf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exandr\Desktop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C37D8-626D-4A45-8E8B-8F1F30F6E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1083</TotalTime>
  <Pages>25</Pages>
  <Words>4196</Words>
  <Characters>23920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</dc:creator>
  <cp:keywords/>
  <dc:description/>
  <cp:lastModifiedBy>No Vlad</cp:lastModifiedBy>
  <cp:revision>106</cp:revision>
  <dcterms:created xsi:type="dcterms:W3CDTF">2025-05-30T16:03:00Z</dcterms:created>
  <dcterms:modified xsi:type="dcterms:W3CDTF">2025-06-26T20:02:00Z</dcterms:modified>
</cp:coreProperties>
</file>
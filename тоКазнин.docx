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id w:val="1810832086"/>
        <w:docPartObj>
          <w:docPartGallery w:val="Cover Pages"/>
          <w:docPartUnique/>
        </w:docPartObj>
      </w:sdtPr>
      <w:sdtEndPr>
        <w:rPr>
          <w:b w:val="0"/>
          <w:bCs w:val="0"/>
        </w:rPr>
      </w:sdtEndPr>
      <w:sdtContent>
        <w:p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ФЕДЕРАЛЬНОЕ ГОСУДАРСТВЕННОЕ БЮДЖЕТНОЕ ОБРАЗОВАТЕЛЬНОЕ</w:t>
          </w:r>
        </w:p>
        <w:p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УЧРЕЖДЕНИЕ ВЫСШЕГО ОБРАЗОВАНИЯ</w:t>
          </w:r>
        </w:p>
        <w:p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«САНКТ-ПЕТЕРБУРГСКИЙ ГОСУДАРСТВЕННЫЙ УНИВЕРСИТЕТ ТЕЛЕКОММУНИКАЦИЙ ИМ. ПРОФ. М.А. БОНЧ-БРУЕВИЧА»</w:t>
          </w:r>
        </w:p>
        <w:p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(СПбГУТ)</w:t>
          </w:r>
        </w:p>
        <w:p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АРХАНГЕЛЬСКИЙ КОЛЛЕДЖ ТЕЛЕКОММУНИКАЦИЙ</w:t>
          </w:r>
        </w:p>
        <w:p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ИМ. Б.Л. РОЗИНГА (ФИЛИАЛ) СПбГУТ</w:t>
          </w:r>
        </w:p>
        <w:p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(АКТ (ф) СПбГУТ)</w:t>
          </w:r>
        </w:p>
        <w:p w:rsidR="00CA55AD" w:rsidRPr="002E1075" w:rsidRDefault="00CA55AD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:rsidR="00CA55AD" w:rsidRDefault="00CA55AD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:rsidR="00670A29" w:rsidRDefault="00670A29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:rsidR="00670A29" w:rsidRDefault="00670A29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:rsidR="00670A29" w:rsidRDefault="00670A29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:rsidR="00CA55AD" w:rsidRPr="002E1075" w:rsidRDefault="00CA55AD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СОГЛАСОВАНО</w:t>
          </w:r>
        </w:p>
        <w:p w:rsidR="00CA55AD" w:rsidRPr="002E1075" w:rsidRDefault="00CA55AD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Рук. предприятия</w:t>
          </w:r>
        </w:p>
        <w:p w:rsidR="00CA55AD" w:rsidRPr="002E1075" w:rsidRDefault="00CA55AD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Cs/>
              <w:kern w:val="0"/>
              <w:szCs w:val="28"/>
              <w:lang w:eastAsia="ru-RU"/>
              <w14:ligatures w14:val="none"/>
            </w:rPr>
            <w:t>___________</w:t>
          </w: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</w:t>
          </w:r>
          <w:r w:rsidR="008920D4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А.С. Казнин</w:t>
          </w:r>
        </w:p>
        <w:p w:rsidR="00CA55AD" w:rsidRPr="002E1075" w:rsidRDefault="00CA55AD" w:rsidP="002E1075">
          <w:pPr>
            <w:widowControl w:val="0"/>
            <w:tabs>
              <w:tab w:val="left" w:pos="426"/>
              <w:tab w:val="left" w:pos="1701"/>
              <w:tab w:val="left" w:pos="9360"/>
            </w:tabs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>(Подпись)</w:t>
          </w:r>
          <w:r w:rsidRPr="002E1075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</w:r>
          <w:r w:rsidR="008920D4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 xml:space="preserve">   </w:t>
          </w:r>
          <w:r w:rsidRPr="002E1075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>(И.О. Фамилия)</w:t>
          </w:r>
        </w:p>
        <w:p w:rsidR="00CA55AD" w:rsidRPr="002E1075" w:rsidRDefault="00CA55AD" w:rsidP="002E1075">
          <w:pPr>
            <w:widowControl w:val="0"/>
            <w:tabs>
              <w:tab w:val="left" w:pos="567"/>
              <w:tab w:val="left" w:pos="1276"/>
              <w:tab w:val="left" w:pos="252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«</w:t>
          </w:r>
          <w:r w:rsidR="008920D4" w:rsidRPr="008920D4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12</w:t>
          </w: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»</w:t>
          </w:r>
          <w:r w:rsidR="008920D4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</w:t>
          </w:r>
          <w:r w:rsidR="008920D4" w:rsidRPr="008920D4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апреля</w:t>
          </w:r>
          <w:r w:rsidR="008920D4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</w:t>
          </w: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20</w:t>
          </w:r>
          <w:r w:rsidR="006E7398" w:rsidRPr="006E7398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2</w:t>
          </w:r>
          <w:r w:rsidR="008920D4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6</w:t>
          </w: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г.</w:t>
          </w:r>
        </w:p>
        <w:p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ТЕХНИЧЕСКИЙ ОТЧЁТ</w:t>
          </w:r>
        </w:p>
        <w:p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по ПМ.</w:t>
          </w:r>
          <w:r w:rsidR="00C43868">
            <w:rPr>
              <w:rFonts w:eastAsia="Times New Roman" w:cs="Times New Roman"/>
              <w:b/>
              <w:kern w:val="0"/>
              <w:sz w:val="56"/>
              <w:szCs w:val="24"/>
              <w:u w:val="single"/>
              <w:lang w:eastAsia="ru-RU"/>
              <w14:ligatures w14:val="none"/>
            </w:rPr>
            <w:t>02</w:t>
          </w:r>
          <w:r w:rsidR="00084431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, ПМ.</w:t>
          </w:r>
          <w:r w:rsidR="00084431" w:rsidRPr="00084431">
            <w:rPr>
              <w:rFonts w:eastAsia="Times New Roman" w:cs="Times New Roman"/>
              <w:b/>
              <w:kern w:val="0"/>
              <w:sz w:val="56"/>
              <w:szCs w:val="24"/>
              <w:u w:val="single"/>
              <w:lang w:eastAsia="ru-RU"/>
              <w14:ligatures w14:val="none"/>
            </w:rPr>
            <w:t>0</w:t>
          </w:r>
          <w:r w:rsidR="00C43868">
            <w:rPr>
              <w:rFonts w:eastAsia="Times New Roman" w:cs="Times New Roman"/>
              <w:b/>
              <w:kern w:val="0"/>
              <w:sz w:val="56"/>
              <w:szCs w:val="24"/>
              <w:u w:val="single"/>
              <w:lang w:eastAsia="ru-RU"/>
              <w14:ligatures w14:val="none"/>
            </w:rPr>
            <w:t>4</w:t>
          </w:r>
        </w:p>
        <w:tbl>
          <w:tblPr>
            <w:tblW w:w="0" w:type="auto"/>
            <w:tblBorders>
              <w:insideH w:val="single" w:sz="8" w:space="0" w:color="auto"/>
              <w:insideV w:val="single" w:sz="8" w:space="0" w:color="auto"/>
            </w:tblBorders>
            <w:tblLook w:val="04A0" w:firstRow="1" w:lastRow="0" w:firstColumn="1" w:lastColumn="0" w:noHBand="0" w:noVBand="1"/>
          </w:tblPr>
          <w:tblGrid>
            <w:gridCol w:w="9354"/>
          </w:tblGrid>
          <w:tr w:rsidR="00CA55AD" w:rsidRPr="002E1075" w:rsidTr="0040071C">
            <w:trPr>
              <w:trHeight w:val="680"/>
            </w:trPr>
            <w:tc>
              <w:tcPr>
                <w:tcW w:w="9354" w:type="dxa"/>
                <w:vAlign w:val="bottom"/>
              </w:tcPr>
              <w:p w:rsidR="00CA55AD" w:rsidRPr="00084431" w:rsidRDefault="008920D4" w:rsidP="002E1075">
                <w:pPr>
                  <w:widowControl w:val="0"/>
                  <w:ind w:left="-113" w:right="-113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ООО «ВЕГА-С»</w:t>
                </w:r>
              </w:p>
            </w:tc>
          </w:tr>
          <w:tr w:rsidR="00084431" w:rsidRPr="002E1075" w:rsidTr="00084431">
            <w:trPr>
              <w:trHeight w:val="680"/>
            </w:trPr>
            <w:tc>
              <w:tcPr>
                <w:tcW w:w="9354" w:type="dxa"/>
                <w:vAlign w:val="bottom"/>
              </w:tcPr>
              <w:p w:rsidR="00084431" w:rsidRPr="00084431" w:rsidRDefault="00084431" w:rsidP="002E1075">
                <w:pPr>
                  <w:widowControl w:val="0"/>
                  <w:ind w:left="-113" w:right="-113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 w:rsidRPr="00084431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Информационные системы и программирование</w:t>
                </w:r>
              </w:p>
            </w:tc>
          </w:tr>
          <w:tr w:rsidR="00084431" w:rsidRPr="002E1075" w:rsidTr="00084431">
            <w:trPr>
              <w:trHeight w:val="680"/>
            </w:trPr>
            <w:tc>
              <w:tcPr>
                <w:tcW w:w="9354" w:type="dxa"/>
                <w:vAlign w:val="bottom"/>
              </w:tcPr>
              <w:p w:rsidR="00084431" w:rsidRPr="00084431" w:rsidRDefault="00084431" w:rsidP="00084431">
                <w:pPr>
                  <w:widowControl w:val="0"/>
                  <w:ind w:right="60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09.02.07. 2</w:t>
                </w:r>
                <w:r w:rsidR="008920D4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6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ТО0</w:t>
                </w:r>
                <w:r w:rsidR="008920D4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2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 xml:space="preserve">. </w:t>
                </w:r>
                <w:r w:rsidR="006533C0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0</w:t>
                </w:r>
                <w:r w:rsidR="00886203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12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 xml:space="preserve"> ПЗ</w:t>
                </w:r>
              </w:p>
            </w:tc>
          </w:tr>
          <w:tr w:rsidR="00CA55AD" w:rsidRPr="002E1075" w:rsidTr="0040071C">
            <w:trPr>
              <w:trHeight w:val="227"/>
            </w:trPr>
            <w:tc>
              <w:tcPr>
                <w:tcW w:w="9354" w:type="dxa"/>
              </w:tcPr>
              <w:p w:rsidR="00CA55AD" w:rsidRPr="002E1075" w:rsidRDefault="00CA55AD" w:rsidP="002E1075">
                <w:pPr>
                  <w:widowControl w:val="0"/>
                  <w:ind w:right="60"/>
                  <w:jc w:val="center"/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</w:t>
                </w:r>
                <w:r w:rsidR="00362590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О</w:t>
                </w:r>
                <w:r w:rsidR="00362590"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бозначение документа</w:t>
                </w: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)</w:t>
                </w:r>
              </w:p>
            </w:tc>
          </w:tr>
        </w:tbl>
        <w:p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:rsidR="00CA55AD" w:rsidRPr="00495E8A" w:rsidRDefault="00CA55AD" w:rsidP="00495E8A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val="en-US" w:eastAsia="ru-RU"/>
              <w14:ligatures w14:val="none"/>
            </w:rPr>
          </w:pPr>
        </w:p>
        <w:p w:rsidR="00CA55AD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:rsidR="00670A29" w:rsidRDefault="00670A29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:rsidR="00670A29" w:rsidRPr="000C03D0" w:rsidRDefault="00670A29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val="en-US" w:eastAsia="ru-RU"/>
              <w14:ligatures w14:val="none"/>
            </w:rPr>
          </w:pPr>
        </w:p>
        <w:p w:rsidR="00CA55AD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:rsidR="0017622C" w:rsidRPr="002E1075" w:rsidRDefault="0017622C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tbl>
          <w:tblPr>
            <w:tblW w:w="0" w:type="auto"/>
            <w:tblLayout w:type="fixed"/>
            <w:tblLook w:val="04A0" w:firstRow="1" w:lastRow="0" w:firstColumn="1" w:lastColumn="0" w:noHBand="0" w:noVBand="1"/>
          </w:tblPr>
          <w:tblGrid>
            <w:gridCol w:w="1384"/>
            <w:gridCol w:w="626"/>
            <w:gridCol w:w="1926"/>
            <w:gridCol w:w="1661"/>
            <w:gridCol w:w="1599"/>
            <w:gridCol w:w="2268"/>
          </w:tblGrid>
          <w:tr w:rsidR="00CA55AD" w:rsidRPr="00E93448" w:rsidTr="0040071C">
            <w:tc>
              <w:tcPr>
                <w:tcW w:w="1384" w:type="dxa"/>
              </w:tcPr>
              <w:p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bCs/>
                    <w:iCs/>
                    <w:kern w:val="0"/>
                    <w:szCs w:val="28"/>
                    <w:lang w:eastAsia="ru-RU"/>
                    <w14:ligatures w14:val="none"/>
                  </w:rPr>
                  <w:t>Студент</w:t>
                </w:r>
              </w:p>
            </w:tc>
            <w:tc>
              <w:tcPr>
                <w:tcW w:w="2552" w:type="dxa"/>
                <w:gridSpan w:val="2"/>
                <w:tcBorders>
                  <w:bottom w:val="single" w:sz="8" w:space="0" w:color="auto"/>
                </w:tcBorders>
              </w:tcPr>
              <w:p w:rsidR="00CA55AD" w:rsidRPr="00E93448" w:rsidRDefault="00886203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ИСПП-21</w:t>
                </w:r>
              </w:p>
            </w:tc>
            <w:tc>
              <w:tcPr>
                <w:tcW w:w="1661" w:type="dxa"/>
                <w:tcBorders>
                  <w:bottom w:val="single" w:sz="8" w:space="0" w:color="auto"/>
                </w:tcBorders>
              </w:tcPr>
              <w:p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1599" w:type="dxa"/>
                <w:tcBorders>
                  <w:bottom w:val="single" w:sz="8" w:space="0" w:color="auto"/>
                </w:tcBorders>
              </w:tcPr>
              <w:p w:rsidR="00CA55AD" w:rsidRPr="00E93448" w:rsidRDefault="008B4A00" w:rsidP="002E1075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12.04.2026</w:t>
                </w:r>
              </w:p>
            </w:tc>
            <w:tc>
              <w:tcPr>
                <w:tcW w:w="2268" w:type="dxa"/>
                <w:tcBorders>
                  <w:bottom w:val="single" w:sz="8" w:space="0" w:color="auto"/>
                </w:tcBorders>
              </w:tcPr>
              <w:p w:rsidR="00CA55AD" w:rsidRPr="00E93448" w:rsidRDefault="00886203" w:rsidP="002E1075">
                <w:pPr>
                  <w:spacing w:line="320" w:lineRule="exact"/>
                  <w:jc w:val="righ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В.А. Казнин</w:t>
                </w:r>
              </w:p>
            </w:tc>
          </w:tr>
          <w:tr w:rsidR="00CA55AD" w:rsidRPr="002E1075" w:rsidTr="0040071C">
            <w:tc>
              <w:tcPr>
                <w:tcW w:w="1384" w:type="dxa"/>
              </w:tcPr>
              <w:p w:rsidR="00CA55AD" w:rsidRPr="00E93448" w:rsidRDefault="00CA55AD" w:rsidP="002E1075">
                <w:pPr>
                  <w:widowControl w:val="0"/>
                  <w:spacing w:line="320" w:lineRule="exact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2552" w:type="dxa"/>
                <w:gridSpan w:val="2"/>
                <w:tcBorders>
                  <w:top w:val="single" w:sz="8" w:space="0" w:color="auto"/>
                </w:tcBorders>
              </w:tcPr>
              <w:p w:rsidR="00CA55AD" w:rsidRPr="00E93448" w:rsidRDefault="00CA55AD" w:rsidP="002E1075">
                <w:pPr>
                  <w:widowControl w:val="0"/>
                  <w:spacing w:before="60"/>
                  <w:jc w:val="left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(Группа)</w:t>
                </w:r>
              </w:p>
            </w:tc>
            <w:tc>
              <w:tcPr>
                <w:tcW w:w="1661" w:type="dxa"/>
                <w:tcBorders>
                  <w:top w:val="single" w:sz="8" w:space="0" w:color="auto"/>
                </w:tcBorders>
              </w:tcPr>
              <w:p w:rsidR="00CA55AD" w:rsidRPr="00E93448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(Подпись)</w:t>
                </w:r>
              </w:p>
            </w:tc>
            <w:tc>
              <w:tcPr>
                <w:tcW w:w="1599" w:type="dxa"/>
                <w:tcBorders>
                  <w:top w:val="single" w:sz="8" w:space="0" w:color="auto"/>
                </w:tcBorders>
              </w:tcPr>
              <w:p w:rsidR="00CA55AD" w:rsidRPr="00E93448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(Дата)</w:t>
                </w:r>
              </w:p>
            </w:tc>
            <w:tc>
              <w:tcPr>
                <w:tcW w:w="2268" w:type="dxa"/>
                <w:tcBorders>
                  <w:top w:val="single" w:sz="8" w:space="0" w:color="auto"/>
                </w:tcBorders>
              </w:tcPr>
              <w:p w:rsidR="00CA55AD" w:rsidRPr="00E93448" w:rsidRDefault="00CA55AD" w:rsidP="002E1075">
                <w:pPr>
                  <w:widowControl w:val="0"/>
                  <w:spacing w:before="60"/>
                  <w:jc w:val="right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(И.О. Фамилия)</w:t>
                </w:r>
              </w:p>
            </w:tc>
          </w:tr>
          <w:tr w:rsidR="00CA55AD" w:rsidRPr="002E1075" w:rsidTr="0040071C">
            <w:tc>
              <w:tcPr>
                <w:tcW w:w="3936" w:type="dxa"/>
                <w:gridSpan w:val="3"/>
              </w:tcPr>
              <w:p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Рук. практики от предприятия</w:t>
                </w:r>
              </w:p>
            </w:tc>
            <w:tc>
              <w:tcPr>
                <w:tcW w:w="1661" w:type="dxa"/>
                <w:tcBorders>
                  <w:bottom w:val="single" w:sz="8" w:space="0" w:color="auto"/>
                </w:tcBorders>
              </w:tcPr>
              <w:p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1599" w:type="dxa"/>
                <w:tcBorders>
                  <w:bottom w:val="single" w:sz="8" w:space="0" w:color="auto"/>
                </w:tcBorders>
              </w:tcPr>
              <w:p w:rsidR="00CA55AD" w:rsidRPr="00E93448" w:rsidRDefault="008B4A00" w:rsidP="002E1075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12.04.2026</w:t>
                </w:r>
              </w:p>
            </w:tc>
            <w:tc>
              <w:tcPr>
                <w:tcW w:w="2268" w:type="dxa"/>
                <w:tcBorders>
                  <w:bottom w:val="single" w:sz="8" w:space="0" w:color="auto"/>
                </w:tcBorders>
              </w:tcPr>
              <w:p w:rsidR="00CA55AD" w:rsidRPr="00E93448" w:rsidRDefault="005A42A4" w:rsidP="002E1075">
                <w:pPr>
                  <w:spacing w:line="320" w:lineRule="exact"/>
                  <w:jc w:val="righ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А.С. Казнин</w:t>
                </w:r>
              </w:p>
            </w:tc>
          </w:tr>
          <w:tr w:rsidR="00CA55AD" w:rsidRPr="002E1075" w:rsidTr="0040071C">
            <w:tc>
              <w:tcPr>
                <w:tcW w:w="2010" w:type="dxa"/>
                <w:gridSpan w:val="2"/>
              </w:tcPr>
              <w:p w:rsidR="00CA55AD" w:rsidRPr="002E1075" w:rsidRDefault="00CA55AD" w:rsidP="002E1075">
                <w:pPr>
                  <w:widowControl w:val="0"/>
                  <w:spacing w:line="320" w:lineRule="exact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926" w:type="dxa"/>
              </w:tcPr>
              <w:p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661" w:type="dxa"/>
              </w:tcPr>
              <w:p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(Подпись)</w:t>
                </w:r>
              </w:p>
            </w:tc>
            <w:tc>
              <w:tcPr>
                <w:tcW w:w="1599" w:type="dxa"/>
                <w:tcBorders>
                  <w:top w:val="single" w:sz="8" w:space="0" w:color="auto"/>
                </w:tcBorders>
              </w:tcPr>
              <w:p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(Дата)</w:t>
                </w:r>
              </w:p>
            </w:tc>
            <w:tc>
              <w:tcPr>
                <w:tcW w:w="2268" w:type="dxa"/>
                <w:tcBorders>
                  <w:top w:val="single" w:sz="8" w:space="0" w:color="auto"/>
                </w:tcBorders>
              </w:tcPr>
              <w:p w:rsidR="00CA55AD" w:rsidRPr="002E1075" w:rsidRDefault="00CA55AD" w:rsidP="002E1075">
                <w:pPr>
                  <w:widowControl w:val="0"/>
                  <w:spacing w:before="60"/>
                  <w:jc w:val="right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(И.О. Фамилия)</w:t>
                </w:r>
              </w:p>
            </w:tc>
          </w:tr>
        </w:tbl>
        <w:p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:rsidR="00CA55AD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:rsidR="0017622C" w:rsidRPr="002E1075" w:rsidRDefault="0017622C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:rsidR="00CA55AD" w:rsidRPr="00800364" w:rsidRDefault="00CA55AD" w:rsidP="00800364">
          <w:pPr>
            <w:spacing w:after="160" w:line="259" w:lineRule="auto"/>
            <w:jc w:val="center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Архангельск 2026</w:t>
          </w:r>
        </w:p>
      </w:sdtContent>
    </w:sdt>
    <w:p w:rsidR="008532F7" w:rsidRDefault="008532F7" w:rsidP="00C02CA6">
      <w:pPr>
        <w:pStyle w:val="af8"/>
      </w:pPr>
      <w:r>
        <w:lastRenderedPageBreak/>
        <w:t>Содержание</w:t>
      </w:r>
    </w:p>
    <w:p w:rsidR="00343221" w:rsidRDefault="009968BE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Перечень сокращений и обозначений</w:t>
      </w:r>
      <w:r>
        <w:tab/>
        <w:t>3</w:t>
      </w:r>
    </w:p>
    <w:p w:rsidR="00343221" w:rsidRDefault="007717F2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Введение</w:t>
      </w:r>
      <w:r>
        <w:tab/>
        <w:t>4</w:t>
      </w:r>
    </w:p>
    <w:p w:rsidR="00343221" w:rsidRDefault="007717F2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1 Охрана труда и техника безопасности при работе на ПК</w:t>
      </w:r>
      <w:r>
        <w:tab/>
        <w:t>6</w:t>
      </w:r>
    </w:p>
    <w:p w:rsidR="00343221" w:rsidRDefault="007717F2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1.1 Общие требования безопасности</w:t>
      </w:r>
      <w:r>
        <w:tab/>
        <w:t>6</w:t>
      </w:r>
    </w:p>
    <w:p w:rsidR="00343221" w:rsidRDefault="007717F2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1.2 Требования безопасности перед началом работы</w:t>
      </w:r>
      <w:r>
        <w:tab/>
        <w:t>6</w:t>
      </w:r>
    </w:p>
    <w:p w:rsidR="00343221" w:rsidRDefault="007717F2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1.3 Требования безопасности во время работы</w:t>
      </w:r>
      <w:r>
        <w:tab/>
        <w:t>7</w:t>
      </w:r>
    </w:p>
    <w:p w:rsidR="00343221" w:rsidRDefault="007717F2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1.4 Требования охраны труда в аварийных ситуациях</w:t>
      </w:r>
      <w:r>
        <w:tab/>
        <w:t>7</w:t>
      </w:r>
    </w:p>
    <w:p w:rsidR="00343221" w:rsidRDefault="007717F2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1.5 Требования охраны труда по окончании работы</w:t>
      </w:r>
      <w:r>
        <w:tab/>
        <w:t>8</w:t>
      </w:r>
    </w:p>
    <w:p w:rsidR="00343221" w:rsidRDefault="007717F2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2 Выполнение работ по ПМ.02</w:t>
      </w:r>
      <w:r>
        <w:tab/>
        <w:t>9</w:t>
      </w:r>
    </w:p>
    <w:p w:rsidR="00343221" w:rsidRDefault="007717F2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2.1 Анализ и разработка требований</w:t>
      </w:r>
      <w:r>
        <w:tab/>
        <w:t>9</w:t>
      </w:r>
    </w:p>
    <w:p w:rsidR="00343221" w:rsidRDefault="007717F2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2.2 Выбор состава программных и технических средств</w:t>
      </w:r>
      <w:r>
        <w:tab/>
        <w:t>10</w:t>
      </w:r>
    </w:p>
    <w:p w:rsidR="00343221" w:rsidRDefault="007717F2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2.3 Проектирование ПО</w:t>
      </w:r>
      <w:r>
        <w:tab/>
        <w:t>10</w:t>
      </w:r>
    </w:p>
    <w:p w:rsidR="00343221" w:rsidRDefault="007717F2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2.4 Разработка и интеграция программных модулей</w:t>
      </w:r>
      <w:r>
        <w:tab/>
        <w:t>13</w:t>
      </w:r>
    </w:p>
    <w:p w:rsidR="00343221" w:rsidRDefault="007717F2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2.5 Описание работы с системой контроля версий и проверка соответствия стандартам кодирования</w:t>
      </w:r>
      <w:r>
        <w:tab/>
        <w:t>13</w:t>
      </w:r>
    </w:p>
    <w:p w:rsidR="00343221" w:rsidRDefault="007717F2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2.6 Отладка и тестирование программных модулей</w:t>
      </w:r>
      <w:r>
        <w:tab/>
        <w:t>14</w:t>
      </w:r>
    </w:p>
    <w:p w:rsidR="00343221" w:rsidRDefault="007717F2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3 Выполнение работ по ПМ.04</w:t>
      </w:r>
      <w:r>
        <w:tab/>
        <w:t>17</w:t>
      </w:r>
    </w:p>
    <w:p w:rsidR="00343221" w:rsidRDefault="007717F2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3.1 Настройка конфигурации и инсталляция ПО</w:t>
      </w:r>
      <w:r>
        <w:tab/>
        <w:t>17</w:t>
      </w:r>
    </w:p>
    <w:p w:rsidR="00343221" w:rsidRDefault="007717F2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3.2 Анализ эксплуатационных характеристик</w:t>
      </w:r>
      <w:r>
        <w:tab/>
        <w:t>18</w:t>
      </w:r>
    </w:p>
    <w:p w:rsidR="00343221" w:rsidRDefault="007717F2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3.3 Модификация компонентов ПО</w:t>
      </w:r>
      <w:r>
        <w:tab/>
        <w:t>18</w:t>
      </w:r>
    </w:p>
    <w:p w:rsidR="00343221" w:rsidRDefault="007717F2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3.4 Обеспечение защиты ПО и данных</w:t>
      </w:r>
      <w:r>
        <w:tab/>
        <w:t>21</w:t>
      </w:r>
    </w:p>
    <w:p w:rsidR="00343221" w:rsidRDefault="007717F2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Заключение</w:t>
      </w:r>
      <w:r>
        <w:tab/>
        <w:t>22</w:t>
      </w:r>
    </w:p>
    <w:p w:rsidR="00343221" w:rsidRDefault="007717F2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t>Список использованных источников</w:t>
      </w:r>
      <w:r>
        <w:tab/>
        <w:t>23</w:t>
      </w:r>
    </w:p>
    <w:p w:rsidR="008532F7" w:rsidRPr="008532F7" w:rsidRDefault="008532F7" w:rsidP="008532F7"/>
    <w:p w:rsidR="00800364" w:rsidRDefault="00800364" w:rsidP="00800364">
      <w:pPr>
        <w:pStyle w:val="a7"/>
      </w:pPr>
      <w:r>
        <w:lastRenderedPageBreak/>
        <w:t>Перечень сокращений и обозначений</w:t>
      </w:r>
    </w:p>
    <w:p w:rsidR="006D0C39" w:rsidRDefault="006D0C39" w:rsidP="006D0C39">
      <w:pPr>
        <w:pStyle w:val="a3"/>
      </w:pPr>
      <w:r>
        <w:t>В настоящем техническом отчете применяются следующие сокращения и обозначения:</w:t>
      </w:r>
    </w:p>
    <w:p w:rsidR="006A7B9D" w:rsidRDefault="006A7B9D" w:rsidP="006D0C39">
      <w:pPr>
        <w:pStyle w:val="a3"/>
      </w:pPr>
      <w:r>
        <w:t>БД – база данных</w:t>
      </w:r>
    </w:p>
    <w:p w:rsidR="006A7B9D" w:rsidRDefault="006A7B9D" w:rsidP="00CB19D0">
      <w:pPr>
        <w:pStyle w:val="a3"/>
      </w:pPr>
      <w:r>
        <w:t>КС – компьютерные средства</w:t>
      </w:r>
    </w:p>
    <w:p w:rsidR="006A7B9D" w:rsidRPr="00B727C4" w:rsidRDefault="006A7B9D" w:rsidP="00CC0393">
      <w:pPr>
        <w:pStyle w:val="a3"/>
      </w:pPr>
      <w:r>
        <w:t>ОС – операционная система</w:t>
      </w:r>
    </w:p>
    <w:p w:rsidR="006A7B9D" w:rsidRPr="00614BBD" w:rsidRDefault="006A7B9D" w:rsidP="004B5EE2">
      <w:pPr>
        <w:pStyle w:val="a3"/>
      </w:pPr>
      <w:r>
        <w:t>ПК – персональный компьютер</w:t>
      </w:r>
    </w:p>
    <w:p w:rsidR="006A7B9D" w:rsidRPr="00A2059F" w:rsidRDefault="006A7B9D" w:rsidP="002D0CEC">
      <w:pPr>
        <w:pStyle w:val="a3"/>
      </w:pPr>
      <w:r>
        <w:t>ПМ – программный модуль</w:t>
      </w:r>
    </w:p>
    <w:p w:rsidR="006A7B9D" w:rsidRPr="00A2059F" w:rsidRDefault="006A7B9D" w:rsidP="00CB19D0">
      <w:pPr>
        <w:pStyle w:val="a3"/>
      </w:pPr>
      <w:r>
        <w:t>ПО – программное обеспечение</w:t>
      </w:r>
    </w:p>
    <w:p w:rsidR="006A7B9D" w:rsidRDefault="006A7B9D" w:rsidP="00CB19D0">
      <w:pPr>
        <w:pStyle w:val="a3"/>
      </w:pPr>
      <w:r>
        <w:t>СУБД – система управления базами данных</w:t>
      </w:r>
    </w:p>
    <w:p w:rsidR="005A4BF8" w:rsidRPr="00A2059F" w:rsidRDefault="005A4BF8" w:rsidP="00CB19D0">
      <w:pPr>
        <w:pStyle w:val="a3"/>
      </w:pPr>
    </w:p>
    <w:p w:rsidR="00780214" w:rsidRPr="00A2059F" w:rsidRDefault="00780214" w:rsidP="00CB19D0">
      <w:pPr>
        <w:pStyle w:val="a3"/>
      </w:pPr>
      <w:r>
        <w:t>API – интерфейс программирования приложения</w:t>
      </w:r>
    </w:p>
    <w:p w:rsidR="00780214" w:rsidRDefault="00780214" w:rsidP="005A4BF8">
      <w:pPr>
        <w:pStyle w:val="a3"/>
      </w:pPr>
      <w:r>
        <w:t>ERD – диаграмма «сущность-связь»</w:t>
      </w:r>
    </w:p>
    <w:p w:rsidR="00780214" w:rsidRPr="00D13E6E" w:rsidRDefault="00780214" w:rsidP="00A92FF5">
      <w:pPr>
        <w:pStyle w:val="ab"/>
        <w:tabs>
          <w:tab w:val="left" w:pos="993"/>
        </w:tabs>
        <w:spacing w:line="360" w:lineRule="auto"/>
        <w:ind w:left="709"/>
      </w:pPr>
      <w:r>
        <w:t>HTTP – протокол передачи гипертекста</w:t>
      </w:r>
    </w:p>
    <w:p w:rsidR="00780214" w:rsidRPr="00780214" w:rsidRDefault="00780214" w:rsidP="005A4BF8">
      <w:pPr>
        <w:pStyle w:val="a3"/>
      </w:pPr>
      <w:r>
        <w:rPr>
          <w:lang w:val="en-US"/>
        </w:rPr>
        <w:t>IDE</w:t>
      </w:r>
      <w:r w:rsidRPr="00780214">
        <w:t xml:space="preserve"> </w:t>
      </w:r>
      <w:r>
        <w:t>–</w:t>
      </w:r>
      <w:r w:rsidRPr="00780214">
        <w:t xml:space="preserve"> </w:t>
      </w:r>
      <w:r>
        <w:t>интегрированная среда разработки</w:t>
      </w:r>
    </w:p>
    <w:p w:rsidR="00780214" w:rsidRPr="005A4BF8" w:rsidRDefault="00780214" w:rsidP="00A92FF5">
      <w:pPr>
        <w:pStyle w:val="ab"/>
        <w:tabs>
          <w:tab w:val="left" w:pos="993"/>
        </w:tabs>
        <w:spacing w:line="360" w:lineRule="auto"/>
        <w:ind w:left="709"/>
      </w:pPr>
      <w:r>
        <w:t>JSON – формат обмена данными</w:t>
      </w:r>
    </w:p>
    <w:p w:rsidR="00780214" w:rsidRPr="005A4BF8" w:rsidRDefault="00780214" w:rsidP="00A92FF5">
      <w:pPr>
        <w:pStyle w:val="ab"/>
        <w:tabs>
          <w:tab w:val="left" w:pos="993"/>
        </w:tabs>
        <w:spacing w:line="360" w:lineRule="auto"/>
        <w:ind w:left="709"/>
      </w:pPr>
      <w:r>
        <w:t>MVVM – архитектурный паттерн проектирования</w:t>
      </w:r>
    </w:p>
    <w:p w:rsidR="00780214" w:rsidRPr="005A4BF8" w:rsidRDefault="00780214" w:rsidP="00CB19D0">
      <w:pPr>
        <w:pStyle w:val="a3"/>
      </w:pPr>
      <w:r>
        <w:t>ORM – технология объектно-реляционного отображения</w:t>
      </w:r>
    </w:p>
    <w:p w:rsidR="00780214" w:rsidRPr="00DF7F38" w:rsidRDefault="00780214" w:rsidP="00CB19D0">
      <w:pPr>
        <w:pStyle w:val="a3"/>
      </w:pPr>
      <w:r>
        <w:t>SQL – язык структурированных запросов</w:t>
      </w:r>
    </w:p>
    <w:p w:rsidR="00780214" w:rsidRPr="008B1F0C" w:rsidRDefault="00780214" w:rsidP="00CB19D0">
      <w:pPr>
        <w:pStyle w:val="a3"/>
      </w:pPr>
      <w:r>
        <w:t>WPF – платформа для построения графических интерфейсов Windows</w:t>
      </w:r>
    </w:p>
    <w:p w:rsidR="00157D07" w:rsidRDefault="008532F7" w:rsidP="008532F7">
      <w:pPr>
        <w:pStyle w:val="a7"/>
      </w:pPr>
      <w:r>
        <w:lastRenderedPageBreak/>
        <w:t>Введение</w:t>
      </w:r>
    </w:p>
    <w:p w:rsidR="006533C0" w:rsidRDefault="00C43743" w:rsidP="00F31BF1">
      <w:pPr>
        <w:pStyle w:val="a3"/>
      </w:pPr>
      <w:r>
        <w:t>Производственная практика проводится на базе ООО «ВЕГА-С». Одной из задач предприятия является учет складских остатков строительных материалов, контроль размещения ресурсов и сопровождение складских операций. В рамках практики решается задача автоматизации учета материалов на складе и визуализации структуры склада с целью замены ручного учета.</w:t>
      </w:r>
    </w:p>
    <w:p w:rsidR="003C1293" w:rsidRDefault="003C1293" w:rsidP="003C1293">
      <w:pPr>
        <w:pStyle w:val="a3"/>
      </w:pPr>
      <w:r>
        <w:t>Производственная практика является неотъемлемой частью учебного процесса образовательной программы среднего профессионального образования по специальности 09.02.07 Информационные системы и программирование.</w:t>
      </w:r>
    </w:p>
    <w:p w:rsidR="00006F7F" w:rsidRDefault="00006F7F" w:rsidP="003C1293">
      <w:pPr>
        <w:pStyle w:val="a3"/>
      </w:pPr>
      <w:r>
        <w:t>Целью прохождения производственной практики является получение практического опыта выполнения работ по ПМ.02 «Осуществление интеграции программных модулей» и ПМ.04 «Сопровождение и обслуживание программного обеспечения компьютерных систем» и развитие общих и профессиональных компетенций.</w:t>
      </w:r>
    </w:p>
    <w:p w:rsidR="00006F7F" w:rsidRPr="00F31BF1" w:rsidRDefault="00006F7F" w:rsidP="00006F7F">
      <w:pPr>
        <w:pStyle w:val="a3"/>
      </w:pPr>
      <w:r>
        <w:t>Для достижения поставленной цели требуется решить следующие задачи:</w:t>
      </w:r>
    </w:p>
    <w:p w:rsidR="00FE79EA" w:rsidRDefault="00FE79EA" w:rsidP="00FE79EA">
      <w:pPr>
        <w:pStyle w:val="a1"/>
      </w:pPr>
      <w:r>
        <w:t>анализ функциональных и эксплуатационных требования к ПО;</w:t>
      </w:r>
    </w:p>
    <w:p w:rsidR="00FE79EA" w:rsidRDefault="00FE79EA" w:rsidP="00FE79EA">
      <w:pPr>
        <w:pStyle w:val="a1"/>
      </w:pPr>
      <w:r>
        <w:t>участие в выработке и оформлении требования к ПМ по предложенной документации;</w:t>
      </w:r>
    </w:p>
    <w:p w:rsidR="00FE79EA" w:rsidRDefault="00FE79EA" w:rsidP="00FE79EA">
      <w:pPr>
        <w:pStyle w:val="a1"/>
      </w:pPr>
      <w:r>
        <w:t>проектирование архитектуры ПО с использованием специализированных программных пакетов;</w:t>
      </w:r>
    </w:p>
    <w:p w:rsidR="00FE79EA" w:rsidRDefault="00FE79EA" w:rsidP="00FE79EA">
      <w:pPr>
        <w:pStyle w:val="a1"/>
      </w:pPr>
      <w:r>
        <w:t>реализация модулей ПО;</w:t>
      </w:r>
    </w:p>
    <w:p w:rsidR="00FE79EA" w:rsidRDefault="00FE79EA" w:rsidP="00FE79EA">
      <w:pPr>
        <w:pStyle w:val="a1"/>
      </w:pPr>
      <w:r>
        <w:t>интеграция модулей в ПО;</w:t>
      </w:r>
    </w:p>
    <w:p w:rsidR="00FE79EA" w:rsidRDefault="00FE79EA" w:rsidP="00FE79EA">
      <w:pPr>
        <w:pStyle w:val="a1"/>
      </w:pPr>
      <w:r>
        <w:t>использование системы контроля версий;</w:t>
      </w:r>
    </w:p>
    <w:p w:rsidR="00FE79EA" w:rsidRDefault="00FE79EA" w:rsidP="00FE79EA">
      <w:pPr>
        <w:pStyle w:val="a1"/>
      </w:pPr>
      <w:r>
        <w:t>отладка ПО с использованием специализированных программных средств;</w:t>
      </w:r>
    </w:p>
    <w:p w:rsidR="00FE79EA" w:rsidRDefault="00FE79EA" w:rsidP="00FE79EA">
      <w:pPr>
        <w:pStyle w:val="a1"/>
      </w:pPr>
      <w:r>
        <w:lastRenderedPageBreak/>
        <w:t>разработка тестовых набором и тестовых сценариев для разрабатываемого ПО;</w:t>
      </w:r>
    </w:p>
    <w:p w:rsidR="00FE79EA" w:rsidRDefault="00FE79EA" w:rsidP="00FE79EA">
      <w:pPr>
        <w:pStyle w:val="a1"/>
      </w:pPr>
      <w:r>
        <w:t>тестирование ПО;</w:t>
      </w:r>
    </w:p>
    <w:p w:rsidR="00FE79EA" w:rsidRDefault="00FE79EA" w:rsidP="00FE79EA">
      <w:pPr>
        <w:pStyle w:val="a1"/>
      </w:pPr>
      <w:r>
        <w:t>инспектирование разработанных ПМ по предмет соответствия стандартам кодирования;</w:t>
      </w:r>
    </w:p>
    <w:p w:rsidR="00FE79EA" w:rsidRDefault="00FE79EA" w:rsidP="00FE79EA">
      <w:pPr>
        <w:pStyle w:val="a1"/>
      </w:pPr>
      <w:r>
        <w:t>подбор и настройка конфигурации ПО КС;</w:t>
      </w:r>
    </w:p>
    <w:p w:rsidR="00FE79EA" w:rsidRDefault="00FE79EA" w:rsidP="00FE79EA">
      <w:pPr>
        <w:pStyle w:val="a1"/>
      </w:pPr>
      <w:r>
        <w:t>инсталляция ПО КС;</w:t>
      </w:r>
    </w:p>
    <w:p w:rsidR="00FE79EA" w:rsidRDefault="00FE79EA" w:rsidP="00FE79EA">
      <w:pPr>
        <w:pStyle w:val="a1"/>
      </w:pPr>
      <w:r>
        <w:t>настройка отдельных компонентов ПО КС;</w:t>
      </w:r>
    </w:p>
    <w:p w:rsidR="00FE79EA" w:rsidRDefault="00FE79EA" w:rsidP="00FE79EA">
      <w:pPr>
        <w:pStyle w:val="a1"/>
      </w:pPr>
      <w:r>
        <w:t>измерение эксплуатационных характеристик ПО КС;</w:t>
      </w:r>
    </w:p>
    <w:p w:rsidR="00FE79EA" w:rsidRDefault="00FE79EA" w:rsidP="00FE79EA">
      <w:pPr>
        <w:pStyle w:val="a1"/>
      </w:pPr>
      <w:r>
        <w:t>анализ характеристик качества ПО;</w:t>
      </w:r>
    </w:p>
    <w:p w:rsidR="00FE79EA" w:rsidRDefault="00FE79EA" w:rsidP="00FE79EA">
      <w:pPr>
        <w:pStyle w:val="a1"/>
      </w:pPr>
      <w:r>
        <w:t>выполнение отдельных видов работ на этапе поддержки ПО КС;</w:t>
      </w:r>
    </w:p>
    <w:p w:rsidR="00FE79EA" w:rsidRDefault="00FE79EA" w:rsidP="00FE79EA">
      <w:pPr>
        <w:pStyle w:val="a1"/>
      </w:pPr>
      <w:r>
        <w:t>организация защиты ПО КС программными средствами.</w:t>
      </w:r>
    </w:p>
    <w:p w:rsidR="006533C0" w:rsidRDefault="006533C0" w:rsidP="0039451A">
      <w:pPr>
        <w:pStyle w:val="a3"/>
      </w:pPr>
      <w:r>
        <w:t>Для практикантов предоставляется рабочее место с ПК и всем необходимым для работы аппаратным и ПО:</w:t>
      </w:r>
    </w:p>
    <w:p w:rsidR="006533C0" w:rsidRPr="006533C0" w:rsidRDefault="006533C0" w:rsidP="0039451A">
      <w:pPr>
        <w:pStyle w:val="a1"/>
        <w:rPr>
          <w:lang w:val="en-US"/>
        </w:rPr>
      </w:pPr>
      <w:r>
        <w:t>процессор</w:t>
      </w:r>
      <w:r w:rsidRPr="005A4BF8">
        <w:rPr>
          <w:lang w:val="en-US"/>
        </w:rPr>
        <w:t>: Intel Core i3-8100 3.6GHz;</w:t>
      </w:r>
    </w:p>
    <w:p w:rsidR="006533C0" w:rsidRPr="006533C0" w:rsidRDefault="006533C0" w:rsidP="0039451A">
      <w:pPr>
        <w:pStyle w:val="a1"/>
      </w:pPr>
      <w:r>
        <w:t>системная плата: Gigabyte H310M-S2H;</w:t>
      </w:r>
    </w:p>
    <w:p w:rsidR="006533C0" w:rsidRPr="006533C0" w:rsidRDefault="006533C0" w:rsidP="0039451A">
      <w:pPr>
        <w:pStyle w:val="a1"/>
        <w:rPr>
          <w:lang w:val="en-US"/>
        </w:rPr>
      </w:pPr>
      <w:r>
        <w:t>видеокарта: встроенная;</w:t>
      </w:r>
    </w:p>
    <w:p w:rsidR="006533C0" w:rsidRPr="006533C0" w:rsidRDefault="006533C0" w:rsidP="0039451A">
      <w:pPr>
        <w:pStyle w:val="a1"/>
        <w:rPr>
          <w:lang w:val="en-US"/>
        </w:rPr>
      </w:pPr>
      <w:r>
        <w:t>оперативная память – 8ГБ;</w:t>
      </w:r>
    </w:p>
    <w:p w:rsidR="006533C0" w:rsidRDefault="000F676E" w:rsidP="0039451A">
      <w:pPr>
        <w:pStyle w:val="a1"/>
      </w:pPr>
      <w:r>
        <w:t>ОС: Microsoft Windows 10 Home;</w:t>
      </w:r>
    </w:p>
    <w:p w:rsidR="005B75D8" w:rsidRPr="00777AF5" w:rsidRDefault="006533C0" w:rsidP="0039451A">
      <w:pPr>
        <w:pStyle w:val="a1"/>
        <w:rPr>
          <w:lang w:val="en-US"/>
        </w:rPr>
      </w:pPr>
      <w:r>
        <w:t>Visual Studio 2022;</w:t>
      </w:r>
    </w:p>
    <w:p w:rsidR="00777AF5" w:rsidRDefault="00777AF5" w:rsidP="0039451A">
      <w:pPr>
        <w:pStyle w:val="a1"/>
        <w:rPr>
          <w:lang w:val="en-US"/>
        </w:rPr>
      </w:pPr>
      <w:r w:rsidRPr="005A4BF8">
        <w:rPr>
          <w:lang w:val="en-US"/>
        </w:rPr>
        <w:t>Microsoft SQL Server Management Studio 18;</w:t>
      </w:r>
    </w:p>
    <w:p w:rsidR="005B75D8" w:rsidRDefault="006533C0" w:rsidP="0039451A">
      <w:pPr>
        <w:pStyle w:val="a1"/>
        <w:rPr>
          <w:lang w:val="en-US"/>
        </w:rPr>
      </w:pPr>
      <w:r>
        <w:t>draw.io Diagrams.</w:t>
      </w:r>
    </w:p>
    <w:p w:rsidR="00DC5424" w:rsidRPr="003C1293" w:rsidRDefault="006533C0" w:rsidP="003C1293">
      <w:pPr>
        <w:pStyle w:val="a1"/>
        <w:rPr>
          <w:lang w:val="en-US"/>
        </w:rPr>
      </w:pPr>
      <w:r>
        <w:t>Google Chrome.</w:t>
      </w:r>
    </w:p>
    <w:p w:rsidR="00810637" w:rsidRPr="00670A29" w:rsidRDefault="00F116CE" w:rsidP="007B1296">
      <w:pPr>
        <w:pStyle w:val="1"/>
      </w:pPr>
      <w:bookmarkStart w:id="0" w:name="_Toc198114580"/>
      <w:bookmarkStart w:id="1" w:name="_Toc226373023"/>
      <w:r>
        <w:lastRenderedPageBreak/>
        <w:t xml:space="preserve">Охрана труда и техника безопасности при работе на </w:t>
      </w:r>
      <w:bookmarkEnd w:id="0"/>
      <w:r w:rsidR="004920FE">
        <w:t>ПК</w:t>
      </w:r>
      <w:bookmarkEnd w:id="1"/>
    </w:p>
    <w:p w:rsidR="00774D8B" w:rsidRDefault="00774D8B" w:rsidP="00CB19D0">
      <w:pPr>
        <w:pStyle w:val="2"/>
      </w:pPr>
      <w:bookmarkStart w:id="2" w:name="_Toc226373024"/>
      <w:r w:rsidRPr="00774D8B">
        <w:t xml:space="preserve">Общие требования </w:t>
      </w:r>
      <w:r w:rsidR="005A217E">
        <w:t>безопасности</w:t>
      </w:r>
      <w:bookmarkEnd w:id="2"/>
    </w:p>
    <w:p w:rsidR="001421E3" w:rsidRDefault="001421E3" w:rsidP="001421E3">
      <w:pPr>
        <w:pStyle w:val="a3"/>
        <w:rPr>
          <w:sz w:val="24"/>
        </w:rPr>
      </w:pPr>
      <w:r>
        <w:t>К самостоятельной работе на ПК допускаются лица, прошедшие медосмотр, инструктаж по охране труда, обучение безопасным методам работы, проверку знаний по электробезопасности (1 группа) и не имеющие медицинских противопоказаний.</w:t>
      </w:r>
    </w:p>
    <w:p w:rsidR="001421E3" w:rsidRDefault="001421E3" w:rsidP="001421E3">
      <w:pPr>
        <w:pStyle w:val="a3"/>
      </w:pPr>
      <w:r>
        <w:t>Работник должен знать о возможных вредных факторах:</w:t>
      </w:r>
    </w:p>
    <w:p w:rsidR="001421E3" w:rsidRDefault="001421E3" w:rsidP="0039451A">
      <w:pPr>
        <w:pStyle w:val="a1"/>
      </w:pPr>
      <w:r>
        <w:t>перегрев оборудования, некомфортная температура воздуха</w:t>
      </w:r>
      <w:r w:rsidRPr="001421E3">
        <w:t>;</w:t>
      </w:r>
    </w:p>
    <w:p w:rsidR="001421E3" w:rsidRDefault="001421E3" w:rsidP="0039451A">
      <w:pPr>
        <w:pStyle w:val="a1"/>
      </w:pPr>
      <w:r>
        <w:t>повышенное электрическое поле, яркий свет</w:t>
      </w:r>
      <w:r w:rsidRPr="001421E3">
        <w:t>;</w:t>
      </w:r>
    </w:p>
    <w:p w:rsidR="001421E3" w:rsidRDefault="001421E3" w:rsidP="0039451A">
      <w:pPr>
        <w:pStyle w:val="a1"/>
      </w:pPr>
      <w:r>
        <w:t>зрительное и статическое напряжение</w:t>
      </w:r>
      <w:r>
        <w:rPr>
          <w:lang w:val="en-US"/>
        </w:rPr>
        <w:t>;</w:t>
      </w:r>
    </w:p>
    <w:p w:rsidR="001421E3" w:rsidRDefault="001421E3" w:rsidP="0039451A">
      <w:pPr>
        <w:pStyle w:val="a1"/>
      </w:pPr>
      <w:r>
        <w:t>монотонность труда.</w:t>
      </w:r>
    </w:p>
    <w:p w:rsidR="001421E3" w:rsidRPr="001421E3" w:rsidRDefault="001421E3" w:rsidP="001421E3">
      <w:pPr>
        <w:pStyle w:val="a3"/>
      </w:pPr>
      <w:r>
        <w:t>Обязанности работника:</w:t>
      </w:r>
    </w:p>
    <w:p w:rsidR="001421E3" w:rsidRPr="001421E3" w:rsidRDefault="001421E3" w:rsidP="0039451A">
      <w:pPr>
        <w:pStyle w:val="a1"/>
      </w:pPr>
      <w:r>
        <w:t>соблюдать трудовую дисциплину, режим работы и отдыха</w:t>
      </w:r>
      <w:r w:rsidRPr="001421E3">
        <w:t>;</w:t>
      </w:r>
    </w:p>
    <w:p w:rsidR="001421E3" w:rsidRDefault="001421E3" w:rsidP="0039451A">
      <w:pPr>
        <w:pStyle w:val="a1"/>
        <w:rPr>
          <w:lang w:val="en-US"/>
        </w:rPr>
      </w:pPr>
      <w:r>
        <w:t>выполнять только порученные задачи</w:t>
      </w:r>
      <w:r>
        <w:rPr>
          <w:lang w:val="en-US"/>
        </w:rPr>
        <w:t>;</w:t>
      </w:r>
    </w:p>
    <w:p w:rsidR="001421E3" w:rsidRPr="001421E3" w:rsidRDefault="001421E3" w:rsidP="0039451A">
      <w:pPr>
        <w:pStyle w:val="a1"/>
      </w:pPr>
      <w:r>
        <w:t>содержать рабочее место в порядке</w:t>
      </w:r>
      <w:r w:rsidRPr="001421E3">
        <w:t>;</w:t>
      </w:r>
    </w:p>
    <w:p w:rsidR="001421E3" w:rsidRDefault="001421E3" w:rsidP="0039451A">
      <w:pPr>
        <w:pStyle w:val="a1"/>
        <w:rPr>
          <w:lang w:val="en-US"/>
        </w:rPr>
      </w:pPr>
      <w:r>
        <w:t>немедленно сообщать о неисправностях</w:t>
      </w:r>
      <w:r>
        <w:rPr>
          <w:lang w:val="en-US"/>
        </w:rPr>
        <w:t>;</w:t>
      </w:r>
    </w:p>
    <w:p w:rsidR="001421E3" w:rsidRPr="001421E3" w:rsidRDefault="001421E3" w:rsidP="0039451A">
      <w:pPr>
        <w:pStyle w:val="a1"/>
      </w:pPr>
      <w:r>
        <w:t>соблюдать правила пожарной и электробезопасности.</w:t>
      </w:r>
    </w:p>
    <w:p w:rsidR="001421E3" w:rsidRPr="001421E3" w:rsidRDefault="001421E3" w:rsidP="001421E3">
      <w:pPr>
        <w:pStyle w:val="a3"/>
      </w:pPr>
      <w:r>
        <w:t>Нарушение требований влечёт ответственность по закону РФ.</w:t>
      </w:r>
    </w:p>
    <w:p w:rsidR="00B82787" w:rsidRPr="00CB19D0" w:rsidRDefault="00D0206C" w:rsidP="00CB19D0">
      <w:pPr>
        <w:pStyle w:val="2"/>
      </w:pPr>
      <w:bookmarkStart w:id="3" w:name="_Toc226373025"/>
      <w:r w:rsidRPr="00D0206C">
        <w:t xml:space="preserve">Требования </w:t>
      </w:r>
      <w:r w:rsidR="00331B36">
        <w:t>безопасности</w:t>
      </w:r>
      <w:r w:rsidRPr="00D0206C">
        <w:t xml:space="preserve"> перед началом работы</w:t>
      </w:r>
      <w:bookmarkEnd w:id="3"/>
    </w:p>
    <w:p w:rsidR="00D0206C" w:rsidRDefault="001421E3" w:rsidP="001421E3">
      <w:pPr>
        <w:pStyle w:val="a3"/>
      </w:pPr>
      <w:r w:rsidRPr="001421E3">
        <w:t xml:space="preserve">Перед началом работы </w:t>
      </w:r>
      <w:r w:rsidR="00C43743">
        <w:t>работник</w:t>
      </w:r>
      <w:r w:rsidRPr="001421E3">
        <w:t xml:space="preserve"> должен проветрить помещение, правильно расположить оборудование, убрать лишние предметы, про</w:t>
      </w:r>
      <w:r w:rsidR="00A20590">
        <w:t xml:space="preserve">вести визуальный осмотр </w:t>
      </w:r>
      <w:r w:rsidRPr="001421E3">
        <w:t>проводов и розеток</w:t>
      </w:r>
      <w:r w:rsidR="00AF512F">
        <w:t xml:space="preserve"> на наличие повреждений</w:t>
      </w:r>
      <w:r w:rsidRPr="001421E3">
        <w:t>, а также очистить монитор и клавиатуру от пыли при необходимости.</w:t>
      </w:r>
    </w:p>
    <w:p w:rsidR="000E00EB" w:rsidRPr="00CB19D0" w:rsidRDefault="00D0206C" w:rsidP="008D1220">
      <w:pPr>
        <w:pStyle w:val="2"/>
        <w:ind w:left="709" w:firstLine="0"/>
        <w:rPr>
          <w:bCs/>
        </w:rPr>
      </w:pPr>
      <w:bookmarkStart w:id="4" w:name="_Toc226373026"/>
      <w:r w:rsidRPr="00CB19D0">
        <w:lastRenderedPageBreak/>
        <w:t xml:space="preserve">Требования </w:t>
      </w:r>
      <w:r w:rsidR="00331B36">
        <w:t>безопасности</w:t>
      </w:r>
      <w:r w:rsidRPr="00CB19D0">
        <w:t xml:space="preserve"> во время работы</w:t>
      </w:r>
      <w:bookmarkEnd w:id="4"/>
    </w:p>
    <w:p w:rsidR="001421E3" w:rsidRPr="001421E3" w:rsidRDefault="001421E3" w:rsidP="001421E3">
      <w:pPr>
        <w:pStyle w:val="a3"/>
      </w:pPr>
      <w:r w:rsidRPr="001421E3">
        <w:t xml:space="preserve">Во время работы </w:t>
      </w:r>
      <w:r w:rsidR="00544C90">
        <w:t>за ПК сотрудник</w:t>
      </w:r>
      <w:r w:rsidRPr="001421E3">
        <w:t xml:space="preserve"> обязан:</w:t>
      </w:r>
    </w:p>
    <w:p w:rsidR="001421E3" w:rsidRPr="001421E3" w:rsidRDefault="001421E3" w:rsidP="0039451A">
      <w:pPr>
        <w:pStyle w:val="a1"/>
      </w:pPr>
      <w:r w:rsidRPr="001421E3">
        <w:t xml:space="preserve">поддерживать порядок на рабочем месте, не </w:t>
      </w:r>
      <w:r w:rsidR="008123B2">
        <w:t>заслонять</w:t>
      </w:r>
      <w:r w:rsidRPr="001421E3">
        <w:t xml:space="preserve"> вентиляционные отверстия ПК;</w:t>
      </w:r>
    </w:p>
    <w:p w:rsidR="001421E3" w:rsidRPr="001421E3" w:rsidRDefault="001421E3" w:rsidP="0039451A">
      <w:pPr>
        <w:pStyle w:val="a1"/>
      </w:pPr>
      <w:r w:rsidRPr="001421E3">
        <w:t>корректно завершать задачи при перерывах, настраивать комфортные параметры экрана</w:t>
      </w:r>
      <w:r w:rsidR="008123B2">
        <w:t>;</w:t>
      </w:r>
    </w:p>
    <w:p w:rsidR="001421E3" w:rsidRPr="001421E3" w:rsidRDefault="001421E3" w:rsidP="0039451A">
      <w:pPr>
        <w:pStyle w:val="a1"/>
      </w:pPr>
      <w:r w:rsidRPr="001421E3">
        <w:t>соблюдать регламентированные перерывы и выполнять физические упражнения.</w:t>
      </w:r>
    </w:p>
    <w:p w:rsidR="001421E3" w:rsidRPr="001421E3" w:rsidRDefault="001421E3" w:rsidP="001421E3">
      <w:pPr>
        <w:pStyle w:val="a3"/>
      </w:pPr>
      <w:r w:rsidRPr="001421E3">
        <w:t xml:space="preserve">Во время работы </w:t>
      </w:r>
      <w:r>
        <w:t>з</w:t>
      </w:r>
      <w:r w:rsidRPr="001421E3">
        <w:t>апрещается:</w:t>
      </w:r>
    </w:p>
    <w:p w:rsidR="001421E3" w:rsidRPr="001421E3" w:rsidRDefault="001421E3" w:rsidP="0039451A">
      <w:pPr>
        <w:pStyle w:val="a1"/>
      </w:pPr>
      <w:r w:rsidRPr="001421E3">
        <w:t>касаться задней панели системного блока или переключать кабели при включённом питании;</w:t>
      </w:r>
    </w:p>
    <w:p w:rsidR="001421E3" w:rsidRPr="001421E3" w:rsidRDefault="001421E3" w:rsidP="0039451A">
      <w:pPr>
        <w:pStyle w:val="a1"/>
      </w:pPr>
      <w:r w:rsidRPr="001421E3">
        <w:t>закрывать оборудование посторонними предметами, допускать скопление бумаг или попадание влаги;</w:t>
      </w:r>
    </w:p>
    <w:p w:rsidR="00A20590" w:rsidRDefault="001421E3" w:rsidP="0039451A">
      <w:pPr>
        <w:pStyle w:val="a1"/>
      </w:pPr>
      <w:r w:rsidRPr="001421E3">
        <w:t>отключать питание во время работы</w:t>
      </w:r>
      <w:r w:rsidR="00A20590">
        <w:t>;</w:t>
      </w:r>
    </w:p>
    <w:p w:rsidR="00A20590" w:rsidRDefault="001421E3" w:rsidP="0039451A">
      <w:pPr>
        <w:pStyle w:val="a1"/>
      </w:pPr>
      <w:r w:rsidRPr="001421E3">
        <w:t>самостоятельно ремонтировать технику</w:t>
      </w:r>
      <w:r w:rsidR="00A20590">
        <w:t>;</w:t>
      </w:r>
    </w:p>
    <w:p w:rsidR="00611A26" w:rsidRDefault="001421E3" w:rsidP="0039451A">
      <w:pPr>
        <w:pStyle w:val="a1"/>
      </w:pPr>
      <w:r w:rsidRPr="001421E3">
        <w:t>работать ближе 50 см от монитора.</w:t>
      </w:r>
    </w:p>
    <w:p w:rsidR="00331B36" w:rsidRDefault="00331B36" w:rsidP="00331B36">
      <w:pPr>
        <w:pStyle w:val="2"/>
      </w:pPr>
      <w:bookmarkStart w:id="5" w:name="_Toc226373027"/>
      <w:r>
        <w:t>Требования охраны труда в аварийных ситуациях</w:t>
      </w:r>
      <w:bookmarkEnd w:id="5"/>
    </w:p>
    <w:p w:rsidR="00331B36" w:rsidRDefault="00331B36" w:rsidP="00331B36">
      <w:pPr>
        <w:pStyle w:val="a3"/>
      </w:pPr>
      <w:r>
        <w:t>В случаях обрыва проводов питания, неисправности заземления и других повреждений, появления гари, следует немедленно отключить питание и сообщить об аварийной ситуации руководителю.</w:t>
      </w:r>
    </w:p>
    <w:p w:rsidR="00331B36" w:rsidRDefault="00331B36" w:rsidP="00331B36">
      <w:pPr>
        <w:pStyle w:val="a3"/>
      </w:pPr>
      <w:r>
        <w:t>При возникновении пожара, задымлении требуется:</w:t>
      </w:r>
    </w:p>
    <w:p w:rsidR="00331B36" w:rsidRDefault="00331B36" w:rsidP="00331B36">
      <w:pPr>
        <w:pStyle w:val="a1"/>
      </w:pPr>
      <w:r>
        <w:t>открыть запасные выходы из здания, обесточить электропитание;</w:t>
      </w:r>
    </w:p>
    <w:p w:rsidR="00331B36" w:rsidRDefault="00331B36" w:rsidP="00331B36">
      <w:pPr>
        <w:pStyle w:val="a1"/>
      </w:pPr>
      <w:r>
        <w:t>закрыть окна и прикрыть двери;</w:t>
      </w:r>
    </w:p>
    <w:p w:rsidR="00331B36" w:rsidRDefault="00331B36" w:rsidP="00331B36">
      <w:pPr>
        <w:pStyle w:val="a1"/>
      </w:pPr>
      <w:r>
        <w:t>немедленно сообщить по телефону «101» или «112» в пожарную охрану, оповестить работающих, поставить в известность руководителя подразделения, сообщить о возгорании на пост охраны;</w:t>
      </w:r>
    </w:p>
    <w:p w:rsidR="00331B36" w:rsidRDefault="00331B36" w:rsidP="00331B36">
      <w:pPr>
        <w:pStyle w:val="a1"/>
      </w:pPr>
      <w:r>
        <w:lastRenderedPageBreak/>
        <w:t>приступить к тушению пожара первичными средствами пожаротушения, если это не сопряжено с риском для жизни;</w:t>
      </w:r>
    </w:p>
    <w:p w:rsidR="00331B36" w:rsidRDefault="00331B36" w:rsidP="00331B36">
      <w:pPr>
        <w:pStyle w:val="a1"/>
      </w:pPr>
      <w:r>
        <w:t>организовать встречу пожарной команды;</w:t>
      </w:r>
    </w:p>
    <w:p w:rsidR="00331B36" w:rsidRDefault="00331B36" w:rsidP="00331B36">
      <w:pPr>
        <w:pStyle w:val="a1"/>
      </w:pPr>
      <w:r>
        <w:t>покинуть здание и находиться в зоне эвакуации.</w:t>
      </w:r>
    </w:p>
    <w:p w:rsidR="00331B36" w:rsidRDefault="00331B36" w:rsidP="00204944">
      <w:pPr>
        <w:pStyle w:val="a1"/>
        <w:numPr>
          <w:ilvl w:val="0"/>
          <w:numId w:val="0"/>
        </w:numPr>
        <w:ind w:left="709"/>
      </w:pPr>
      <w:r>
        <w:t>При несчастном случае требуется:</w:t>
      </w:r>
    </w:p>
    <w:p w:rsidR="00331B36" w:rsidRDefault="00331B36" w:rsidP="00331B36">
      <w:pPr>
        <w:pStyle w:val="a1"/>
      </w:pPr>
      <w:r>
        <w:t>немедленно организовать первую помощь пострадавшему и при необходимости доставить его в медицинскую организацию;</w:t>
      </w:r>
    </w:p>
    <w:p w:rsidR="00331B36" w:rsidRDefault="00331B36" w:rsidP="00331B36">
      <w:pPr>
        <w:pStyle w:val="a1"/>
      </w:pPr>
      <w:r>
        <w:t>принять меры по предотвращению развития чрезвычайной ситуации и воздействия травмирующих факторов на других лиц;</w:t>
      </w:r>
    </w:p>
    <w:p w:rsidR="00331B36" w:rsidRPr="00331B36" w:rsidRDefault="00331B36" w:rsidP="00331B36">
      <w:pPr>
        <w:pStyle w:val="a1"/>
      </w:pPr>
      <w:r>
        <w:t>сохранить до начала расследования несчастного случая обстановку, какой она была на момент происшествия, если это не угрожает жизни и здоровью других лиц и не ведёт к катастрофе, аварии или возникновению иных чрезвычайных обстоятельств, а в случае невозможности ее сохранения, зафиксировать сложившуюся обстановку (составить схемы, провести другие мероприятия).</w:t>
      </w:r>
    </w:p>
    <w:p w:rsidR="00D0206C" w:rsidRDefault="00D0206C" w:rsidP="004342F7">
      <w:pPr>
        <w:pStyle w:val="2"/>
        <w:ind w:left="709" w:firstLine="0"/>
      </w:pPr>
      <w:bookmarkStart w:id="6" w:name="_Toc226373028"/>
      <w:r w:rsidRPr="00CB19D0">
        <w:t xml:space="preserve">Требования </w:t>
      </w:r>
      <w:r w:rsidR="00774D8B" w:rsidRPr="00CB19D0">
        <w:t>охраны труда</w:t>
      </w:r>
      <w:r w:rsidRPr="00CB19D0">
        <w:t xml:space="preserve"> по окончании работы</w:t>
      </w:r>
      <w:bookmarkEnd w:id="6"/>
    </w:p>
    <w:p w:rsidR="000F7858" w:rsidRDefault="000F7858" w:rsidP="000F7858">
      <w:pPr>
        <w:pStyle w:val="a3"/>
      </w:pPr>
      <w:r w:rsidRPr="000F7858">
        <w:t xml:space="preserve">После окончания работы </w:t>
      </w:r>
      <w:r w:rsidR="00200860">
        <w:t>работник</w:t>
      </w:r>
      <w:r w:rsidRPr="000F7858">
        <w:t xml:space="preserve"> обязан:</w:t>
      </w:r>
    </w:p>
    <w:p w:rsidR="000F7858" w:rsidRDefault="000F7858" w:rsidP="0039451A">
      <w:pPr>
        <w:pStyle w:val="a1"/>
      </w:pPr>
      <w:r w:rsidRPr="000F7858">
        <w:t xml:space="preserve">произвести закрытие всех выполняемых на </w:t>
      </w:r>
      <w:r>
        <w:t>ПК</w:t>
      </w:r>
      <w:r w:rsidRPr="000F7858">
        <w:t xml:space="preserve"> задач</w:t>
      </w:r>
      <w:r>
        <w:t>;</w:t>
      </w:r>
    </w:p>
    <w:p w:rsidR="000F7858" w:rsidRDefault="000F7858" w:rsidP="0039451A">
      <w:pPr>
        <w:pStyle w:val="a1"/>
      </w:pPr>
      <w:r w:rsidRPr="000F7858">
        <w:t>отключить питание в последовательности, установленной инструкциями по эксплуатации на оборудование, с учетом характера выполняемых работ</w:t>
      </w:r>
      <w:r>
        <w:t>;</w:t>
      </w:r>
    </w:p>
    <w:p w:rsidR="000F7858" w:rsidRPr="00F31BF1" w:rsidRDefault="000F7858" w:rsidP="0039451A">
      <w:pPr>
        <w:pStyle w:val="a1"/>
      </w:pPr>
      <w:r w:rsidRPr="000F7858">
        <w:t>привести в порядок рабочее место.</w:t>
      </w:r>
    </w:p>
    <w:p w:rsidR="00F116CE" w:rsidRDefault="00F116CE" w:rsidP="00F116CE">
      <w:pPr>
        <w:pStyle w:val="1"/>
      </w:pPr>
      <w:r>
        <w:lastRenderedPageBreak/>
        <w:t>Выполнение работ по ПМ.02</w:t>
      </w:r>
    </w:p>
    <w:p w:rsidR="00F116CE" w:rsidRDefault="00CF56F4" w:rsidP="00046A82">
      <w:pPr>
        <w:pStyle w:val="2"/>
      </w:pPr>
      <w:r>
        <w:t>Анализ и разработка требований</w:t>
      </w:r>
    </w:p>
    <w:p w:rsidR="00D14DB1" w:rsidRDefault="00D14DB1" w:rsidP="00D14DB1">
      <w:pPr>
        <w:pStyle w:val="a3"/>
      </w:pPr>
      <w:r>
        <w:t>Требуется разработать информационную систему для визуализации структуры склада, учета материалов по ячейкам и контроля операций перемещения. Система должна заменить ручной учет складских остатков, обеспечить оперативный доступ к информации о размещении материалов и сократить временные затраты сотрудников при выполнении складских операций.</w:t>
      </w:r>
    </w:p>
    <w:p w:rsidR="00345758" w:rsidRDefault="00345758" w:rsidP="00D14DB1">
      <w:pPr>
        <w:pStyle w:val="a3"/>
      </w:pPr>
      <w:r>
        <w:t>Основные функциональные требования:</w:t>
      </w:r>
    </w:p>
    <w:p w:rsidR="00345758" w:rsidRDefault="00345758" w:rsidP="00C569B4">
      <w:pPr>
        <w:pStyle w:val="a1"/>
      </w:pPr>
      <w:r>
        <w:t>аутентификация и авторизация пользователей;</w:t>
      </w:r>
    </w:p>
    <w:p w:rsidR="00C569B4" w:rsidRDefault="00C569B4" w:rsidP="00C569B4">
      <w:pPr>
        <w:pStyle w:val="a1"/>
      </w:pPr>
      <w:r>
        <w:t>разграничение прав доступа на основе ролей;</w:t>
      </w:r>
    </w:p>
    <w:p w:rsidR="00C569B4" w:rsidRDefault="00C569B4" w:rsidP="00C569B4">
      <w:pPr>
        <w:pStyle w:val="a1"/>
      </w:pPr>
      <w:r>
        <w:t>визуализация интерактивной карты склада с возможностью редактирования конфигурации ячеек и зон хранения;</w:t>
      </w:r>
    </w:p>
    <w:p w:rsidR="00204944" w:rsidRDefault="00C569B4" w:rsidP="00032E1D">
      <w:pPr>
        <w:pStyle w:val="a1"/>
      </w:pPr>
      <w:r>
        <w:t>управление материалами: добавление, редактирование и учет материалов по ячейкам;</w:t>
      </w:r>
    </w:p>
    <w:p w:rsidR="00C569B4" w:rsidRPr="00C569B4" w:rsidRDefault="00C569B4" w:rsidP="00C569B4">
      <w:pPr>
        <w:pStyle w:val="a1"/>
      </w:pPr>
      <w:r>
        <w:t>формирование отчетов и экспорт/импорт данных в формате Excel.</w:t>
      </w:r>
    </w:p>
    <w:p w:rsidR="007B1296" w:rsidRDefault="009F2122" w:rsidP="00C02CA6">
      <w:pPr>
        <w:pStyle w:val="2"/>
      </w:pPr>
      <w:r>
        <w:t>Выбор состава программных и технических средств</w:t>
      </w:r>
    </w:p>
    <w:p w:rsidR="00277B1E" w:rsidRDefault="00277B1E" w:rsidP="00277B1E">
      <w:pPr>
        <w:pStyle w:val="a3"/>
      </w:pPr>
      <w:r>
        <w:t>Согласно требованиям, необходимо создать информационную систему, позволяющую вести учет материалов на складе и визуализировать складские зоны.</w:t>
      </w:r>
    </w:p>
    <w:p w:rsidR="00277B1E" w:rsidRDefault="00277B1E" w:rsidP="00277B1E">
      <w:pPr>
        <w:pStyle w:val="a3"/>
      </w:pPr>
      <w:r>
        <w:t>Необходимо создать оконное приложение, работающее на ОС Windows. Данное решение было принято в связи с тем, что рабочие места сотрудников склада предприятия оснащаются ПК и ноутбуками.</w:t>
      </w:r>
    </w:p>
    <w:p w:rsidR="00032E1D" w:rsidRPr="00DF7F38" w:rsidRDefault="004133F0" w:rsidP="006A7B9D">
      <w:pPr>
        <w:pStyle w:val="a3"/>
      </w:pPr>
      <w:r>
        <w:t>В качестве основных инструментов разработки выбрана платформа .NET 8 с использованием WPF и язык программирования C# [4], являющийся приоритетным языком для .NET.</w:t>
      </w:r>
    </w:p>
    <w:p w:rsidR="004133F0" w:rsidRDefault="004133F0" w:rsidP="00277B1E">
      <w:pPr>
        <w:pStyle w:val="a3"/>
      </w:pPr>
      <w:r>
        <w:lastRenderedPageBreak/>
        <w:t xml:space="preserve">Для разработки приложения будет использоваться </w:t>
      </w:r>
      <w:r w:rsidR="00780214">
        <w:rPr>
          <w:lang w:val="en-US"/>
        </w:rPr>
        <w:t>Visual</w:t>
      </w:r>
      <w:r w:rsidR="00780214" w:rsidRPr="00780214">
        <w:t xml:space="preserve"> </w:t>
      </w:r>
      <w:r w:rsidR="00780214">
        <w:rPr>
          <w:lang w:val="en-US"/>
        </w:rPr>
        <w:t>Studio</w:t>
      </w:r>
      <w:r w:rsidR="00780214" w:rsidRPr="00780214">
        <w:t xml:space="preserve"> 2022</w:t>
      </w:r>
      <w:r>
        <w:t>, обладающая следующими преимуществами:</w:t>
      </w:r>
    </w:p>
    <w:p w:rsidR="004133F0" w:rsidRDefault="005C2834" w:rsidP="00384C98">
      <w:pPr>
        <w:pStyle w:val="a1"/>
      </w:pPr>
      <w:r>
        <w:t>встроенные средства отладки и тестирования кода;</w:t>
      </w:r>
    </w:p>
    <w:p w:rsidR="004133F0" w:rsidRDefault="004133F0" w:rsidP="00384C98">
      <w:pPr>
        <w:pStyle w:val="a1"/>
      </w:pPr>
      <w:r>
        <w:t>автогенерация кода;</w:t>
      </w:r>
    </w:p>
    <w:p w:rsidR="004133F0" w:rsidRDefault="004133F0" w:rsidP="00384C98">
      <w:pPr>
        <w:pStyle w:val="a1"/>
      </w:pPr>
      <w:r>
        <w:t>статический анализ кода;</w:t>
      </w:r>
    </w:p>
    <w:p w:rsidR="004133F0" w:rsidRDefault="004133F0" w:rsidP="00384C98">
      <w:pPr>
        <w:pStyle w:val="a1"/>
      </w:pPr>
      <w:r>
        <w:t>встроенные средства рефакторинга кода;</w:t>
      </w:r>
    </w:p>
    <w:p w:rsidR="00384C98" w:rsidRDefault="00384C98" w:rsidP="00384C98">
      <w:pPr>
        <w:pStyle w:val="a1"/>
      </w:pPr>
      <w:r>
        <w:t>встроенный мониторинг системных ресурсов;</w:t>
      </w:r>
    </w:p>
    <w:p w:rsidR="00384C98" w:rsidRDefault="00384C98" w:rsidP="00384C98">
      <w:pPr>
        <w:pStyle w:val="a1"/>
      </w:pPr>
      <w:r>
        <w:t>интеграция с системами управления версиями.</w:t>
      </w:r>
    </w:p>
    <w:p w:rsidR="00384C98" w:rsidRDefault="00384C98" w:rsidP="00384C98">
      <w:pPr>
        <w:pStyle w:val="a1"/>
        <w:numPr>
          <w:ilvl w:val="0"/>
          <w:numId w:val="0"/>
        </w:numPr>
        <w:ind w:firstLine="709"/>
      </w:pPr>
      <w:r>
        <w:t>Для хранения данных выбрана СУБД Microsoft SQL Server, обеспечивающая надежное хранение информации, поддержку транзакций и целостность данных.</w:t>
      </w:r>
    </w:p>
    <w:p w:rsidR="00713791" w:rsidRDefault="005C5FCB" w:rsidP="00384C98">
      <w:pPr>
        <w:pStyle w:val="a1"/>
        <w:numPr>
          <w:ilvl w:val="0"/>
          <w:numId w:val="0"/>
        </w:numPr>
        <w:ind w:firstLine="709"/>
      </w:pPr>
      <w:r>
        <w:t>К целевым устройствам предъявляются следующие минимальные системные требования:</w:t>
      </w:r>
    </w:p>
    <w:p w:rsidR="005C5FCB" w:rsidRPr="005C5FCB" w:rsidRDefault="005C5FCB" w:rsidP="005C5FCB">
      <w:pPr>
        <w:pStyle w:val="a1"/>
      </w:pPr>
      <w:r>
        <w:t>ОС: Windows 10 и выше;</w:t>
      </w:r>
    </w:p>
    <w:p w:rsidR="005C5FCB" w:rsidRPr="005C5FCB" w:rsidRDefault="005C5FCB" w:rsidP="005C5FCB">
      <w:pPr>
        <w:pStyle w:val="a1"/>
      </w:pPr>
      <w:r>
        <w:t>оперативная память: 4 ГБ;</w:t>
      </w:r>
    </w:p>
    <w:p w:rsidR="005C5FCB" w:rsidRPr="005C5FCB" w:rsidRDefault="005C5FCB" w:rsidP="005C5FCB">
      <w:pPr>
        <w:pStyle w:val="a1"/>
      </w:pPr>
      <w:r>
        <w:t>500 МБ свободного места на устройстве.</w:t>
      </w:r>
    </w:p>
    <w:p w:rsidR="00046A82" w:rsidRDefault="00383766" w:rsidP="007B1296">
      <w:pPr>
        <w:pStyle w:val="2"/>
        <w:rPr>
          <w:lang w:val="en-US"/>
        </w:rPr>
      </w:pPr>
      <w:r>
        <w:t>Проектирование ПО</w:t>
      </w:r>
    </w:p>
    <w:p w:rsidR="00AC38A1" w:rsidRPr="00AC38A1" w:rsidRDefault="00AC38A1" w:rsidP="00AC38A1">
      <w:pPr>
        <w:pStyle w:val="a3"/>
      </w:pPr>
      <w:r>
        <w:t>Проектирование ПО определяет архитектуру системы, выбор технологий, методы и средства реализации функциональных требований и пользовательских сценариев.</w:t>
      </w:r>
    </w:p>
    <w:p w:rsidR="00AC38A1" w:rsidRDefault="00AC38A1" w:rsidP="00AC38A1">
      <w:pPr>
        <w:pStyle w:val="a3"/>
      </w:pPr>
      <w:r>
        <w:t>В ходе проектирования ПО принято решение разработать физическую модель БД, и созданы макеты пользовательского интерфейса для приложения.</w:t>
      </w:r>
    </w:p>
    <w:p w:rsidR="00AC38A1" w:rsidRDefault="00AC38A1" w:rsidP="00AC38A1">
      <w:pPr>
        <w:pStyle w:val="a3"/>
      </w:pPr>
      <w:r>
        <w:t>БД должна быть спроектирована с учетом масштабируемости и предметной области.</w:t>
      </w:r>
    </w:p>
    <w:p w:rsidR="00AC38A1" w:rsidRDefault="00AC38A1" w:rsidP="00FE7FA2">
      <w:pPr>
        <w:pStyle w:val="a3"/>
      </w:pPr>
      <w:r>
        <w:t>Физическая модель БД [1], спроектированная с учетом предметной области, представлена на рисунке 1.</w:t>
      </w:r>
    </w:p>
    <w:p w:rsidR="000E5CAB" w:rsidRDefault="005A4BF8" w:rsidP="00801556">
      <w:pPr>
        <w:pStyle w:val="afd"/>
      </w:pPr>
      <w:r w:rsidRPr="00DA148C">
        <w:rPr>
          <w:lang w:eastAsia="ru-RU"/>
        </w:rPr>
        <w:lastRenderedPageBreak/>
        <w:drawing>
          <wp:inline distT="0" distB="0" distL="0" distR="0" wp14:anchorId="59E3B4D8" wp14:editId="0F9DABBF">
            <wp:extent cx="4867275" cy="4850104"/>
            <wp:effectExtent l="0" t="0" r="0" b="8255"/>
            <wp:docPr id="5" name="Рисунок 5" descr="C:\Users\User\Desktop\left\practica\кур\Новая папка\Screenshot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left\practica\кур\Новая папка\Screenshot_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5402" cy="4868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1556" w:rsidRPr="004D646B" w:rsidRDefault="00D7370F" w:rsidP="00801556">
      <w:pPr>
        <w:pStyle w:val="afe"/>
      </w:pPr>
      <w:r>
        <w:t xml:space="preserve">Рисунок 1 – </w:t>
      </w:r>
      <w:r w:rsidR="00801556">
        <w:t>Физическая модель БД</w:t>
      </w:r>
    </w:p>
    <w:p w:rsidR="00274B0D" w:rsidRDefault="000E61D2" w:rsidP="000E61D2">
      <w:pPr>
        <w:pStyle w:val="a3"/>
      </w:pPr>
      <w:r>
        <w:t>В ходе проектирования пользовательского интерфейса с помощью сервиса draw.io Diagrams разработан каркас высокой точности wireframe для приложения.</w:t>
      </w:r>
    </w:p>
    <w:p w:rsidR="00274B0D" w:rsidRDefault="000E61D2" w:rsidP="000E61D2">
      <w:pPr>
        <w:pStyle w:val="a3"/>
      </w:pPr>
      <w:r>
        <w:t>На рисунке 2 отображена схема взаимодействия с экраном склада, на которой располагаются:</w:t>
      </w:r>
    </w:p>
    <w:p w:rsidR="00274B0D" w:rsidRDefault="001F766F" w:rsidP="001F766F">
      <w:pPr>
        <w:pStyle w:val="a1"/>
      </w:pPr>
      <w:r>
        <w:t>интерактивная карта склада с ячейками хранения;</w:t>
      </w:r>
    </w:p>
    <w:p w:rsidR="00274B0D" w:rsidRDefault="001F766F" w:rsidP="001F766F">
      <w:pPr>
        <w:pStyle w:val="a1"/>
      </w:pPr>
      <w:r>
        <w:t>кнопка перехода на экран «Добавление материала»;</w:t>
      </w:r>
    </w:p>
    <w:p w:rsidR="00274B0D" w:rsidRDefault="001F766F" w:rsidP="001F766F">
      <w:pPr>
        <w:pStyle w:val="a1"/>
      </w:pPr>
      <w:r>
        <w:t>кнопка перехода на экран «Управление пользователями»;</w:t>
      </w:r>
    </w:p>
    <w:p w:rsidR="001F766F" w:rsidRDefault="001F766F" w:rsidP="001F766F">
      <w:pPr>
        <w:pStyle w:val="a1"/>
      </w:pPr>
      <w:r>
        <w:t>область отображения свойств выбранного материала;</w:t>
      </w:r>
    </w:p>
    <w:p w:rsidR="00274B0D" w:rsidRDefault="001F766F" w:rsidP="001F766F">
      <w:pPr>
        <w:pStyle w:val="a1"/>
      </w:pPr>
      <w:r>
        <w:t>кнопка «Выход».</w:t>
      </w:r>
    </w:p>
    <w:p w:rsidR="00D7370F" w:rsidRDefault="007F0347" w:rsidP="00D7370F">
      <w:pPr>
        <w:pStyle w:val="a1"/>
        <w:numPr>
          <w:ilvl w:val="0"/>
          <w:numId w:val="0"/>
        </w:numPr>
        <w:ind w:firstLine="709"/>
      </w:pPr>
      <w:r>
        <w:lastRenderedPageBreak/>
        <w:t>В процессе проектирования поставлена задача смоделировать интерфейс с интуитивно понятной последовательной навигацией. Это необходимо для удовлетворения пользователей в удобном и эффективном взаимодействии с приложением.</w:t>
      </w:r>
    </w:p>
    <w:p w:rsidR="0041542C" w:rsidRDefault="005A4BF8" w:rsidP="0041542C">
      <w:pPr>
        <w:pStyle w:val="afd"/>
      </w:pPr>
      <w:bookmarkStart w:id="7" w:name="_GoBack"/>
      <w:r w:rsidRPr="009408FD">
        <w:rPr>
          <w:lang w:eastAsia="ru-RU"/>
        </w:rPr>
        <w:drawing>
          <wp:inline distT="0" distB="0" distL="0" distR="0" wp14:anchorId="76E48AE9" wp14:editId="38B20235">
            <wp:extent cx="5752723" cy="3795623"/>
            <wp:effectExtent l="0" t="0" r="63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28831"/>
                    <a:stretch/>
                  </pic:blipFill>
                  <pic:spPr bwMode="auto">
                    <a:xfrm>
                      <a:off x="0" y="0"/>
                      <a:ext cx="5773176" cy="3809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7"/>
    </w:p>
    <w:p w:rsidR="0041542C" w:rsidRDefault="0041542C" w:rsidP="0041542C">
      <w:pPr>
        <w:pStyle w:val="afe"/>
      </w:pPr>
      <w:r>
        <w:t>Рисунок 2 – «draw.io Diagrams». Wireframe экрана «Склад»</w:t>
      </w:r>
    </w:p>
    <w:p w:rsidR="0041542C" w:rsidRDefault="0041542C" w:rsidP="0085455E">
      <w:pPr>
        <w:pStyle w:val="2"/>
      </w:pPr>
      <w:r>
        <w:t>Разработка и интеграция программных модулей</w:t>
      </w:r>
    </w:p>
    <w:p w:rsidR="00C0687F" w:rsidRPr="004D646B" w:rsidRDefault="00781EB2" w:rsidP="005A4BF8">
      <w:pPr>
        <w:pStyle w:val="a3"/>
      </w:pPr>
      <w:r>
        <w:t xml:space="preserve">В ходе прохождения производственной практики разработано оконное приложение для учета материалов на складе на языке программирования C# в </w:t>
      </w:r>
      <w:r w:rsidR="00780214">
        <w:rPr>
          <w:lang w:val="en-US"/>
        </w:rPr>
        <w:t>Visual</w:t>
      </w:r>
      <w:r w:rsidR="00780214" w:rsidRPr="00780214">
        <w:t xml:space="preserve"> </w:t>
      </w:r>
      <w:r w:rsidR="00780214">
        <w:rPr>
          <w:lang w:val="en-US"/>
        </w:rPr>
        <w:t>Studio</w:t>
      </w:r>
      <w:r w:rsidR="00780214" w:rsidRPr="00780214">
        <w:t xml:space="preserve"> 2022</w:t>
      </w:r>
      <w:r>
        <w:t>.</w:t>
      </w:r>
    </w:p>
    <w:p w:rsidR="00781EB2" w:rsidRDefault="00781EB2" w:rsidP="0085455E">
      <w:pPr>
        <w:pStyle w:val="a3"/>
      </w:pPr>
      <w:r>
        <w:t>Для разработки использовались следующие технологии, библиотеки и пакеты:</w:t>
      </w:r>
    </w:p>
    <w:p w:rsidR="00781EB2" w:rsidRPr="00781EB2" w:rsidRDefault="00361573" w:rsidP="00781EB2">
      <w:pPr>
        <w:pStyle w:val="a1"/>
      </w:pPr>
      <w:r>
        <w:t>«WPF» – технология построения графического интерфейса, позволяющая создавать оконные приложения с использованием XAML;</w:t>
      </w:r>
    </w:p>
    <w:p w:rsidR="00781EB2" w:rsidRDefault="00361573" w:rsidP="00781EB2">
      <w:pPr>
        <w:pStyle w:val="a1"/>
      </w:pPr>
      <w:r>
        <w:lastRenderedPageBreak/>
        <w:t>«ASP.NET Core Web API» – средство построения серверной части приложения, обеспечивающее обработку HTTP-запросов и обмен данными между клиентом и сервером;</w:t>
      </w:r>
    </w:p>
    <w:p w:rsidR="00781EB2" w:rsidRDefault="00361573" w:rsidP="00781EB2">
      <w:pPr>
        <w:pStyle w:val="a1"/>
      </w:pPr>
      <w:r>
        <w:t>«Microsoft.EntityFrameworkCore.SqlServer» – провайдер Entity Framework Core для SQL Server, обеспечивающий подключение к реляционной БД и выполнение запросов;</w:t>
      </w:r>
    </w:p>
    <w:p w:rsidR="00781EB2" w:rsidRDefault="00361573" w:rsidP="00781EB2">
      <w:pPr>
        <w:pStyle w:val="a1"/>
      </w:pPr>
      <w:r>
        <w:t>«Microsoft.EntityFrameworkCore.Tools» – инструменты командной строки для создания миграций, обновления схемы БД и управления контекстом данных;</w:t>
      </w:r>
    </w:p>
    <w:p w:rsidR="00F3758E" w:rsidRDefault="00F3758E" w:rsidP="00781EB2">
      <w:pPr>
        <w:pStyle w:val="a1"/>
      </w:pPr>
      <w:r>
        <w:t>«EPPlus» – инструмент для работы с файлами формата Excel, позволяющий формировать отчеты по материалам склада.</w:t>
      </w:r>
    </w:p>
    <w:p w:rsidR="0023701C" w:rsidRDefault="0023701C" w:rsidP="0023701C">
      <w:pPr>
        <w:pStyle w:val="2"/>
      </w:pPr>
      <w:r>
        <w:t>Описание работы с системой контроля версий и проверка соответствия стандартам кодирования</w:t>
      </w:r>
    </w:p>
    <w:p w:rsidR="0023701C" w:rsidRDefault="00FC7408" w:rsidP="0023701C">
      <w:pPr>
        <w:pStyle w:val="a3"/>
      </w:pPr>
      <w:r>
        <w:t>В процессе разработки ПО [2] для контроля версий использовалась распределенная система контроля версий Git. В качестве модели ветвления проекта выбрана модель «Git Flow», в которой используются функциональные ветки для разработки и основная ветка для хранения стабильной версии проекта.</w:t>
      </w:r>
    </w:p>
    <w:p w:rsidR="00C0687F" w:rsidRDefault="00500E61" w:rsidP="00FC7408">
      <w:pPr>
        <w:pStyle w:val="a3"/>
      </w:pPr>
      <w:r>
        <w:t xml:space="preserve">Для работы с Git использовался GitHub </w:t>
      </w:r>
      <w:r w:rsidR="00FC7408">
        <w:t xml:space="preserve">встроенный модуль системы контроль версий </w:t>
      </w:r>
      <w:r w:rsidR="00780214">
        <w:rPr>
          <w:lang w:val="en-US"/>
        </w:rPr>
        <w:t>Visual</w:t>
      </w:r>
      <w:r w:rsidR="00780214" w:rsidRPr="00780214">
        <w:t xml:space="preserve"> </w:t>
      </w:r>
      <w:r w:rsidR="00780214">
        <w:rPr>
          <w:lang w:val="en-US"/>
        </w:rPr>
        <w:t>Studio</w:t>
      </w:r>
      <w:r w:rsidR="00780214" w:rsidRPr="00780214">
        <w:t xml:space="preserve"> 2022</w:t>
      </w:r>
      <w:r w:rsidR="00FC7408">
        <w:t>. В целях управления удаленным репозиторием Git использовался веб-сервис GitHub. Такой подход обеспечил параллельную разработку новых функций без риска нарушения стабильности основного кода.</w:t>
      </w:r>
    </w:p>
    <w:p w:rsidR="007878ED" w:rsidRDefault="007878ED" w:rsidP="007878ED">
      <w:pPr>
        <w:pStyle w:val="a3"/>
      </w:pPr>
      <w:r>
        <w:t>В ходе производственной практики код и его структура разработаны в соответствии с соглашением о написании кода на языке программирования C# [5]. При разработке соблюдены правила именования пространства имен, классов, методов, свойств и форматирования кода.</w:t>
      </w:r>
    </w:p>
    <w:p w:rsidR="007878ED" w:rsidRDefault="00FC7408" w:rsidP="007878ED">
      <w:pPr>
        <w:pStyle w:val="a3"/>
      </w:pPr>
      <w:r>
        <w:t>Фрагмент графа коммитов в репозитории представлен на рисунке 3.</w:t>
      </w:r>
    </w:p>
    <w:p w:rsidR="00686028" w:rsidRDefault="00500E61" w:rsidP="00FB1E9B">
      <w:pPr>
        <w:pStyle w:val="afd"/>
      </w:pPr>
      <w:r>
        <w:rPr>
          <w:lang w:eastAsia="ru-RU"/>
        </w:rPr>
        <w:lastRenderedPageBreak/>
        <w:drawing>
          <wp:inline distT="0" distB="0" distL="0" distR="0" wp14:anchorId="770DA179" wp14:editId="3D1E584B">
            <wp:extent cx="4496499" cy="38290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8142" cy="386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028" w:rsidRDefault="00780214" w:rsidP="00686028">
      <w:pPr>
        <w:pStyle w:val="afe"/>
      </w:pPr>
      <w:r>
        <w:t xml:space="preserve">Рисунок 3 – </w:t>
      </w:r>
      <w:r w:rsidR="00686028">
        <w:t>Фрагмент графа коммитов в репозитории</w:t>
      </w:r>
    </w:p>
    <w:p w:rsidR="00C9458F" w:rsidRDefault="00C9458F" w:rsidP="00C9458F">
      <w:pPr>
        <w:pStyle w:val="2"/>
      </w:pPr>
      <w:r>
        <w:t>Отладка и тестирование программных модулей</w:t>
      </w:r>
    </w:p>
    <w:p w:rsidR="00C9458F" w:rsidRDefault="00C9458F" w:rsidP="00C9458F">
      <w:pPr>
        <w:pStyle w:val="a3"/>
      </w:pPr>
      <w:r>
        <w:t xml:space="preserve">Для отладки кода использовались следующие инструменты </w:t>
      </w:r>
      <w:r w:rsidR="00780214">
        <w:rPr>
          <w:lang w:val="en-US"/>
        </w:rPr>
        <w:t>Visual</w:t>
      </w:r>
      <w:r w:rsidR="00780214" w:rsidRPr="00780214">
        <w:t xml:space="preserve"> </w:t>
      </w:r>
      <w:r w:rsidR="00780214">
        <w:rPr>
          <w:lang w:val="en-US"/>
        </w:rPr>
        <w:t>Studio</w:t>
      </w:r>
      <w:r w:rsidR="00780214" w:rsidRPr="00780214">
        <w:t xml:space="preserve"> 2022</w:t>
      </w:r>
      <w:r>
        <w:t>:</w:t>
      </w:r>
    </w:p>
    <w:p w:rsidR="00C9458F" w:rsidRDefault="006C48BD" w:rsidP="006C48BD">
      <w:pPr>
        <w:pStyle w:val="a1"/>
      </w:pPr>
      <w:r>
        <w:t>окно просмотра переменных;</w:t>
      </w:r>
    </w:p>
    <w:p w:rsidR="00325CC5" w:rsidRDefault="00325CC5" w:rsidP="006C48BD">
      <w:pPr>
        <w:pStyle w:val="a1"/>
      </w:pPr>
      <w:r>
        <w:t>диагностические инструменты;</w:t>
      </w:r>
    </w:p>
    <w:p w:rsidR="00325CC5" w:rsidRDefault="00325CC5" w:rsidP="006C48BD">
      <w:pPr>
        <w:pStyle w:val="a1"/>
      </w:pPr>
      <w:r>
        <w:t>окно потоков;</w:t>
      </w:r>
    </w:p>
    <w:p w:rsidR="00C9458F" w:rsidRDefault="006C48BD" w:rsidP="006C48BD">
      <w:pPr>
        <w:pStyle w:val="a1"/>
      </w:pPr>
      <w:r>
        <w:t>анализ стека вызовов;</w:t>
      </w:r>
    </w:p>
    <w:p w:rsidR="00C9458F" w:rsidRDefault="006C48BD" w:rsidP="006C48BD">
      <w:pPr>
        <w:pStyle w:val="a1"/>
      </w:pPr>
      <w:r>
        <w:t>точки останова.</w:t>
      </w:r>
    </w:p>
    <w:p w:rsidR="00FB1E9B" w:rsidRPr="00B7650E" w:rsidRDefault="006C48BD" w:rsidP="00A74A5C">
      <w:pPr>
        <w:pStyle w:val="a1"/>
        <w:numPr>
          <w:ilvl w:val="0"/>
          <w:numId w:val="0"/>
        </w:numPr>
        <w:ind w:firstLine="709"/>
      </w:pPr>
      <w:r>
        <w:t>На рисунке 4 показан фрагмент IDE с установленной точкой останова [3] в методе обновления информации о материале.</w:t>
      </w:r>
    </w:p>
    <w:p w:rsidR="00FB1E9B" w:rsidRDefault="005A4BF8" w:rsidP="005A4BF8">
      <w:pPr>
        <w:pStyle w:val="afd"/>
      </w:pPr>
      <w:r w:rsidRPr="005A4BF8">
        <w:rPr>
          <w:lang w:eastAsia="ru-RU"/>
        </w:rPr>
        <w:lastRenderedPageBreak/>
        <w:drawing>
          <wp:inline distT="0" distB="0" distL="0" distR="0" wp14:anchorId="4290F4BD" wp14:editId="5D75FDE5">
            <wp:extent cx="5485765" cy="2447925"/>
            <wp:effectExtent l="0" t="0" r="63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3305" cy="2469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E9B" w:rsidRDefault="00780214" w:rsidP="00FB1E9B">
      <w:pPr>
        <w:pStyle w:val="afe"/>
      </w:pPr>
      <w:r>
        <w:t xml:space="preserve">Рисунок 4 – </w:t>
      </w:r>
      <w:r>
        <w:rPr>
          <w:lang w:val="en-US"/>
        </w:rPr>
        <w:t>Visual</w:t>
      </w:r>
      <w:r w:rsidRPr="00780214">
        <w:t xml:space="preserve"> </w:t>
      </w:r>
      <w:r>
        <w:rPr>
          <w:lang w:val="en-US"/>
        </w:rPr>
        <w:t>Studio</w:t>
      </w:r>
      <w:r w:rsidRPr="00780214">
        <w:t xml:space="preserve"> 2022</w:t>
      </w:r>
      <w:r w:rsidR="00FB1E9B">
        <w:t>. Вид IDE с установленной точкой останова</w:t>
      </w:r>
    </w:p>
    <w:p w:rsidR="00D1444B" w:rsidRDefault="00D1444B" w:rsidP="00D1444B">
      <w:pPr>
        <w:pStyle w:val="a3"/>
      </w:pPr>
      <w:r>
        <w:t>Для проверки предсказуемости поведения приложения необходимо провести тестирование методом «черного ящика». В таблице 1 представлен набор тестов для страницы склада.</w:t>
      </w:r>
    </w:p>
    <w:p w:rsidR="00886077" w:rsidRDefault="00FB5890" w:rsidP="00FB5890">
      <w:pPr>
        <w:pStyle w:val="aff2"/>
      </w:pPr>
      <w:r w:rsidRPr="006A7B9D">
        <w:rPr>
          <w:spacing w:val="40"/>
          <w:kern w:val="0"/>
        </w:rPr>
        <w:t>Таблица</w:t>
      </w:r>
      <w:r>
        <w:t xml:space="preserve"> 1 – Набор тестов страницы склада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823"/>
        <w:gridCol w:w="3685"/>
        <w:gridCol w:w="1836"/>
      </w:tblGrid>
      <w:tr w:rsidR="00E948C7" w:rsidTr="004B683D">
        <w:trPr>
          <w:trHeight w:val="433"/>
        </w:trPr>
        <w:tc>
          <w:tcPr>
            <w:tcW w:w="3823" w:type="dxa"/>
            <w:tcBorders>
              <w:bottom w:val="double" w:sz="4" w:space="0" w:color="auto"/>
            </w:tcBorders>
          </w:tcPr>
          <w:p w:rsidR="00FB5890" w:rsidRPr="006A7B9D" w:rsidRDefault="00CD0DD0" w:rsidP="00CD0DD0">
            <w:pPr>
              <w:jc w:val="center"/>
              <w:rPr>
                <w:sz w:val="24"/>
                <w:szCs w:val="20"/>
              </w:rPr>
            </w:pPr>
            <w:r w:rsidRPr="006A7B9D">
              <w:rPr>
                <w:sz w:val="24"/>
                <w:szCs w:val="20"/>
              </w:rPr>
              <w:t>Действие</w:t>
            </w:r>
          </w:p>
        </w:tc>
        <w:tc>
          <w:tcPr>
            <w:tcW w:w="3685" w:type="dxa"/>
            <w:tcBorders>
              <w:bottom w:val="double" w:sz="4" w:space="0" w:color="auto"/>
            </w:tcBorders>
          </w:tcPr>
          <w:p w:rsidR="00FB5890" w:rsidRPr="006A7B9D" w:rsidRDefault="00CD0DD0" w:rsidP="00CD0DD0">
            <w:pPr>
              <w:jc w:val="center"/>
              <w:rPr>
                <w:sz w:val="24"/>
                <w:szCs w:val="20"/>
              </w:rPr>
            </w:pPr>
            <w:r w:rsidRPr="006A7B9D">
              <w:rPr>
                <w:sz w:val="24"/>
                <w:szCs w:val="20"/>
              </w:rPr>
              <w:t>Ожидаемый результат</w:t>
            </w:r>
          </w:p>
        </w:tc>
        <w:tc>
          <w:tcPr>
            <w:tcW w:w="1836" w:type="dxa"/>
            <w:tcBorders>
              <w:bottom w:val="double" w:sz="4" w:space="0" w:color="auto"/>
            </w:tcBorders>
          </w:tcPr>
          <w:p w:rsidR="00FB5890" w:rsidRPr="006A7B9D" w:rsidRDefault="00CD0DD0" w:rsidP="00CD0DD0">
            <w:pPr>
              <w:jc w:val="center"/>
              <w:rPr>
                <w:sz w:val="24"/>
                <w:szCs w:val="20"/>
              </w:rPr>
            </w:pPr>
            <w:r w:rsidRPr="006A7B9D">
              <w:rPr>
                <w:sz w:val="24"/>
                <w:szCs w:val="20"/>
              </w:rPr>
              <w:t>Полученный результат</w:t>
            </w:r>
          </w:p>
        </w:tc>
      </w:tr>
      <w:tr w:rsidR="00E948C7" w:rsidTr="008022F5">
        <w:tc>
          <w:tcPr>
            <w:tcW w:w="3823" w:type="dxa"/>
            <w:tcBorders>
              <w:top w:val="double" w:sz="4" w:space="0" w:color="auto"/>
            </w:tcBorders>
          </w:tcPr>
          <w:p w:rsidR="00A077FF" w:rsidRPr="0005001C" w:rsidRDefault="0005001C" w:rsidP="0005001C">
            <w:pPr>
              <w:rPr>
                <w:sz w:val="24"/>
                <w:szCs w:val="24"/>
              </w:rPr>
            </w:pPr>
            <w:r w:rsidRPr="0005001C">
              <w:rPr>
                <w:sz w:val="24"/>
                <w:szCs w:val="24"/>
              </w:rPr>
              <w:t xml:space="preserve">Ввести в логин </w:t>
            </w:r>
            <w:r w:rsidRPr="0005001C">
              <w:rPr>
                <w:sz w:val="24"/>
                <w:szCs w:val="24"/>
              </w:rPr>
              <w:t>–</w:t>
            </w:r>
            <w:r w:rsidRPr="0005001C">
              <w:rPr>
                <w:sz w:val="24"/>
                <w:szCs w:val="24"/>
              </w:rPr>
              <w:t xml:space="preserve"> </w:t>
            </w:r>
            <w:r w:rsidRPr="0005001C">
              <w:rPr>
                <w:sz w:val="24"/>
                <w:szCs w:val="24"/>
                <w:lang w:val="en-US"/>
              </w:rPr>
              <w:t>admin</w:t>
            </w:r>
            <w:r w:rsidRPr="0005001C">
              <w:rPr>
                <w:sz w:val="24"/>
                <w:szCs w:val="24"/>
              </w:rPr>
              <w:t xml:space="preserve">, в пароль </w:t>
            </w:r>
            <w:r w:rsidRPr="0005001C">
              <w:rPr>
                <w:sz w:val="24"/>
                <w:szCs w:val="24"/>
              </w:rPr>
              <w:t>–</w:t>
            </w:r>
            <w:r w:rsidRPr="0005001C">
              <w:rPr>
                <w:sz w:val="24"/>
                <w:szCs w:val="24"/>
              </w:rPr>
              <w:t xml:space="preserve"> 123, н</w:t>
            </w:r>
            <w:r w:rsidR="009F3269" w:rsidRPr="0005001C">
              <w:rPr>
                <w:sz w:val="24"/>
                <w:szCs w:val="24"/>
              </w:rPr>
              <w:t xml:space="preserve">ажать на кнопку </w:t>
            </w:r>
            <w:r w:rsidRPr="0005001C">
              <w:rPr>
                <w:sz w:val="24"/>
                <w:szCs w:val="24"/>
              </w:rPr>
              <w:t>«Войти» на странице авторизации</w:t>
            </w:r>
          </w:p>
        </w:tc>
        <w:tc>
          <w:tcPr>
            <w:tcW w:w="3685" w:type="dxa"/>
            <w:tcBorders>
              <w:top w:val="double" w:sz="4" w:space="0" w:color="auto"/>
            </w:tcBorders>
          </w:tcPr>
          <w:p w:rsidR="00A077FF" w:rsidRPr="0005001C" w:rsidRDefault="0005001C" w:rsidP="0005001C">
            <w:pPr>
              <w:rPr>
                <w:sz w:val="24"/>
              </w:rPr>
            </w:pPr>
            <w:r>
              <w:rPr>
                <w:sz w:val="24"/>
              </w:rPr>
              <w:t>Успешный вход и перенаправление на главную страницу</w:t>
            </w:r>
          </w:p>
        </w:tc>
        <w:tc>
          <w:tcPr>
            <w:tcW w:w="1836" w:type="dxa"/>
            <w:tcBorders>
              <w:top w:val="double" w:sz="4" w:space="0" w:color="auto"/>
            </w:tcBorders>
          </w:tcPr>
          <w:p w:rsidR="00A077FF" w:rsidRPr="0005001C" w:rsidRDefault="009F3269" w:rsidP="006A7B9D">
            <w:pPr>
              <w:rPr>
                <w:sz w:val="24"/>
              </w:rPr>
            </w:pPr>
            <w:r w:rsidRPr="0005001C">
              <w:rPr>
                <w:sz w:val="24"/>
              </w:rPr>
              <w:t>Совпадает с ожидаемым</w:t>
            </w:r>
          </w:p>
        </w:tc>
      </w:tr>
      <w:tr w:rsidR="00E948C7" w:rsidTr="008022F5">
        <w:tc>
          <w:tcPr>
            <w:tcW w:w="3823" w:type="dxa"/>
          </w:tcPr>
          <w:p w:rsidR="00A077FF" w:rsidRPr="0005001C" w:rsidRDefault="009F3269" w:rsidP="0005001C">
            <w:pPr>
              <w:rPr>
                <w:sz w:val="24"/>
              </w:rPr>
            </w:pPr>
            <w:r w:rsidRPr="0005001C">
              <w:rPr>
                <w:sz w:val="24"/>
              </w:rPr>
              <w:t>Нажать на кнопку</w:t>
            </w:r>
            <w:r w:rsidR="0005001C" w:rsidRPr="0005001C">
              <w:rPr>
                <w:sz w:val="24"/>
              </w:rPr>
              <w:t xml:space="preserve"> </w:t>
            </w:r>
            <w:r w:rsidR="0005001C" w:rsidRPr="0005001C">
              <w:rPr>
                <w:sz w:val="24"/>
              </w:rPr>
              <w:t>с иконкой</w:t>
            </w:r>
            <w:r w:rsidRPr="0005001C">
              <w:rPr>
                <w:sz w:val="24"/>
              </w:rPr>
              <w:t xml:space="preserve"> «</w:t>
            </w:r>
            <w:r w:rsidR="0005001C">
              <w:rPr>
                <w:sz w:val="24"/>
              </w:rPr>
              <w:t>+</w:t>
            </w:r>
            <w:r w:rsidRPr="0005001C">
              <w:rPr>
                <w:sz w:val="24"/>
              </w:rPr>
              <w:t xml:space="preserve">» в </w:t>
            </w:r>
            <w:r w:rsidR="0005001C">
              <w:rPr>
                <w:sz w:val="24"/>
              </w:rPr>
              <w:t>главном</w:t>
            </w:r>
            <w:r w:rsidRPr="0005001C">
              <w:rPr>
                <w:sz w:val="24"/>
              </w:rPr>
              <w:t xml:space="preserve"> меню</w:t>
            </w:r>
          </w:p>
        </w:tc>
        <w:tc>
          <w:tcPr>
            <w:tcW w:w="3685" w:type="dxa"/>
          </w:tcPr>
          <w:p w:rsidR="00A077FF" w:rsidRPr="0005001C" w:rsidRDefault="0005001C" w:rsidP="006A7B9D">
            <w:pPr>
              <w:rPr>
                <w:sz w:val="24"/>
              </w:rPr>
            </w:pPr>
            <w:r>
              <w:rPr>
                <w:sz w:val="24"/>
              </w:rPr>
              <w:t>Добавление материала в список материалов</w:t>
            </w:r>
          </w:p>
        </w:tc>
        <w:tc>
          <w:tcPr>
            <w:tcW w:w="1836" w:type="dxa"/>
          </w:tcPr>
          <w:p w:rsidR="00A077FF" w:rsidRPr="0005001C" w:rsidRDefault="009F3269" w:rsidP="006A7B9D">
            <w:pPr>
              <w:rPr>
                <w:sz w:val="24"/>
              </w:rPr>
            </w:pPr>
            <w:r w:rsidRPr="0005001C">
              <w:rPr>
                <w:sz w:val="24"/>
              </w:rPr>
              <w:t>Совпадает с ожидаемым</w:t>
            </w:r>
          </w:p>
        </w:tc>
      </w:tr>
      <w:tr w:rsidR="00E948C7" w:rsidTr="008022F5">
        <w:tc>
          <w:tcPr>
            <w:tcW w:w="3823" w:type="dxa"/>
          </w:tcPr>
          <w:p w:rsidR="00A077FF" w:rsidRPr="0005001C" w:rsidRDefault="0005001C" w:rsidP="006A7B9D">
            <w:pPr>
              <w:rPr>
                <w:sz w:val="24"/>
              </w:rPr>
            </w:pPr>
            <w:r>
              <w:rPr>
                <w:sz w:val="24"/>
              </w:rPr>
              <w:t xml:space="preserve">Выделить материал, нажать правой кнопкой мыши по нему и нажать </w:t>
            </w:r>
            <w:r w:rsidRPr="0005001C">
              <w:rPr>
                <w:sz w:val="24"/>
              </w:rPr>
              <w:t>«</w:t>
            </w:r>
            <w:r>
              <w:rPr>
                <w:sz w:val="24"/>
              </w:rPr>
              <w:t>Редактировать</w:t>
            </w:r>
            <w:r w:rsidRPr="0005001C">
              <w:rPr>
                <w:sz w:val="24"/>
              </w:rPr>
              <w:t>»</w:t>
            </w:r>
          </w:p>
        </w:tc>
        <w:tc>
          <w:tcPr>
            <w:tcW w:w="3685" w:type="dxa"/>
          </w:tcPr>
          <w:p w:rsidR="00A077FF" w:rsidRPr="0005001C" w:rsidRDefault="009F3269" w:rsidP="0005001C">
            <w:pPr>
              <w:rPr>
                <w:sz w:val="24"/>
              </w:rPr>
            </w:pPr>
            <w:r w:rsidRPr="0005001C">
              <w:rPr>
                <w:sz w:val="24"/>
              </w:rPr>
              <w:t xml:space="preserve">Переход на </w:t>
            </w:r>
            <w:r w:rsidR="0005001C">
              <w:rPr>
                <w:sz w:val="24"/>
              </w:rPr>
              <w:t>страницу</w:t>
            </w:r>
            <w:r w:rsidRPr="0005001C">
              <w:rPr>
                <w:sz w:val="24"/>
              </w:rPr>
              <w:t xml:space="preserve"> «</w:t>
            </w:r>
            <w:r w:rsidR="0005001C">
              <w:rPr>
                <w:sz w:val="24"/>
              </w:rPr>
              <w:t>Редактирования</w:t>
            </w:r>
            <w:r w:rsidRPr="0005001C">
              <w:rPr>
                <w:sz w:val="24"/>
              </w:rPr>
              <w:t xml:space="preserve"> материала»</w:t>
            </w:r>
          </w:p>
        </w:tc>
        <w:tc>
          <w:tcPr>
            <w:tcW w:w="1836" w:type="dxa"/>
          </w:tcPr>
          <w:p w:rsidR="00A077FF" w:rsidRPr="0005001C" w:rsidRDefault="009F3269" w:rsidP="006A7B9D">
            <w:pPr>
              <w:rPr>
                <w:sz w:val="24"/>
              </w:rPr>
            </w:pPr>
            <w:r w:rsidRPr="0005001C">
              <w:rPr>
                <w:sz w:val="24"/>
              </w:rPr>
              <w:t>Совпадает с ожидаемым</w:t>
            </w:r>
          </w:p>
        </w:tc>
      </w:tr>
      <w:tr w:rsidR="0005001C" w:rsidTr="004B683D">
        <w:trPr>
          <w:trHeight w:val="892"/>
        </w:trPr>
        <w:tc>
          <w:tcPr>
            <w:tcW w:w="3823" w:type="dxa"/>
          </w:tcPr>
          <w:p w:rsidR="0005001C" w:rsidRPr="0005001C" w:rsidRDefault="0005001C" w:rsidP="0005001C">
            <w:pPr>
              <w:rPr>
                <w:sz w:val="24"/>
              </w:rPr>
            </w:pPr>
            <w:r w:rsidRPr="0005001C">
              <w:rPr>
                <w:sz w:val="24"/>
              </w:rPr>
              <w:t>Нажать на кнопку «</w:t>
            </w:r>
            <w:r>
              <w:rPr>
                <w:sz w:val="24"/>
              </w:rPr>
              <w:t>Пользователи»</w:t>
            </w:r>
          </w:p>
        </w:tc>
        <w:tc>
          <w:tcPr>
            <w:tcW w:w="3685" w:type="dxa"/>
          </w:tcPr>
          <w:p w:rsidR="0005001C" w:rsidRPr="0005001C" w:rsidRDefault="0005001C" w:rsidP="0005001C">
            <w:pPr>
              <w:rPr>
                <w:sz w:val="24"/>
              </w:rPr>
            </w:pPr>
            <w:r w:rsidRPr="0005001C">
              <w:rPr>
                <w:sz w:val="24"/>
              </w:rPr>
              <w:t xml:space="preserve">Переход на </w:t>
            </w:r>
            <w:r>
              <w:rPr>
                <w:sz w:val="24"/>
              </w:rPr>
              <w:t>страницу</w:t>
            </w:r>
            <w:r w:rsidRPr="0005001C">
              <w:rPr>
                <w:sz w:val="24"/>
              </w:rPr>
              <w:t xml:space="preserve"> «</w:t>
            </w:r>
            <w:r>
              <w:rPr>
                <w:sz w:val="24"/>
              </w:rPr>
              <w:t>Управление</w:t>
            </w:r>
            <w:r w:rsidRPr="0005001C">
              <w:rPr>
                <w:sz w:val="24"/>
              </w:rPr>
              <w:t xml:space="preserve"> </w:t>
            </w:r>
            <w:r>
              <w:rPr>
                <w:sz w:val="24"/>
              </w:rPr>
              <w:t>пользователями</w:t>
            </w:r>
            <w:r w:rsidRPr="0005001C">
              <w:rPr>
                <w:sz w:val="24"/>
              </w:rPr>
              <w:t>»</w:t>
            </w:r>
          </w:p>
        </w:tc>
        <w:tc>
          <w:tcPr>
            <w:tcW w:w="1836" w:type="dxa"/>
          </w:tcPr>
          <w:p w:rsidR="0005001C" w:rsidRPr="0005001C" w:rsidRDefault="0005001C" w:rsidP="0005001C">
            <w:pPr>
              <w:rPr>
                <w:sz w:val="24"/>
              </w:rPr>
            </w:pPr>
            <w:r w:rsidRPr="0005001C">
              <w:rPr>
                <w:sz w:val="24"/>
              </w:rPr>
              <w:t>Совпадает с ожидаемым</w:t>
            </w:r>
          </w:p>
        </w:tc>
      </w:tr>
      <w:tr w:rsidR="0005001C" w:rsidTr="008022F5">
        <w:tc>
          <w:tcPr>
            <w:tcW w:w="3823" w:type="dxa"/>
          </w:tcPr>
          <w:p w:rsidR="0005001C" w:rsidRPr="0005001C" w:rsidRDefault="0005001C" w:rsidP="0005001C">
            <w:pPr>
              <w:rPr>
                <w:sz w:val="24"/>
              </w:rPr>
            </w:pPr>
            <w:r w:rsidRPr="0005001C">
              <w:rPr>
                <w:sz w:val="24"/>
              </w:rPr>
              <w:t>Нажать на кнопку «</w:t>
            </w:r>
            <w:r>
              <w:rPr>
                <w:sz w:val="24"/>
              </w:rPr>
              <w:t>Отчет»</w:t>
            </w:r>
          </w:p>
        </w:tc>
        <w:tc>
          <w:tcPr>
            <w:tcW w:w="3685" w:type="dxa"/>
          </w:tcPr>
          <w:p w:rsidR="0005001C" w:rsidRPr="0005001C" w:rsidRDefault="00C35F81" w:rsidP="0005001C">
            <w:pPr>
              <w:rPr>
                <w:sz w:val="24"/>
              </w:rPr>
            </w:pPr>
            <w:r>
              <w:rPr>
                <w:sz w:val="24"/>
              </w:rPr>
              <w:t>Сохранение отчета в выбранном месте</w:t>
            </w:r>
          </w:p>
        </w:tc>
        <w:tc>
          <w:tcPr>
            <w:tcW w:w="1836" w:type="dxa"/>
          </w:tcPr>
          <w:p w:rsidR="0005001C" w:rsidRPr="0005001C" w:rsidRDefault="0005001C" w:rsidP="0005001C">
            <w:pPr>
              <w:rPr>
                <w:sz w:val="24"/>
              </w:rPr>
            </w:pPr>
            <w:r w:rsidRPr="0005001C">
              <w:rPr>
                <w:sz w:val="24"/>
              </w:rPr>
              <w:t>Совпадает с ожидаемым</w:t>
            </w:r>
          </w:p>
        </w:tc>
      </w:tr>
    </w:tbl>
    <w:p w:rsidR="008022F5" w:rsidRDefault="008022F5" w:rsidP="00FB5890">
      <w:pPr>
        <w:pStyle w:val="a3"/>
      </w:pPr>
    </w:p>
    <w:p w:rsidR="00FB5890" w:rsidRPr="00FB5890" w:rsidRDefault="00FB5890" w:rsidP="00FB5890">
      <w:pPr>
        <w:pStyle w:val="a3"/>
      </w:pPr>
      <w:r>
        <w:t>В результате тестирования не выявлено отклонений полученных результатов от ожидаемых.</w:t>
      </w:r>
    </w:p>
    <w:p w:rsidR="00F116CE" w:rsidRDefault="00F116CE" w:rsidP="00F116CE">
      <w:pPr>
        <w:pStyle w:val="1"/>
      </w:pPr>
      <w:r>
        <w:lastRenderedPageBreak/>
        <w:t>Выполнение работ по ПМ.04</w:t>
      </w:r>
    </w:p>
    <w:p w:rsidR="007B1296" w:rsidRPr="00D419FE" w:rsidRDefault="00D419FE" w:rsidP="007B1296">
      <w:pPr>
        <w:pStyle w:val="2"/>
      </w:pPr>
      <w:r>
        <w:t>Настройка конфигурации и инсталляция ПО</w:t>
      </w:r>
    </w:p>
    <w:p w:rsidR="007B1296" w:rsidRPr="00D419FE" w:rsidRDefault="00D419FE" w:rsidP="007B1296">
      <w:pPr>
        <w:pStyle w:val="a3"/>
      </w:pPr>
      <w:r>
        <w:t>В процессе прохождения производственной практики была выполнена настройка конфигурации приложения и подготовка компонентов для запуска клиентской и серверной частей системы.</w:t>
      </w:r>
    </w:p>
    <w:p w:rsidR="007B1296" w:rsidRPr="00D419FE" w:rsidRDefault="00D419FE" w:rsidP="007B1296">
      <w:pPr>
        <w:pStyle w:val="a3"/>
      </w:pPr>
      <w:r>
        <w:t>Для функционирования подсистемы на стороне сервера достаточны следующие программные и технические средства:</w:t>
      </w:r>
    </w:p>
    <w:p w:rsidR="007B1296" w:rsidRPr="005A4BF8" w:rsidRDefault="00D419FE" w:rsidP="007B1296">
      <w:pPr>
        <w:pStyle w:val="a1"/>
        <w:rPr>
          <w:lang w:val="en-US"/>
        </w:rPr>
      </w:pPr>
      <w:r>
        <w:t>ОС</w:t>
      </w:r>
      <w:r w:rsidRPr="005A4BF8">
        <w:rPr>
          <w:lang w:val="en-US"/>
        </w:rPr>
        <w:t xml:space="preserve"> Windows Server 2019 </w:t>
      </w:r>
      <w:r>
        <w:t>или</w:t>
      </w:r>
      <w:r w:rsidRPr="005A4BF8">
        <w:rPr>
          <w:lang w:val="en-US"/>
        </w:rPr>
        <w:t xml:space="preserve"> </w:t>
      </w:r>
      <w:r>
        <w:t>выше</w:t>
      </w:r>
      <w:r w:rsidRPr="005A4BF8">
        <w:rPr>
          <w:lang w:val="en-US"/>
        </w:rPr>
        <w:t>;</w:t>
      </w:r>
    </w:p>
    <w:p w:rsidR="007B1296" w:rsidRPr="005A4BF8" w:rsidRDefault="00D419FE" w:rsidP="007B1296">
      <w:pPr>
        <w:pStyle w:val="a1"/>
        <w:rPr>
          <w:lang w:val="en-US"/>
        </w:rPr>
      </w:pPr>
      <w:r>
        <w:t>сервер</w:t>
      </w:r>
      <w:r w:rsidRPr="005A4BF8">
        <w:rPr>
          <w:lang w:val="en-US"/>
        </w:rPr>
        <w:t xml:space="preserve"> </w:t>
      </w:r>
      <w:r>
        <w:t>БД</w:t>
      </w:r>
      <w:r w:rsidRPr="005A4BF8">
        <w:rPr>
          <w:lang w:val="en-US"/>
        </w:rPr>
        <w:t xml:space="preserve"> Microsoft SQL Server 2022;</w:t>
      </w:r>
    </w:p>
    <w:p w:rsidR="007B1296" w:rsidRPr="00D419FE" w:rsidRDefault="00D419FE" w:rsidP="007B1296">
      <w:pPr>
        <w:pStyle w:val="a1"/>
      </w:pPr>
      <w:r>
        <w:t>.NET 8.0 Runtime;</w:t>
      </w:r>
    </w:p>
    <w:p w:rsidR="007B1296" w:rsidRPr="00D419FE" w:rsidRDefault="00D419FE" w:rsidP="007B1296">
      <w:pPr>
        <w:pStyle w:val="a1"/>
      </w:pPr>
      <w:r>
        <w:t>система оркестрации контейнеров Docker с Docker Compose;</w:t>
      </w:r>
    </w:p>
    <w:p w:rsidR="007B1296" w:rsidRPr="00D419FE" w:rsidRDefault="00D419FE" w:rsidP="007B1296">
      <w:pPr>
        <w:pStyle w:val="a1"/>
      </w:pPr>
      <w:r>
        <w:t>процессор частотой 2 ГГц;</w:t>
      </w:r>
    </w:p>
    <w:p w:rsidR="007B1296" w:rsidRPr="00D419FE" w:rsidRDefault="00D419FE" w:rsidP="007B1296">
      <w:pPr>
        <w:pStyle w:val="a1"/>
      </w:pPr>
      <w:r>
        <w:t>свободная оперативная память 4 ГБ;</w:t>
      </w:r>
    </w:p>
    <w:p w:rsidR="007B1296" w:rsidRPr="00D419FE" w:rsidRDefault="00D419FE" w:rsidP="007B1296">
      <w:pPr>
        <w:pStyle w:val="a1"/>
      </w:pPr>
      <w:r>
        <w:t>свободное место на диске не менее 20 ГБ.</w:t>
      </w:r>
    </w:p>
    <w:p w:rsidR="007B1296" w:rsidRPr="00D419FE" w:rsidRDefault="00D419FE" w:rsidP="007B1296">
      <w:pPr>
        <w:pStyle w:val="a3"/>
      </w:pPr>
      <w:r>
        <w:t>Для установки серверной части необходимо выполнить следующую последовательность действий:</w:t>
      </w:r>
    </w:p>
    <w:p w:rsidR="007B1296" w:rsidRPr="00D419FE" w:rsidRDefault="00D419FE" w:rsidP="007B1296">
      <w:pPr>
        <w:pStyle w:val="a1"/>
      </w:pPr>
      <w:r>
        <w:t>поместить файлы проекта на сервер;</w:t>
      </w:r>
    </w:p>
    <w:p w:rsidR="007B1296" w:rsidRPr="00D419FE" w:rsidRDefault="00D419FE" w:rsidP="007B1296">
      <w:pPr>
        <w:pStyle w:val="a1"/>
      </w:pPr>
      <w:r>
        <w:t>добавить в корень проекта файл .env и задать значения переменных окружения, необходимые для запуска приложения;</w:t>
      </w:r>
    </w:p>
    <w:p w:rsidR="007B1296" w:rsidRPr="00D419FE" w:rsidRDefault="00D419FE" w:rsidP="007B1296">
      <w:pPr>
        <w:pStyle w:val="a1"/>
      </w:pPr>
      <w:r>
        <w:t>в корневой папке проекта через терминал выполнить команду docker compose up -d.</w:t>
      </w:r>
    </w:p>
    <w:p w:rsidR="007B1296" w:rsidRPr="00D419FE" w:rsidRDefault="00D419FE" w:rsidP="007B1296">
      <w:pPr>
        <w:pStyle w:val="a3"/>
      </w:pPr>
      <w:r>
        <w:t>Для функционирования приложения на стороне клиента достаточны следующие программные и технические средства:</w:t>
      </w:r>
    </w:p>
    <w:p w:rsidR="007B1296" w:rsidRPr="00D419FE" w:rsidRDefault="00D419FE" w:rsidP="007B1296">
      <w:pPr>
        <w:pStyle w:val="a1"/>
      </w:pPr>
      <w:r>
        <w:t>ОС Windows 10 и выше;</w:t>
      </w:r>
    </w:p>
    <w:p w:rsidR="007B1296" w:rsidRPr="00D419FE" w:rsidRDefault="00D419FE" w:rsidP="007B1296">
      <w:pPr>
        <w:pStyle w:val="a1"/>
      </w:pPr>
      <w:r>
        <w:t>.NET 8.0 Desktop Runtime;</w:t>
      </w:r>
    </w:p>
    <w:p w:rsidR="007B1296" w:rsidRPr="00D419FE" w:rsidRDefault="00D419FE" w:rsidP="007B1296">
      <w:pPr>
        <w:pStyle w:val="a1"/>
      </w:pPr>
      <w:r>
        <w:t>процессор частотой 2 ГГц;</w:t>
      </w:r>
    </w:p>
    <w:p w:rsidR="007B1296" w:rsidRPr="00D419FE" w:rsidRDefault="00D419FE" w:rsidP="007B1296">
      <w:pPr>
        <w:pStyle w:val="a1"/>
      </w:pPr>
      <w:r>
        <w:t>свободная оперативная память 4 ГБ;</w:t>
      </w:r>
    </w:p>
    <w:p w:rsidR="007B1296" w:rsidRPr="00D419FE" w:rsidRDefault="00D419FE" w:rsidP="007B1296">
      <w:pPr>
        <w:pStyle w:val="a1"/>
      </w:pPr>
      <w:r>
        <w:t>свободное место на диске не менее 500 МБ;</w:t>
      </w:r>
    </w:p>
    <w:p w:rsidR="007B1296" w:rsidRPr="00D419FE" w:rsidRDefault="00D419FE" w:rsidP="007B1296">
      <w:pPr>
        <w:pStyle w:val="a1"/>
      </w:pPr>
      <w:r>
        <w:lastRenderedPageBreak/>
        <w:t>постоянное подключение к локальной сети или сети интернет.</w:t>
      </w:r>
    </w:p>
    <w:p w:rsidR="007B1296" w:rsidRPr="00D419FE" w:rsidRDefault="00D419FE" w:rsidP="007B1296">
      <w:pPr>
        <w:pStyle w:val="a3"/>
      </w:pPr>
      <w:r>
        <w:t>Для начала работы с приложением необходимо установить собранный проект и запустить файл WarehouseVisualizer.exe.</w:t>
      </w:r>
    </w:p>
    <w:p w:rsidR="007B1296" w:rsidRDefault="006C5030" w:rsidP="007B1296">
      <w:pPr>
        <w:pStyle w:val="2"/>
      </w:pPr>
      <w:r>
        <w:t>Анализ эксплуатационных характеристик</w:t>
      </w:r>
    </w:p>
    <w:p w:rsidR="006C5030" w:rsidRDefault="00CD0E68" w:rsidP="006C5030">
      <w:pPr>
        <w:pStyle w:val="a3"/>
      </w:pPr>
      <w:r>
        <w:t>В ходе анализа системных и технических требований к итоговому приложению определены минимальные аппаратные и программные требования для эксплуатации.</w:t>
      </w:r>
    </w:p>
    <w:p w:rsidR="00AE04D6" w:rsidRDefault="00AE04D6" w:rsidP="006C5030">
      <w:pPr>
        <w:pStyle w:val="a3"/>
      </w:pPr>
      <w:r>
        <w:t>Требования к аппаратному и программному обеспечению:</w:t>
      </w:r>
    </w:p>
    <w:p w:rsidR="00985ABC" w:rsidRPr="005C5FCB" w:rsidRDefault="00985ABC" w:rsidP="00985ABC">
      <w:pPr>
        <w:pStyle w:val="a1"/>
      </w:pPr>
      <w:r>
        <w:t>ОС: Windows 10 и выше;</w:t>
      </w:r>
    </w:p>
    <w:p w:rsidR="00985ABC" w:rsidRPr="005C5FCB" w:rsidRDefault="00985ABC" w:rsidP="00985ABC">
      <w:pPr>
        <w:pStyle w:val="a1"/>
      </w:pPr>
      <w:r>
        <w:t>оперативная память: 4 ГБ;</w:t>
      </w:r>
    </w:p>
    <w:p w:rsidR="00985ABC" w:rsidRDefault="00985ABC" w:rsidP="00985ABC">
      <w:pPr>
        <w:pStyle w:val="a1"/>
      </w:pPr>
      <w:r>
        <w:t>свободное дисковое пространство: 500 МБ;</w:t>
      </w:r>
    </w:p>
    <w:p w:rsidR="00985ABC" w:rsidRPr="005C5FCB" w:rsidRDefault="00985ABC" w:rsidP="00985ABC">
      <w:pPr>
        <w:pStyle w:val="a1"/>
      </w:pPr>
      <w:r>
        <w:t>процессор с тактовой частотой 2 ГГц и выше.</w:t>
      </w:r>
    </w:p>
    <w:p w:rsidR="00AE04D6" w:rsidRDefault="0082409D" w:rsidP="006C5030">
      <w:pPr>
        <w:pStyle w:val="a3"/>
      </w:pPr>
      <w:r>
        <w:t>Приложение имеет последовательный интерфейс, построенный по принципу «шаг за шагом». Такая линейная структура исключает потерю контекста и упрощает выполнение повседневных операций.</w:t>
      </w:r>
    </w:p>
    <w:p w:rsidR="0043616F" w:rsidRPr="0043616F" w:rsidRDefault="0043616F" w:rsidP="006C5030">
      <w:pPr>
        <w:pStyle w:val="a3"/>
      </w:pPr>
      <w:r>
        <w:t>Данные загружаются быстро благодаря оптимизированным запросам Entity Framework Core, что обеспечивает быструю работу приложения даже при работе с большим количеством ячеек и материалов.</w:t>
      </w:r>
    </w:p>
    <w:p w:rsidR="007B1296" w:rsidRDefault="008D1992" w:rsidP="007B1296">
      <w:pPr>
        <w:pStyle w:val="2"/>
      </w:pPr>
      <w:r>
        <w:t>Модификация компонентов ПО</w:t>
      </w:r>
    </w:p>
    <w:p w:rsidR="00CD0E68" w:rsidRDefault="00F3758E" w:rsidP="00CD0E68">
      <w:pPr>
        <w:pStyle w:val="a3"/>
      </w:pPr>
      <w:r>
        <w:t>В процессе взаимодействия с заказчиком выявлены пожелания по улучшению приложения:</w:t>
      </w:r>
    </w:p>
    <w:p w:rsidR="00F3758E" w:rsidRDefault="00F3758E" w:rsidP="00F3758E">
      <w:pPr>
        <w:pStyle w:val="a1"/>
      </w:pPr>
      <w:r>
        <w:t>добавление функциональности экспорта сведений о материалах в файл формата Excel;</w:t>
      </w:r>
    </w:p>
    <w:p w:rsidR="00E80B28" w:rsidRDefault="00E80B28" w:rsidP="00F3758E">
      <w:pPr>
        <w:pStyle w:val="a1"/>
      </w:pPr>
      <w:r>
        <w:t>улучшение пользовательского интерфейса.</w:t>
      </w:r>
    </w:p>
    <w:p w:rsidR="00634FFA" w:rsidRDefault="00A74A5C" w:rsidP="005D7B8D">
      <w:pPr>
        <w:pStyle w:val="a1"/>
        <w:numPr>
          <w:ilvl w:val="0"/>
          <w:numId w:val="0"/>
        </w:numPr>
        <w:ind w:firstLine="709"/>
      </w:pPr>
      <w:r>
        <w:lastRenderedPageBreak/>
        <w:t>Для создания файлов в формате Excel использована библиотека EPPlus, позволяющая формировать отчеты по материалам склада. Фрагмент кода метода ExportMaterials для создани</w:t>
      </w:r>
      <w:r w:rsidR="005D7B8D">
        <w:t xml:space="preserve">я отчета представлен листингом </w:t>
      </w:r>
      <w:r>
        <w:t>1.</w:t>
      </w:r>
    </w:p>
    <w:p w:rsidR="00953583" w:rsidRDefault="00953583" w:rsidP="00634FFA">
      <w:pPr>
        <w:pStyle w:val="aff2"/>
      </w:pPr>
      <w:r>
        <w:t>Листинг 1 – Фрагмент кода метода ExportMaterials</w:t>
      </w:r>
    </w:p>
    <w:p w:rsidR="006E223D" w:rsidRDefault="006E223D" w:rsidP="006E223D">
      <w:pPr>
        <w:pStyle w:val="aff0"/>
      </w:pPr>
      <w:r>
        <w:t>// Метод экспорта материалов в файл Excel (.xlsx)</w:t>
      </w:r>
    </w:p>
    <w:p w:rsidR="006E223D" w:rsidRPr="006E223D" w:rsidRDefault="006E223D" w:rsidP="006E223D">
      <w:pPr>
        <w:pStyle w:val="aff0"/>
        <w:rPr>
          <w:lang w:val="en-US"/>
        </w:rPr>
      </w:pPr>
      <w:r w:rsidRPr="005A4BF8">
        <w:rPr>
          <w:lang w:val="en-US"/>
        </w:rPr>
        <w:t>private void ExportMaterials()</w:t>
      </w:r>
    </w:p>
    <w:p w:rsidR="006E223D" w:rsidRPr="005A4BF8" w:rsidRDefault="006E223D" w:rsidP="006E223D">
      <w:pPr>
        <w:pStyle w:val="aff0"/>
        <w:rPr>
          <w:lang w:val="en-US"/>
        </w:rPr>
      </w:pPr>
      <w:r w:rsidRPr="005A4BF8">
        <w:rPr>
          <w:lang w:val="en-US"/>
        </w:rPr>
        <w:t>{</w:t>
      </w:r>
    </w:p>
    <w:p w:rsidR="006E223D" w:rsidRPr="005A4BF8" w:rsidRDefault="006E223D" w:rsidP="006E223D">
      <w:pPr>
        <w:pStyle w:val="aff0"/>
        <w:rPr>
          <w:lang w:val="en-US"/>
        </w:rPr>
      </w:pPr>
      <w:r w:rsidRPr="005A4BF8">
        <w:rPr>
          <w:lang w:val="en-US"/>
        </w:rPr>
        <w:t xml:space="preserve">    try</w:t>
      </w:r>
    </w:p>
    <w:p w:rsidR="006E223D" w:rsidRPr="005A4BF8" w:rsidRDefault="006E223D" w:rsidP="006E223D">
      <w:pPr>
        <w:pStyle w:val="aff0"/>
        <w:rPr>
          <w:lang w:val="en-US"/>
        </w:rPr>
      </w:pPr>
      <w:r w:rsidRPr="005A4BF8">
        <w:rPr>
          <w:lang w:val="en-US"/>
        </w:rPr>
        <w:t xml:space="preserve">    {</w:t>
      </w:r>
    </w:p>
    <w:p w:rsidR="006E223D" w:rsidRPr="005A4BF8" w:rsidRDefault="006E223D" w:rsidP="006E223D">
      <w:pPr>
        <w:pStyle w:val="aff0"/>
        <w:rPr>
          <w:lang w:val="en-US"/>
        </w:rPr>
      </w:pPr>
      <w:r w:rsidRPr="005A4BF8">
        <w:rPr>
          <w:lang w:val="en-US"/>
        </w:rPr>
        <w:t xml:space="preserve">        var saveFileDialog = new SaveFileDialog</w:t>
      </w:r>
    </w:p>
    <w:p w:rsidR="006E223D" w:rsidRPr="005A4BF8" w:rsidRDefault="006E223D" w:rsidP="006E223D">
      <w:pPr>
        <w:pStyle w:val="aff0"/>
        <w:rPr>
          <w:lang w:val="en-US"/>
        </w:rPr>
      </w:pPr>
      <w:r w:rsidRPr="005A4BF8">
        <w:rPr>
          <w:lang w:val="en-US"/>
        </w:rPr>
        <w:t xml:space="preserve">        {</w:t>
      </w:r>
    </w:p>
    <w:p w:rsidR="006E223D" w:rsidRPr="005A4BF8" w:rsidRDefault="006E223D" w:rsidP="006E223D">
      <w:pPr>
        <w:pStyle w:val="aff0"/>
        <w:rPr>
          <w:lang w:val="en-US"/>
        </w:rPr>
      </w:pPr>
      <w:r w:rsidRPr="005A4BF8">
        <w:rPr>
          <w:lang w:val="en-US"/>
        </w:rPr>
        <w:t xml:space="preserve">            Filter = "Excel Files (*.xlsx)|*.xlsx|All Files (*.*)|*.*",</w:t>
      </w:r>
    </w:p>
    <w:p w:rsidR="006E223D" w:rsidRPr="005A4BF8" w:rsidRDefault="006E223D" w:rsidP="006E223D">
      <w:pPr>
        <w:pStyle w:val="aff0"/>
        <w:rPr>
          <w:lang w:val="en-US"/>
        </w:rPr>
      </w:pPr>
      <w:r w:rsidRPr="005A4BF8">
        <w:rPr>
          <w:lang w:val="en-US"/>
        </w:rPr>
        <w:t xml:space="preserve">            FileName = $"</w:t>
      </w:r>
      <w:r>
        <w:t>Материалы</w:t>
      </w:r>
      <w:r w:rsidRPr="005A4BF8">
        <w:rPr>
          <w:lang w:val="en-US"/>
        </w:rPr>
        <w:t>_</w:t>
      </w:r>
      <w:r>
        <w:t>склада</w:t>
      </w:r>
      <w:r w:rsidRPr="005A4BF8">
        <w:rPr>
          <w:lang w:val="en-US"/>
        </w:rPr>
        <w:t>_{DateTime.Now:yyyyMMdd_HHmmss}.xlsx",</w:t>
      </w:r>
    </w:p>
    <w:p w:rsidR="006E223D" w:rsidRDefault="006E223D" w:rsidP="006E223D">
      <w:pPr>
        <w:pStyle w:val="aff0"/>
      </w:pPr>
      <w:r w:rsidRPr="005A4BF8">
        <w:rPr>
          <w:lang w:val="en-US"/>
        </w:rPr>
        <w:t xml:space="preserve">            </w:t>
      </w:r>
      <w:r>
        <w:t>Title = "Экспорт материалов в Excel"</w:t>
      </w:r>
    </w:p>
    <w:p w:rsidR="006E223D" w:rsidRPr="005A4BF8" w:rsidRDefault="006E223D" w:rsidP="006E223D">
      <w:pPr>
        <w:pStyle w:val="aff0"/>
        <w:rPr>
          <w:lang w:val="en-US"/>
        </w:rPr>
      </w:pPr>
      <w:r>
        <w:t xml:space="preserve">        </w:t>
      </w:r>
      <w:r w:rsidRPr="005A4BF8">
        <w:rPr>
          <w:lang w:val="en-US"/>
        </w:rPr>
        <w:t>};</w:t>
      </w:r>
    </w:p>
    <w:p w:rsidR="006E223D" w:rsidRPr="005A4BF8" w:rsidRDefault="006E223D" w:rsidP="006E223D">
      <w:pPr>
        <w:pStyle w:val="aff0"/>
        <w:rPr>
          <w:lang w:val="en-US"/>
        </w:rPr>
      </w:pPr>
    </w:p>
    <w:p w:rsidR="006E223D" w:rsidRPr="005A4BF8" w:rsidRDefault="006E223D" w:rsidP="006E223D">
      <w:pPr>
        <w:pStyle w:val="aff0"/>
        <w:rPr>
          <w:lang w:val="en-US"/>
        </w:rPr>
      </w:pPr>
      <w:r w:rsidRPr="005A4BF8">
        <w:rPr>
          <w:lang w:val="en-US"/>
        </w:rPr>
        <w:t xml:space="preserve">        if (saveFileDialog.ShowDialog() == true)</w:t>
      </w:r>
    </w:p>
    <w:p w:rsidR="006E223D" w:rsidRPr="006E223D" w:rsidRDefault="006E223D" w:rsidP="006E223D">
      <w:pPr>
        <w:pStyle w:val="aff0"/>
        <w:rPr>
          <w:lang w:val="en-US"/>
        </w:rPr>
      </w:pPr>
      <w:r w:rsidRPr="005A4BF8">
        <w:rPr>
          <w:lang w:val="en-US"/>
        </w:rPr>
        <w:t xml:space="preserve">        {</w:t>
      </w:r>
    </w:p>
    <w:p w:rsidR="006E223D" w:rsidRPr="006E223D" w:rsidRDefault="006E223D" w:rsidP="006E223D">
      <w:pPr>
        <w:pStyle w:val="aff0"/>
        <w:rPr>
          <w:lang w:val="en-US"/>
        </w:rPr>
      </w:pPr>
      <w:r w:rsidRPr="005A4BF8">
        <w:rPr>
          <w:lang w:val="en-US"/>
        </w:rPr>
        <w:t xml:space="preserve">            using (var package = new ExcelPackage())</w:t>
      </w:r>
    </w:p>
    <w:p w:rsidR="006E223D" w:rsidRPr="006E223D" w:rsidRDefault="006E223D" w:rsidP="006E223D">
      <w:pPr>
        <w:pStyle w:val="aff0"/>
        <w:rPr>
          <w:lang w:val="en-US"/>
        </w:rPr>
      </w:pPr>
      <w:r w:rsidRPr="005A4BF8">
        <w:rPr>
          <w:lang w:val="en-US"/>
        </w:rPr>
        <w:t xml:space="preserve">            {</w:t>
      </w:r>
    </w:p>
    <w:p w:rsidR="006E223D" w:rsidRPr="006E223D" w:rsidRDefault="006E223D" w:rsidP="006E223D">
      <w:pPr>
        <w:pStyle w:val="aff0"/>
        <w:rPr>
          <w:lang w:val="en-US"/>
        </w:rPr>
      </w:pPr>
      <w:r w:rsidRPr="005A4BF8">
        <w:rPr>
          <w:lang w:val="en-US"/>
        </w:rPr>
        <w:t xml:space="preserve">                var worksheet = package.Workbook.Worksheets.Add("</w:t>
      </w:r>
      <w:r>
        <w:t>Материалы</w:t>
      </w:r>
      <w:r w:rsidRPr="005A4BF8">
        <w:rPr>
          <w:lang w:val="en-US"/>
        </w:rPr>
        <w:t>");</w:t>
      </w:r>
    </w:p>
    <w:p w:rsidR="006E223D" w:rsidRPr="00B7650E" w:rsidRDefault="006E223D" w:rsidP="006E223D">
      <w:pPr>
        <w:pStyle w:val="aff0"/>
        <w:rPr>
          <w:lang w:val="en-US"/>
        </w:rPr>
      </w:pPr>
      <w:r w:rsidRPr="005A4BF8">
        <w:rPr>
          <w:lang w:val="en-US"/>
        </w:rPr>
        <w:t xml:space="preserve">                worksheet.Cells[1, 1].Value = "</w:t>
      </w:r>
      <w:r>
        <w:t>Название</w:t>
      </w:r>
      <w:r w:rsidRPr="005A4BF8">
        <w:rPr>
          <w:lang w:val="en-US"/>
        </w:rPr>
        <w:t>";</w:t>
      </w:r>
    </w:p>
    <w:p w:rsidR="006E223D" w:rsidRPr="005A4BF8" w:rsidRDefault="006E223D" w:rsidP="006E223D">
      <w:pPr>
        <w:pStyle w:val="aff0"/>
        <w:rPr>
          <w:lang w:val="en-US"/>
        </w:rPr>
      </w:pPr>
      <w:r w:rsidRPr="005A4BF8">
        <w:rPr>
          <w:lang w:val="en-US"/>
        </w:rPr>
        <w:t xml:space="preserve">                worksheet.Cells[1, 2].Value = "</w:t>
      </w:r>
      <w:r>
        <w:t>Тип</w:t>
      </w:r>
      <w:r w:rsidRPr="005A4BF8">
        <w:rPr>
          <w:lang w:val="en-US"/>
        </w:rPr>
        <w:t>";</w:t>
      </w:r>
    </w:p>
    <w:p w:rsidR="006E223D" w:rsidRPr="005A4BF8" w:rsidRDefault="006E223D" w:rsidP="006E223D">
      <w:pPr>
        <w:pStyle w:val="aff0"/>
        <w:rPr>
          <w:lang w:val="en-US"/>
        </w:rPr>
      </w:pPr>
      <w:r w:rsidRPr="005A4BF8">
        <w:rPr>
          <w:lang w:val="en-US"/>
        </w:rPr>
        <w:t xml:space="preserve">                worksheet.Cells[1, 3].Value = "</w:t>
      </w:r>
      <w:r>
        <w:t>Количество</w:t>
      </w:r>
      <w:r w:rsidRPr="005A4BF8">
        <w:rPr>
          <w:lang w:val="en-US"/>
        </w:rPr>
        <w:t>";</w:t>
      </w:r>
    </w:p>
    <w:p w:rsidR="006E223D" w:rsidRPr="005A4BF8" w:rsidRDefault="006E223D" w:rsidP="006E223D">
      <w:pPr>
        <w:pStyle w:val="aff0"/>
        <w:rPr>
          <w:lang w:val="en-US"/>
        </w:rPr>
      </w:pPr>
      <w:r w:rsidRPr="005A4BF8">
        <w:rPr>
          <w:lang w:val="en-US"/>
        </w:rPr>
        <w:t xml:space="preserve">                worksheet.Cells[1, 4].Value = "</w:t>
      </w:r>
      <w:r>
        <w:t>Ед</w:t>
      </w:r>
      <w:r w:rsidRPr="005A4BF8">
        <w:rPr>
          <w:lang w:val="en-US"/>
        </w:rPr>
        <w:t xml:space="preserve">. </w:t>
      </w:r>
      <w:r>
        <w:t>измерения</w:t>
      </w:r>
      <w:r w:rsidRPr="005A4BF8">
        <w:rPr>
          <w:lang w:val="en-US"/>
        </w:rPr>
        <w:t>";</w:t>
      </w:r>
    </w:p>
    <w:p w:rsidR="006E223D" w:rsidRPr="005A4BF8" w:rsidRDefault="006E223D" w:rsidP="006E223D">
      <w:pPr>
        <w:pStyle w:val="aff0"/>
        <w:rPr>
          <w:lang w:val="en-US"/>
        </w:rPr>
      </w:pPr>
      <w:r w:rsidRPr="005A4BF8">
        <w:rPr>
          <w:lang w:val="en-US"/>
        </w:rPr>
        <w:t xml:space="preserve">                worksheet.Cells[1, 5].Value = "ID";</w:t>
      </w:r>
    </w:p>
    <w:p w:rsidR="006E223D" w:rsidRPr="006E223D" w:rsidRDefault="006E223D" w:rsidP="006E223D">
      <w:pPr>
        <w:pStyle w:val="aff0"/>
        <w:rPr>
          <w:lang w:val="en-US"/>
        </w:rPr>
      </w:pPr>
      <w:r w:rsidRPr="005A4BF8">
        <w:rPr>
          <w:lang w:val="en-US"/>
        </w:rPr>
        <w:t xml:space="preserve">            }</w:t>
      </w:r>
    </w:p>
    <w:p w:rsidR="006E223D" w:rsidRPr="006E223D" w:rsidRDefault="006E223D" w:rsidP="006E223D">
      <w:pPr>
        <w:pStyle w:val="aff0"/>
        <w:rPr>
          <w:lang w:val="en-US"/>
        </w:rPr>
      </w:pPr>
      <w:r w:rsidRPr="005A4BF8">
        <w:rPr>
          <w:lang w:val="en-US"/>
        </w:rPr>
        <w:t xml:space="preserve">        }</w:t>
      </w:r>
    </w:p>
    <w:p w:rsidR="006E223D" w:rsidRPr="004B5EE2" w:rsidRDefault="006E223D" w:rsidP="006E223D">
      <w:pPr>
        <w:pStyle w:val="aff0"/>
        <w:rPr>
          <w:lang w:val="en-US"/>
        </w:rPr>
      </w:pPr>
      <w:r w:rsidRPr="005A4BF8">
        <w:rPr>
          <w:lang w:val="en-US"/>
        </w:rPr>
        <w:t xml:space="preserve">    }</w:t>
      </w:r>
    </w:p>
    <w:p w:rsidR="006E223D" w:rsidRPr="006E223D" w:rsidRDefault="006E223D" w:rsidP="006E223D">
      <w:pPr>
        <w:pStyle w:val="aff0"/>
        <w:rPr>
          <w:lang w:val="en-US"/>
        </w:rPr>
      </w:pPr>
      <w:r w:rsidRPr="005A4BF8">
        <w:rPr>
          <w:lang w:val="en-US"/>
        </w:rPr>
        <w:t xml:space="preserve">    catch (Exception ex)</w:t>
      </w:r>
    </w:p>
    <w:p w:rsidR="006E223D" w:rsidRPr="005A4BF8" w:rsidRDefault="006E223D" w:rsidP="006E223D">
      <w:pPr>
        <w:pStyle w:val="aff0"/>
      </w:pPr>
      <w:r w:rsidRPr="005A4BF8">
        <w:rPr>
          <w:lang w:val="en-US"/>
        </w:rPr>
        <w:t xml:space="preserve">    </w:t>
      </w:r>
      <w:r>
        <w:t>{</w:t>
      </w:r>
    </w:p>
    <w:p w:rsidR="006E223D" w:rsidRDefault="006E223D" w:rsidP="006E223D">
      <w:pPr>
        <w:pStyle w:val="aff0"/>
      </w:pPr>
      <w:r>
        <w:t xml:space="preserve">        MessageBox.Show($"Ошибка при экспорте материалов: {ex.Message}", "Ошибка экспорта");</w:t>
      </w:r>
    </w:p>
    <w:p w:rsidR="006E223D" w:rsidRDefault="006E223D" w:rsidP="006E223D">
      <w:pPr>
        <w:pStyle w:val="aff0"/>
      </w:pPr>
      <w:r>
        <w:t xml:space="preserve">    }</w:t>
      </w:r>
    </w:p>
    <w:p w:rsidR="006E223D" w:rsidRPr="00B7650E" w:rsidRDefault="006E223D" w:rsidP="006E223D">
      <w:pPr>
        <w:pStyle w:val="aff0"/>
      </w:pPr>
      <w:r>
        <w:t>}</w:t>
      </w:r>
    </w:p>
    <w:p w:rsidR="0063153A" w:rsidRDefault="00E80B28" w:rsidP="005D7B8D">
      <w:pPr>
        <w:pStyle w:val="a3"/>
      </w:pPr>
      <w:r>
        <w:t>Созданный отчет в формате Excel содержит название, тип, количество, единицу измерения и идентификатор материала.</w:t>
      </w:r>
    </w:p>
    <w:p w:rsidR="0063153A" w:rsidRDefault="0063153A" w:rsidP="00E80B28">
      <w:pPr>
        <w:pStyle w:val="a3"/>
      </w:pPr>
      <w:r>
        <w:t>Внешний вид приложения до модификации и после представлен на рисунках 6 и 7 соответственно.</w:t>
      </w:r>
    </w:p>
    <w:p w:rsidR="00290F7B" w:rsidRDefault="005D7B8D" w:rsidP="00FF7E9F">
      <w:pPr>
        <w:pStyle w:val="afd"/>
      </w:pPr>
      <w:r w:rsidRPr="005D7B8D">
        <w:rPr>
          <w:lang w:eastAsia="ru-RU"/>
        </w:rPr>
        <w:lastRenderedPageBreak/>
        <w:drawing>
          <wp:inline distT="0" distB="0" distL="0" distR="0">
            <wp:extent cx="4165108" cy="3743325"/>
            <wp:effectExtent l="0" t="0" r="6985" b="0"/>
            <wp:docPr id="3" name="Рисунок 3" descr="C:\Users\0109-06\Downloads\black-white-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0109-06\Downloads\black-white-image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002" cy="3793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7E9F" w:rsidRDefault="005D7B8D" w:rsidP="00FF7E9F">
      <w:pPr>
        <w:pStyle w:val="afe"/>
      </w:pPr>
      <w:r>
        <w:t>Рисунок 6 – «Warehouse</w:t>
      </w:r>
      <w:r w:rsidR="00FF7E9F">
        <w:t>Visualizer». Страница «Склад» до модификации</w:t>
      </w:r>
    </w:p>
    <w:p w:rsidR="00FF7E9F" w:rsidRDefault="005A4BF8" w:rsidP="00FF7E9F">
      <w:pPr>
        <w:pStyle w:val="afd"/>
      </w:pPr>
      <w:r>
        <w:rPr>
          <w:lang w:eastAsia="ru-RU"/>
        </w:rPr>
        <w:drawing>
          <wp:inline distT="0" distB="0" distL="0" distR="0" wp14:anchorId="40526B30" wp14:editId="16BF999C">
            <wp:extent cx="3810000" cy="3424177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0066" cy="347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E9F" w:rsidRPr="00FF7E9F" w:rsidRDefault="005D7B8D" w:rsidP="00101033">
      <w:pPr>
        <w:pStyle w:val="afe"/>
      </w:pPr>
      <w:r>
        <w:t>Рисунок 7 – «Warehouse</w:t>
      </w:r>
      <w:r w:rsidR="00FF7E9F">
        <w:t>Visualizer». Страница «Склад» после модификации</w:t>
      </w:r>
    </w:p>
    <w:p w:rsidR="007B1296" w:rsidRDefault="00101033" w:rsidP="007B1296">
      <w:pPr>
        <w:pStyle w:val="2"/>
      </w:pPr>
      <w:r>
        <w:lastRenderedPageBreak/>
        <w:t>Обеспечение защиты ПО и данных</w:t>
      </w:r>
    </w:p>
    <w:p w:rsidR="00985B50" w:rsidRDefault="00985B50" w:rsidP="00985B50">
      <w:pPr>
        <w:pStyle w:val="a3"/>
      </w:pPr>
      <w:r>
        <w:t>Для обеспечения безопасности разработанного приложения «Warehouse Visualizer» и хранящихся в БД сведений о складах, ячейках, материалах и операциях реализованы следующие меры:</w:t>
      </w:r>
    </w:p>
    <w:p w:rsidR="00985B50" w:rsidRDefault="00F508F2" w:rsidP="00F508F2">
      <w:pPr>
        <w:pStyle w:val="a1"/>
      </w:pPr>
      <w:r>
        <w:t>для разграничения прав доступа реализована ролевая модель с ролями admin, storekeeper и auditor;</w:t>
      </w:r>
    </w:p>
    <w:p w:rsidR="00FC640B" w:rsidRDefault="00F508F2" w:rsidP="00F508F2">
      <w:pPr>
        <w:pStyle w:val="a1"/>
      </w:pPr>
      <w:r>
        <w:t>для защиты от SQL-инъекций используется Entity Framework Core. Этот инструмент применяет параметризованные запросы и LINQ-выражения;</w:t>
      </w:r>
    </w:p>
    <w:p w:rsidR="00FC640B" w:rsidRPr="00FC640B" w:rsidRDefault="00F508F2" w:rsidP="00F508F2">
      <w:pPr>
        <w:pStyle w:val="a1"/>
      </w:pPr>
      <w:r>
        <w:t>для пользователей с ролью auditor обеспечен режим только чтения, исключающий изменение данных.</w:t>
      </w:r>
    </w:p>
    <w:p w:rsidR="007B1296" w:rsidRDefault="007B1296" w:rsidP="007B1296">
      <w:pPr>
        <w:pStyle w:val="a7"/>
      </w:pPr>
      <w:r>
        <w:lastRenderedPageBreak/>
        <w:t>Заключение</w:t>
      </w:r>
    </w:p>
    <w:p w:rsidR="003C12BB" w:rsidRDefault="0039758A" w:rsidP="003C12BB">
      <w:pPr>
        <w:pStyle w:val="a3"/>
      </w:pPr>
      <w:r>
        <w:t>В процессе прохождения производст</w:t>
      </w:r>
      <w:r w:rsidR="003C12BB">
        <w:t>венной практики в ООО «ВЕГА-С»,</w:t>
      </w:r>
      <w:r w:rsidR="00B4080E">
        <w:t xml:space="preserve"> закреплены полученные теоре</w:t>
      </w:r>
      <w:r w:rsidR="003C12BB">
        <w:t xml:space="preserve">тические знания, приобретены необходимые практические умения и навыки работы, получены знания об организации, структуре, принципах функционирования и технике </w:t>
      </w:r>
      <w:r w:rsidR="00B4080E">
        <w:t>безопасности организации.</w:t>
      </w:r>
    </w:p>
    <w:p w:rsidR="00E56BF9" w:rsidRPr="00FE7FA2" w:rsidRDefault="00FE7FA2" w:rsidP="00E56BF9">
      <w:pPr>
        <w:pStyle w:val="a3"/>
      </w:pPr>
      <w:r>
        <w:t>Поставленная цель выполнена, в процессе ее достижения решены следующие задачи</w:t>
      </w:r>
      <w:r w:rsidR="00E56BF9" w:rsidRPr="00FE7FA2">
        <w:t>:</w:t>
      </w:r>
    </w:p>
    <w:p w:rsidR="00E56BF9" w:rsidRPr="00FE7FA2" w:rsidRDefault="00FE7FA2" w:rsidP="00E56BF9">
      <w:pPr>
        <w:pStyle w:val="a1"/>
        <w:numPr>
          <w:ilvl w:val="0"/>
          <w:numId w:val="3"/>
        </w:numPr>
        <w:tabs>
          <w:tab w:val="num" w:pos="993"/>
        </w:tabs>
      </w:pPr>
      <w:r w:rsidRPr="00FE7FA2">
        <w:t>проанализированы</w:t>
      </w:r>
      <w:r>
        <w:t xml:space="preserve"> требования к ПО и принято участие в их документальном</w:t>
      </w:r>
      <w:r w:rsidR="003C12BB">
        <w:t xml:space="preserve"> оформлении</w:t>
      </w:r>
      <w:r w:rsidR="00E56BF9" w:rsidRPr="00FE7FA2">
        <w:t>;</w:t>
      </w:r>
    </w:p>
    <w:p w:rsidR="00E56BF9" w:rsidRPr="00FE7FA2" w:rsidRDefault="003C12BB" w:rsidP="00E56BF9">
      <w:pPr>
        <w:pStyle w:val="a1"/>
        <w:numPr>
          <w:ilvl w:val="0"/>
          <w:numId w:val="3"/>
        </w:numPr>
        <w:tabs>
          <w:tab w:val="num" w:pos="993"/>
        </w:tabs>
      </w:pPr>
      <w:r>
        <w:t>осуществлена разработка, программирование и интеграции программных модулей в единую систему</w:t>
      </w:r>
      <w:r w:rsidR="00E56BF9" w:rsidRPr="00FE7FA2">
        <w:t>;</w:t>
      </w:r>
    </w:p>
    <w:p w:rsidR="00E56BF9" w:rsidRPr="00FE7FA2" w:rsidRDefault="003C12BB" w:rsidP="00E56BF9">
      <w:pPr>
        <w:pStyle w:val="a1"/>
        <w:numPr>
          <w:ilvl w:val="0"/>
          <w:numId w:val="3"/>
        </w:numPr>
        <w:tabs>
          <w:tab w:val="num" w:pos="993"/>
        </w:tabs>
      </w:pPr>
      <w:r>
        <w:t>обеспечено использование систем контроля версий в процессе разработки</w:t>
      </w:r>
      <w:r w:rsidR="00E56BF9" w:rsidRPr="00FE7FA2">
        <w:t>;</w:t>
      </w:r>
    </w:p>
    <w:p w:rsidR="00E56BF9" w:rsidRPr="00FE7FA2" w:rsidRDefault="003C12BB" w:rsidP="00E56BF9">
      <w:pPr>
        <w:pStyle w:val="a1"/>
        <w:numPr>
          <w:ilvl w:val="0"/>
          <w:numId w:val="3"/>
        </w:numPr>
        <w:tabs>
          <w:tab w:val="num" w:pos="993"/>
        </w:tabs>
      </w:pPr>
      <w:r>
        <w:t>проведена отладка и тестирование ПО с разработкой соответствующих сценариев и наборов данных</w:t>
      </w:r>
      <w:r w:rsidR="00E56BF9" w:rsidRPr="00FE7FA2">
        <w:t>;</w:t>
      </w:r>
    </w:p>
    <w:p w:rsidR="00E56BF9" w:rsidRPr="00FE7FA2" w:rsidRDefault="003C12BB" w:rsidP="00E56BF9">
      <w:pPr>
        <w:pStyle w:val="a1"/>
        <w:numPr>
          <w:ilvl w:val="0"/>
          <w:numId w:val="3"/>
        </w:numPr>
        <w:tabs>
          <w:tab w:val="num" w:pos="993"/>
        </w:tabs>
      </w:pPr>
      <w:r>
        <w:t>проинспектирован программный код на соответствие стандартам кодирования</w:t>
      </w:r>
      <w:r w:rsidR="00E56BF9" w:rsidRPr="00FE7FA2">
        <w:t>;</w:t>
      </w:r>
    </w:p>
    <w:p w:rsidR="00E56BF9" w:rsidRPr="00FE7FA2" w:rsidRDefault="003C12BB" w:rsidP="00E56BF9">
      <w:pPr>
        <w:pStyle w:val="a1"/>
        <w:numPr>
          <w:ilvl w:val="0"/>
          <w:numId w:val="3"/>
        </w:numPr>
        <w:tabs>
          <w:tab w:val="num" w:pos="993"/>
        </w:tabs>
      </w:pPr>
      <w:r>
        <w:t>выполнен подбор, инсталляция и настройка конфигурации ПО компьютерных систем</w:t>
      </w:r>
      <w:r w:rsidR="00E56BF9" w:rsidRPr="00FE7FA2">
        <w:t>;</w:t>
      </w:r>
    </w:p>
    <w:p w:rsidR="00E56BF9" w:rsidRPr="00FE7FA2" w:rsidRDefault="003C12BB" w:rsidP="00E56BF9">
      <w:pPr>
        <w:pStyle w:val="a1"/>
        <w:numPr>
          <w:ilvl w:val="0"/>
          <w:numId w:val="3"/>
        </w:numPr>
        <w:tabs>
          <w:tab w:val="num" w:pos="993"/>
        </w:tabs>
      </w:pPr>
      <w:r>
        <w:t>проведен анализ характеристик качества и выполнена модификация компонентов ПО в соответствии с потребностями заказчика</w:t>
      </w:r>
      <w:r w:rsidR="00E56BF9" w:rsidRPr="00FE7FA2">
        <w:t>;</w:t>
      </w:r>
    </w:p>
    <w:p w:rsidR="00E56BF9" w:rsidRDefault="003C12BB" w:rsidP="003C12BB">
      <w:pPr>
        <w:pStyle w:val="a1"/>
        <w:numPr>
          <w:ilvl w:val="0"/>
          <w:numId w:val="3"/>
        </w:numPr>
        <w:tabs>
          <w:tab w:val="num" w:pos="993"/>
        </w:tabs>
      </w:pPr>
      <w:r>
        <w:t>осуществлены работы по поддержке функционирования системы и организации защиты ПО программными средствами.</w:t>
      </w:r>
    </w:p>
    <w:p w:rsidR="00DB4195" w:rsidRPr="00DB4195" w:rsidRDefault="003C12BB" w:rsidP="003C12BB">
      <w:pPr>
        <w:pStyle w:val="a1"/>
        <w:numPr>
          <w:ilvl w:val="0"/>
          <w:numId w:val="0"/>
        </w:numPr>
        <w:ind w:firstLine="709"/>
      </w:pPr>
      <w:r>
        <w:t>Цель практики достигнута в полном объеме, задачи выполнены в соответствии с установленным планом.</w:t>
      </w:r>
    </w:p>
    <w:p w:rsidR="007B1296" w:rsidRDefault="007B1296" w:rsidP="007B1296">
      <w:pPr>
        <w:pStyle w:val="a7"/>
      </w:pPr>
      <w:r>
        <w:lastRenderedPageBreak/>
        <w:t>Список использованных источников</w:t>
      </w:r>
    </w:p>
    <w:p w:rsidR="00E83A33" w:rsidRDefault="00E83A33" w:rsidP="00E83A33">
      <w:pPr>
        <w:pStyle w:val="a3"/>
        <w:numPr>
          <w:ilvl w:val="0"/>
          <w:numId w:val="6"/>
        </w:numPr>
        <w:tabs>
          <w:tab w:val="left" w:pos="1134"/>
        </w:tabs>
      </w:pPr>
      <w:r>
        <w:t>Голицына, О. Л. Базы данных : учебное пособие / О. Л. Голицына, Н. В. Максимов, И. И. Попов. – 4-е изд., перераб. и доп. – Москва : ФОРУМ : ИНФРА-М, 2023. – 400 с. – (Высшее образование: Бакалавриат). – URL: https://znanium.om/catalog/product/1937956 (дата обращения: 20.02.2026). – Режим доступа: по подписке. – Текст : электронный.</w:t>
      </w:r>
    </w:p>
    <w:p w:rsidR="00E83A33" w:rsidRPr="002B53DA" w:rsidRDefault="00E83A33" w:rsidP="00E83A33">
      <w:pPr>
        <w:pStyle w:val="a3"/>
        <w:numPr>
          <w:ilvl w:val="0"/>
          <w:numId w:val="6"/>
        </w:numPr>
        <w:tabs>
          <w:tab w:val="left" w:pos="1134"/>
        </w:tabs>
      </w:pPr>
      <w:r>
        <w:t>Голицына, О. Л. Программное обеспечение : учебное пособие / О. Л. Голицына, Т. Л. Партыка, И. И. Попов. – 4-e изд., перераб. и доп. – Москва : ФОРУМ : ИНФРА-М, 2021. – 447 с. : ил. – (Профессиональное образование). – Текст : электронный. – URL: https://znanium.ru/catalog/product/1189345 (дата обращения: 22.02.2026). – Режим доступа: по подписке.</w:t>
      </w:r>
    </w:p>
    <w:p w:rsidR="00E83A33" w:rsidRDefault="00E83A33" w:rsidP="00E83A33">
      <w:pPr>
        <w:pStyle w:val="a3"/>
        <w:numPr>
          <w:ilvl w:val="0"/>
          <w:numId w:val="6"/>
        </w:numPr>
        <w:tabs>
          <w:tab w:val="left" w:pos="1134"/>
        </w:tabs>
      </w:pPr>
      <w:r>
        <w:t>Плаксин, М. А. Тестирование и отладка программ для профессионалов будущих и настоящих. – 4-е изд., электрон. – Москва : Лаборатория знаний, 2020. – 170 с. – URL: https://ibooks.ru/bookshelf/353395/reading (дата обращения: 24.03.2026). – Режим доступа: для зарегистрир. пользователей. – Текст: электронный.</w:t>
      </w:r>
    </w:p>
    <w:p w:rsidR="00E83A33" w:rsidRDefault="00E83A33" w:rsidP="00E83A33">
      <w:pPr>
        <w:pStyle w:val="a3"/>
        <w:numPr>
          <w:ilvl w:val="0"/>
          <w:numId w:val="6"/>
        </w:numPr>
      </w:pPr>
      <w:r>
        <w:t>Фленов, М. Е. Библия C#. – 6-е изд., перераб. и доп. / М. Е. Фленов. – Санкт-Петербург : БХВ-Петербург, 2024. – 512 с. – URL: https://ibooks.ru/bookshelf/396461/reading (дата обращения: 24.03.2026). – Режим доступа: для зарегистрир. пользователей. – Текст: электронный.</w:t>
      </w:r>
    </w:p>
    <w:p w:rsidR="00BB22C1" w:rsidRPr="00711564" w:rsidRDefault="00E83A33" w:rsidP="00E83A33">
      <w:pPr>
        <w:pStyle w:val="a3"/>
        <w:numPr>
          <w:ilvl w:val="0"/>
          <w:numId w:val="6"/>
        </w:numPr>
        <w:tabs>
          <w:tab w:val="left" w:pos="1134"/>
        </w:tabs>
      </w:pPr>
      <w:r>
        <w:t>Хорев, П. Б. Объектно-ориентированное программирование с примерами на C#. – Москва : Форум, 2020. – 200 с. – URL: https://ibooks.ru/bookshelf/361450/reading (дата обращения: 01.04.2026). – Режим доступа: для зарегистрир. пользователей. – Текст: электронный.</w:t>
      </w:r>
    </w:p>
    <w:sectPr w:rsidR="00BB22C1" w:rsidRPr="00711564" w:rsidSect="007B1296">
      <w:footerReference w:type="default" r:id="rId14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32A2" w:rsidRDefault="002D32A2" w:rsidP="007B1296">
      <w:r>
        <w:separator/>
      </w:r>
    </w:p>
  </w:endnote>
  <w:endnote w:type="continuationSeparator" w:id="0">
    <w:p w:rsidR="002D32A2" w:rsidRDefault="002D32A2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43229897"/>
      <w:docPartObj>
        <w:docPartGallery w:val="Page Numbers (Bottom of Page)"/>
        <w:docPartUnique/>
      </w:docPartObj>
    </w:sdtPr>
    <w:sdtEndPr/>
    <w:sdtContent>
      <w:p w:rsidR="007B1296" w:rsidRDefault="007B1296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F776F">
          <w:rPr>
            <w:noProof/>
          </w:rPr>
          <w:t>22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32A2" w:rsidRDefault="002D32A2" w:rsidP="007B1296">
      <w:r>
        <w:separator/>
      </w:r>
    </w:p>
  </w:footnote>
  <w:footnote w:type="continuationSeparator" w:id="0">
    <w:p w:rsidR="002D32A2" w:rsidRDefault="002D32A2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65764"/>
    <w:multiLevelType w:val="hybridMultilevel"/>
    <w:tmpl w:val="C11CE0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90315"/>
    <w:multiLevelType w:val="hybridMultilevel"/>
    <w:tmpl w:val="BF2225A8"/>
    <w:lvl w:ilvl="0" w:tplc="27647E22">
      <w:start w:val="1"/>
      <w:numFmt w:val="bullet"/>
      <w:lvlText w:val="-"/>
      <w:lvlJc w:val="left"/>
      <w:pPr>
        <w:ind w:left="1429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BCE0894"/>
    <w:multiLevelType w:val="multilevel"/>
    <w:tmpl w:val="8944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F16C3"/>
    <w:multiLevelType w:val="hybridMultilevel"/>
    <w:tmpl w:val="231EC1AC"/>
    <w:lvl w:ilvl="0" w:tplc="6AF24A1C">
      <w:start w:val="1"/>
      <w:numFmt w:val="bullet"/>
      <w:pStyle w:val="a1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13429F7"/>
    <w:multiLevelType w:val="hybridMultilevel"/>
    <w:tmpl w:val="2034BF04"/>
    <w:lvl w:ilvl="0" w:tplc="21B8DFF4">
      <w:start w:val="1"/>
      <w:numFmt w:val="bullet"/>
      <w:suff w:val="space"/>
      <w:lvlText w:val="-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78C162A"/>
    <w:multiLevelType w:val="hybridMultilevel"/>
    <w:tmpl w:val="D86C645E"/>
    <w:lvl w:ilvl="0" w:tplc="F54ABEE2">
      <w:start w:val="1"/>
      <w:numFmt w:val="bullet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DC70187"/>
    <w:multiLevelType w:val="hybridMultilevel"/>
    <w:tmpl w:val="D7BC0064"/>
    <w:lvl w:ilvl="0" w:tplc="9634EC3C">
      <w:start w:val="1"/>
      <w:numFmt w:val="bullet"/>
      <w:suff w:val="space"/>
      <w:lvlText w:val="-"/>
      <w:lvlJc w:val="left"/>
      <w:pPr>
        <w:ind w:left="1843" w:hanging="65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9" w15:restartNumberingAfterBreak="0">
    <w:nsid w:val="25777418"/>
    <w:multiLevelType w:val="hybridMultilevel"/>
    <w:tmpl w:val="CD34D672"/>
    <w:lvl w:ilvl="0" w:tplc="B91A8DE0">
      <w:start w:val="1"/>
      <w:numFmt w:val="bullet"/>
      <w:suff w:val="space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0" w15:restartNumberingAfterBreak="0">
    <w:nsid w:val="262C207E"/>
    <w:multiLevelType w:val="hybridMultilevel"/>
    <w:tmpl w:val="25A69748"/>
    <w:lvl w:ilvl="0" w:tplc="FC6A164A">
      <w:start w:val="1"/>
      <w:numFmt w:val="bullet"/>
      <w:suff w:val="space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692787D"/>
    <w:multiLevelType w:val="multilevel"/>
    <w:tmpl w:val="3EC68A3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suff w:val="nothing"/>
      <w:lvlText w:val="%1.%2"/>
      <w:lvlJc w:val="left"/>
      <w:pPr>
        <w:ind w:left="1425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3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9" w:hanging="1440"/>
      </w:pPr>
      <w:rPr>
        <w:rFonts w:hint="default"/>
      </w:rPr>
    </w:lvl>
  </w:abstractNum>
  <w:abstractNum w:abstractNumId="12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AE42F8"/>
    <w:multiLevelType w:val="hybridMultilevel"/>
    <w:tmpl w:val="8CEA4DAE"/>
    <w:lvl w:ilvl="0" w:tplc="83EEAA9C">
      <w:start w:val="1"/>
      <w:numFmt w:val="bullet"/>
      <w:suff w:val="space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7BC6B6A"/>
    <w:multiLevelType w:val="multilevel"/>
    <w:tmpl w:val="1B42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FC2C14"/>
    <w:multiLevelType w:val="hybridMultilevel"/>
    <w:tmpl w:val="4D30B1DE"/>
    <w:lvl w:ilvl="0" w:tplc="27647E22">
      <w:start w:val="1"/>
      <w:numFmt w:val="bullet"/>
      <w:lvlText w:val="-"/>
      <w:lvlJc w:val="left"/>
      <w:pPr>
        <w:ind w:left="1429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FCE047A"/>
    <w:multiLevelType w:val="hybridMultilevel"/>
    <w:tmpl w:val="D0D4DF6A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437E0C28"/>
    <w:multiLevelType w:val="hybridMultilevel"/>
    <w:tmpl w:val="DCDEEE64"/>
    <w:lvl w:ilvl="0" w:tplc="F648F12A">
      <w:start w:val="1"/>
      <w:numFmt w:val="bullet"/>
      <w:suff w:val="space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506122"/>
    <w:multiLevelType w:val="multilevel"/>
    <w:tmpl w:val="3428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590250"/>
    <w:multiLevelType w:val="hybridMultilevel"/>
    <w:tmpl w:val="4DC847FE"/>
    <w:lvl w:ilvl="0" w:tplc="D0AA9BC2">
      <w:start w:val="1"/>
      <w:numFmt w:val="bullet"/>
      <w:suff w:val="space"/>
      <w:lvlText w:val="-"/>
      <w:lvlJc w:val="left"/>
      <w:pPr>
        <w:ind w:left="1069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1FA6CCF"/>
    <w:multiLevelType w:val="multilevel"/>
    <w:tmpl w:val="5F02679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23" w15:restartNumberingAfterBreak="0">
    <w:nsid w:val="630E6AD3"/>
    <w:multiLevelType w:val="hybridMultilevel"/>
    <w:tmpl w:val="D0D4DF6A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65943505"/>
    <w:multiLevelType w:val="hybridMultilevel"/>
    <w:tmpl w:val="31D8A674"/>
    <w:lvl w:ilvl="0" w:tplc="CFAC862E">
      <w:start w:val="1"/>
      <w:numFmt w:val="bullet"/>
      <w:suff w:val="space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91143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2"/>
  </w:num>
  <w:num w:numId="2">
    <w:abstractNumId w:val="12"/>
  </w:num>
  <w:num w:numId="3">
    <w:abstractNumId w:val="6"/>
  </w:num>
  <w:num w:numId="4">
    <w:abstractNumId w:val="6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18"/>
  </w:num>
  <w:num w:numId="7">
    <w:abstractNumId w:val="19"/>
  </w:num>
  <w:num w:numId="8">
    <w:abstractNumId w:val="2"/>
  </w:num>
  <w:num w:numId="9">
    <w:abstractNumId w:val="0"/>
  </w:num>
  <w:num w:numId="10">
    <w:abstractNumId w:val="25"/>
  </w:num>
  <w:num w:numId="11">
    <w:abstractNumId w:val="1"/>
  </w:num>
  <w:num w:numId="12">
    <w:abstractNumId w:val="16"/>
  </w:num>
  <w:num w:numId="13">
    <w:abstractNumId w:val="23"/>
  </w:num>
  <w:num w:numId="14">
    <w:abstractNumId w:val="26"/>
  </w:num>
  <w:num w:numId="15">
    <w:abstractNumId w:val="9"/>
  </w:num>
  <w:num w:numId="16">
    <w:abstractNumId w:val="8"/>
  </w:num>
  <w:num w:numId="17">
    <w:abstractNumId w:val="13"/>
  </w:num>
  <w:num w:numId="18">
    <w:abstractNumId w:val="15"/>
  </w:num>
  <w:num w:numId="19">
    <w:abstractNumId w:val="10"/>
  </w:num>
  <w:num w:numId="20">
    <w:abstractNumId w:val="17"/>
  </w:num>
  <w:num w:numId="21">
    <w:abstractNumId w:val="3"/>
  </w:num>
  <w:num w:numId="22">
    <w:abstractNumId w:val="24"/>
  </w:num>
  <w:num w:numId="23">
    <w:abstractNumId w:val="11"/>
  </w:num>
  <w:num w:numId="24">
    <w:abstractNumId w:val="21"/>
  </w:num>
  <w:num w:numId="25">
    <w:abstractNumId w:val="6"/>
    <w:lvlOverride w:ilvl="0">
      <w:startOverride w:val="1"/>
    </w:lvlOverride>
  </w:num>
  <w:num w:numId="26">
    <w:abstractNumId w:val="14"/>
  </w:num>
  <w:num w:numId="27">
    <w:abstractNumId w:val="4"/>
  </w:num>
  <w:num w:numId="28">
    <w:abstractNumId w:val="20"/>
  </w:num>
  <w:num w:numId="29">
    <w:abstractNumId w:val="5"/>
  </w:num>
  <w:num w:numId="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ttachedTemplate r:id="rId1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3D0"/>
    <w:rsid w:val="0000108F"/>
    <w:rsid w:val="00006D8A"/>
    <w:rsid w:val="00006F7F"/>
    <w:rsid w:val="0002045E"/>
    <w:rsid w:val="00022EAD"/>
    <w:rsid w:val="00025B19"/>
    <w:rsid w:val="00032E1D"/>
    <w:rsid w:val="00036501"/>
    <w:rsid w:val="00043230"/>
    <w:rsid w:val="00046A82"/>
    <w:rsid w:val="0005001C"/>
    <w:rsid w:val="00052628"/>
    <w:rsid w:val="000547B5"/>
    <w:rsid w:val="00056CFA"/>
    <w:rsid w:val="00070444"/>
    <w:rsid w:val="00071534"/>
    <w:rsid w:val="0008090B"/>
    <w:rsid w:val="00084431"/>
    <w:rsid w:val="0009070F"/>
    <w:rsid w:val="000B2040"/>
    <w:rsid w:val="000B6F91"/>
    <w:rsid w:val="000C03D0"/>
    <w:rsid w:val="000C63DA"/>
    <w:rsid w:val="000D3AE0"/>
    <w:rsid w:val="000E00EB"/>
    <w:rsid w:val="000E5CAB"/>
    <w:rsid w:val="000E61D2"/>
    <w:rsid w:val="000F481A"/>
    <w:rsid w:val="000F676E"/>
    <w:rsid w:val="000F7858"/>
    <w:rsid w:val="00101033"/>
    <w:rsid w:val="001050EE"/>
    <w:rsid w:val="00106615"/>
    <w:rsid w:val="00122DF6"/>
    <w:rsid w:val="00125A7A"/>
    <w:rsid w:val="00126FE5"/>
    <w:rsid w:val="001274E0"/>
    <w:rsid w:val="00131F94"/>
    <w:rsid w:val="00135AB1"/>
    <w:rsid w:val="00141A97"/>
    <w:rsid w:val="001421E3"/>
    <w:rsid w:val="00154AC6"/>
    <w:rsid w:val="00157D07"/>
    <w:rsid w:val="001640F8"/>
    <w:rsid w:val="00174B87"/>
    <w:rsid w:val="0017622C"/>
    <w:rsid w:val="0018210A"/>
    <w:rsid w:val="00197EED"/>
    <w:rsid w:val="001A0351"/>
    <w:rsid w:val="001A2A18"/>
    <w:rsid w:val="001B0305"/>
    <w:rsid w:val="001B17C1"/>
    <w:rsid w:val="001B33B2"/>
    <w:rsid w:val="001B5082"/>
    <w:rsid w:val="001B5A61"/>
    <w:rsid w:val="001C711D"/>
    <w:rsid w:val="001E2D45"/>
    <w:rsid w:val="001E5EE6"/>
    <w:rsid w:val="001F766F"/>
    <w:rsid w:val="00200860"/>
    <w:rsid w:val="002037EC"/>
    <w:rsid w:val="00204944"/>
    <w:rsid w:val="00211A64"/>
    <w:rsid w:val="00214831"/>
    <w:rsid w:val="002177AC"/>
    <w:rsid w:val="0022213E"/>
    <w:rsid w:val="0022470A"/>
    <w:rsid w:val="00230654"/>
    <w:rsid w:val="00234EB9"/>
    <w:rsid w:val="0023701C"/>
    <w:rsid w:val="00244503"/>
    <w:rsid w:val="0025276C"/>
    <w:rsid w:val="00252AA1"/>
    <w:rsid w:val="002553ED"/>
    <w:rsid w:val="002642C1"/>
    <w:rsid w:val="00267E9D"/>
    <w:rsid w:val="002725A2"/>
    <w:rsid w:val="00274B0D"/>
    <w:rsid w:val="00274D27"/>
    <w:rsid w:val="00277B1E"/>
    <w:rsid w:val="00287CDE"/>
    <w:rsid w:val="0029075A"/>
    <w:rsid w:val="00290F7B"/>
    <w:rsid w:val="0029217B"/>
    <w:rsid w:val="00293AB7"/>
    <w:rsid w:val="00293ACC"/>
    <w:rsid w:val="00293FD5"/>
    <w:rsid w:val="002B10FE"/>
    <w:rsid w:val="002B4735"/>
    <w:rsid w:val="002C107C"/>
    <w:rsid w:val="002C3279"/>
    <w:rsid w:val="002C4A26"/>
    <w:rsid w:val="002D0CEC"/>
    <w:rsid w:val="002D32A2"/>
    <w:rsid w:val="002D52EA"/>
    <w:rsid w:val="002D5F2F"/>
    <w:rsid w:val="002D680A"/>
    <w:rsid w:val="002E1075"/>
    <w:rsid w:val="002F1F23"/>
    <w:rsid w:val="002F668A"/>
    <w:rsid w:val="003136CC"/>
    <w:rsid w:val="00313BD4"/>
    <w:rsid w:val="003140F3"/>
    <w:rsid w:val="00316D0B"/>
    <w:rsid w:val="00325CC5"/>
    <w:rsid w:val="00331B36"/>
    <w:rsid w:val="00333DDD"/>
    <w:rsid w:val="00337D43"/>
    <w:rsid w:val="00343221"/>
    <w:rsid w:val="00345758"/>
    <w:rsid w:val="00350DEC"/>
    <w:rsid w:val="003566D4"/>
    <w:rsid w:val="00361573"/>
    <w:rsid w:val="003616AA"/>
    <w:rsid w:val="00362590"/>
    <w:rsid w:val="00362812"/>
    <w:rsid w:val="003645F7"/>
    <w:rsid w:val="00383766"/>
    <w:rsid w:val="00384C98"/>
    <w:rsid w:val="003851CA"/>
    <w:rsid w:val="00390F2E"/>
    <w:rsid w:val="00392DEE"/>
    <w:rsid w:val="00393FE7"/>
    <w:rsid w:val="0039451A"/>
    <w:rsid w:val="0039541B"/>
    <w:rsid w:val="0039758A"/>
    <w:rsid w:val="003A3CC8"/>
    <w:rsid w:val="003A40F8"/>
    <w:rsid w:val="003A6D6C"/>
    <w:rsid w:val="003C1293"/>
    <w:rsid w:val="003C12BB"/>
    <w:rsid w:val="003D14A5"/>
    <w:rsid w:val="003D45A7"/>
    <w:rsid w:val="003F6400"/>
    <w:rsid w:val="003F696A"/>
    <w:rsid w:val="004062D2"/>
    <w:rsid w:val="00411C2A"/>
    <w:rsid w:val="004133F0"/>
    <w:rsid w:val="00413B66"/>
    <w:rsid w:val="0041542C"/>
    <w:rsid w:val="00426258"/>
    <w:rsid w:val="00426BF0"/>
    <w:rsid w:val="004325B4"/>
    <w:rsid w:val="00433350"/>
    <w:rsid w:val="0043616F"/>
    <w:rsid w:val="00446D2F"/>
    <w:rsid w:val="00454E45"/>
    <w:rsid w:val="00463790"/>
    <w:rsid w:val="00470226"/>
    <w:rsid w:val="0047368C"/>
    <w:rsid w:val="00473C53"/>
    <w:rsid w:val="00480624"/>
    <w:rsid w:val="00483142"/>
    <w:rsid w:val="00485388"/>
    <w:rsid w:val="004920FE"/>
    <w:rsid w:val="00495E8A"/>
    <w:rsid w:val="004B36B5"/>
    <w:rsid w:val="004B5EE2"/>
    <w:rsid w:val="004B683D"/>
    <w:rsid w:val="004B6955"/>
    <w:rsid w:val="004C7A55"/>
    <w:rsid w:val="004D1C92"/>
    <w:rsid w:val="004D1D4C"/>
    <w:rsid w:val="004D2CE9"/>
    <w:rsid w:val="004D56ED"/>
    <w:rsid w:val="004D646B"/>
    <w:rsid w:val="004E35B7"/>
    <w:rsid w:val="004F2692"/>
    <w:rsid w:val="00500E61"/>
    <w:rsid w:val="00503692"/>
    <w:rsid w:val="0051171B"/>
    <w:rsid w:val="00523CBB"/>
    <w:rsid w:val="00540F99"/>
    <w:rsid w:val="00544C90"/>
    <w:rsid w:val="00547AB8"/>
    <w:rsid w:val="00551083"/>
    <w:rsid w:val="00570506"/>
    <w:rsid w:val="005728C6"/>
    <w:rsid w:val="00582EB5"/>
    <w:rsid w:val="00583066"/>
    <w:rsid w:val="005842D8"/>
    <w:rsid w:val="005976D6"/>
    <w:rsid w:val="005A217E"/>
    <w:rsid w:val="005A42A4"/>
    <w:rsid w:val="005A4BF8"/>
    <w:rsid w:val="005B75D8"/>
    <w:rsid w:val="005C2834"/>
    <w:rsid w:val="005C4F67"/>
    <w:rsid w:val="005C5FCB"/>
    <w:rsid w:val="005C6335"/>
    <w:rsid w:val="005C6505"/>
    <w:rsid w:val="005D0FDF"/>
    <w:rsid w:val="005D10F9"/>
    <w:rsid w:val="005D6904"/>
    <w:rsid w:val="005D7B8D"/>
    <w:rsid w:val="005F7E71"/>
    <w:rsid w:val="00611A26"/>
    <w:rsid w:val="00614BBD"/>
    <w:rsid w:val="00620595"/>
    <w:rsid w:val="00630C52"/>
    <w:rsid w:val="0063153A"/>
    <w:rsid w:val="00634FFA"/>
    <w:rsid w:val="00643DF4"/>
    <w:rsid w:val="006533C0"/>
    <w:rsid w:val="00653720"/>
    <w:rsid w:val="00670A29"/>
    <w:rsid w:val="00677D47"/>
    <w:rsid w:val="00682EC2"/>
    <w:rsid w:val="00685504"/>
    <w:rsid w:val="00686028"/>
    <w:rsid w:val="006947D9"/>
    <w:rsid w:val="006A5F08"/>
    <w:rsid w:val="006A7B9D"/>
    <w:rsid w:val="006B2E38"/>
    <w:rsid w:val="006B5495"/>
    <w:rsid w:val="006B5F70"/>
    <w:rsid w:val="006C48BD"/>
    <w:rsid w:val="006C4D71"/>
    <w:rsid w:val="006C5030"/>
    <w:rsid w:val="006D0C39"/>
    <w:rsid w:val="006D1012"/>
    <w:rsid w:val="006D1828"/>
    <w:rsid w:val="006D5B96"/>
    <w:rsid w:val="006E223D"/>
    <w:rsid w:val="006E7398"/>
    <w:rsid w:val="006F31CA"/>
    <w:rsid w:val="006F7E2A"/>
    <w:rsid w:val="00701393"/>
    <w:rsid w:val="0070520D"/>
    <w:rsid w:val="00706ADB"/>
    <w:rsid w:val="00711564"/>
    <w:rsid w:val="00713791"/>
    <w:rsid w:val="00713CF5"/>
    <w:rsid w:val="00715B4C"/>
    <w:rsid w:val="00725AA1"/>
    <w:rsid w:val="0073286F"/>
    <w:rsid w:val="00735BC2"/>
    <w:rsid w:val="007369F6"/>
    <w:rsid w:val="00741137"/>
    <w:rsid w:val="00743158"/>
    <w:rsid w:val="00755BB7"/>
    <w:rsid w:val="0076429E"/>
    <w:rsid w:val="00765721"/>
    <w:rsid w:val="007717F2"/>
    <w:rsid w:val="00774D8B"/>
    <w:rsid w:val="00775943"/>
    <w:rsid w:val="00777AF5"/>
    <w:rsid w:val="00780214"/>
    <w:rsid w:val="00781EB2"/>
    <w:rsid w:val="0078733E"/>
    <w:rsid w:val="007878ED"/>
    <w:rsid w:val="00792548"/>
    <w:rsid w:val="00793A78"/>
    <w:rsid w:val="007A1756"/>
    <w:rsid w:val="007A4C98"/>
    <w:rsid w:val="007B1296"/>
    <w:rsid w:val="007B43F3"/>
    <w:rsid w:val="007B53D1"/>
    <w:rsid w:val="007B6AC9"/>
    <w:rsid w:val="007E035D"/>
    <w:rsid w:val="007E25FA"/>
    <w:rsid w:val="007F028B"/>
    <w:rsid w:val="007F0347"/>
    <w:rsid w:val="007F3D47"/>
    <w:rsid w:val="007F6955"/>
    <w:rsid w:val="00800364"/>
    <w:rsid w:val="00801556"/>
    <w:rsid w:val="008022F5"/>
    <w:rsid w:val="00810637"/>
    <w:rsid w:val="008123B2"/>
    <w:rsid w:val="008156AB"/>
    <w:rsid w:val="0082409D"/>
    <w:rsid w:val="00824E4C"/>
    <w:rsid w:val="00827FD2"/>
    <w:rsid w:val="00834493"/>
    <w:rsid w:val="0083534A"/>
    <w:rsid w:val="00837459"/>
    <w:rsid w:val="00842D89"/>
    <w:rsid w:val="0084608B"/>
    <w:rsid w:val="00847E09"/>
    <w:rsid w:val="00850733"/>
    <w:rsid w:val="008532F7"/>
    <w:rsid w:val="0085455E"/>
    <w:rsid w:val="00856B21"/>
    <w:rsid w:val="00871F21"/>
    <w:rsid w:val="00886077"/>
    <w:rsid w:val="00886203"/>
    <w:rsid w:val="008900FC"/>
    <w:rsid w:val="00891E1F"/>
    <w:rsid w:val="008920D4"/>
    <w:rsid w:val="008970A6"/>
    <w:rsid w:val="008976F7"/>
    <w:rsid w:val="008A3D99"/>
    <w:rsid w:val="008A7779"/>
    <w:rsid w:val="008B120D"/>
    <w:rsid w:val="008B1F0C"/>
    <w:rsid w:val="008B4A00"/>
    <w:rsid w:val="008B57EE"/>
    <w:rsid w:val="008C6246"/>
    <w:rsid w:val="008D14F3"/>
    <w:rsid w:val="008D1992"/>
    <w:rsid w:val="008D6BA1"/>
    <w:rsid w:val="008E2E52"/>
    <w:rsid w:val="008E4085"/>
    <w:rsid w:val="008E54FD"/>
    <w:rsid w:val="009074AA"/>
    <w:rsid w:val="00907A2C"/>
    <w:rsid w:val="00911DB8"/>
    <w:rsid w:val="009171D5"/>
    <w:rsid w:val="00927D29"/>
    <w:rsid w:val="00931597"/>
    <w:rsid w:val="00934290"/>
    <w:rsid w:val="00934E91"/>
    <w:rsid w:val="0093606A"/>
    <w:rsid w:val="00937A90"/>
    <w:rsid w:val="009422C4"/>
    <w:rsid w:val="00945966"/>
    <w:rsid w:val="009500FD"/>
    <w:rsid w:val="009532B6"/>
    <w:rsid w:val="00953583"/>
    <w:rsid w:val="0095519E"/>
    <w:rsid w:val="00973201"/>
    <w:rsid w:val="009803EF"/>
    <w:rsid w:val="00983A1E"/>
    <w:rsid w:val="00985ABC"/>
    <w:rsid w:val="00985B50"/>
    <w:rsid w:val="009968BE"/>
    <w:rsid w:val="009A5998"/>
    <w:rsid w:val="009C61C2"/>
    <w:rsid w:val="009E41C3"/>
    <w:rsid w:val="009F2122"/>
    <w:rsid w:val="009F3269"/>
    <w:rsid w:val="009F5154"/>
    <w:rsid w:val="009F776F"/>
    <w:rsid w:val="00A001A3"/>
    <w:rsid w:val="00A02929"/>
    <w:rsid w:val="00A07267"/>
    <w:rsid w:val="00A077FF"/>
    <w:rsid w:val="00A113D0"/>
    <w:rsid w:val="00A1150B"/>
    <w:rsid w:val="00A15409"/>
    <w:rsid w:val="00A20590"/>
    <w:rsid w:val="00A2059F"/>
    <w:rsid w:val="00A23795"/>
    <w:rsid w:val="00A30F67"/>
    <w:rsid w:val="00A56BBB"/>
    <w:rsid w:val="00A57474"/>
    <w:rsid w:val="00A659C2"/>
    <w:rsid w:val="00A74A5C"/>
    <w:rsid w:val="00A773D3"/>
    <w:rsid w:val="00A83FCD"/>
    <w:rsid w:val="00A87A5A"/>
    <w:rsid w:val="00A92FF5"/>
    <w:rsid w:val="00A9702A"/>
    <w:rsid w:val="00AA3FCC"/>
    <w:rsid w:val="00AA54EA"/>
    <w:rsid w:val="00AA719F"/>
    <w:rsid w:val="00AB291C"/>
    <w:rsid w:val="00AB45D6"/>
    <w:rsid w:val="00AC38A1"/>
    <w:rsid w:val="00AC6D05"/>
    <w:rsid w:val="00AD0C23"/>
    <w:rsid w:val="00AE04D6"/>
    <w:rsid w:val="00AF512F"/>
    <w:rsid w:val="00B0155D"/>
    <w:rsid w:val="00B1423E"/>
    <w:rsid w:val="00B24190"/>
    <w:rsid w:val="00B4080E"/>
    <w:rsid w:val="00B44A6D"/>
    <w:rsid w:val="00B46025"/>
    <w:rsid w:val="00B64EC5"/>
    <w:rsid w:val="00B727C4"/>
    <w:rsid w:val="00B73778"/>
    <w:rsid w:val="00B7650E"/>
    <w:rsid w:val="00B82787"/>
    <w:rsid w:val="00BA1814"/>
    <w:rsid w:val="00BA6F65"/>
    <w:rsid w:val="00BB22C1"/>
    <w:rsid w:val="00BB5B69"/>
    <w:rsid w:val="00BC14C8"/>
    <w:rsid w:val="00BE2E89"/>
    <w:rsid w:val="00BE69D9"/>
    <w:rsid w:val="00BF14DD"/>
    <w:rsid w:val="00C02CA6"/>
    <w:rsid w:val="00C0687F"/>
    <w:rsid w:val="00C10E2B"/>
    <w:rsid w:val="00C12F16"/>
    <w:rsid w:val="00C21DCD"/>
    <w:rsid w:val="00C337A1"/>
    <w:rsid w:val="00C35272"/>
    <w:rsid w:val="00C35F81"/>
    <w:rsid w:val="00C401CA"/>
    <w:rsid w:val="00C43743"/>
    <w:rsid w:val="00C43868"/>
    <w:rsid w:val="00C442FB"/>
    <w:rsid w:val="00C4508F"/>
    <w:rsid w:val="00C46689"/>
    <w:rsid w:val="00C5086A"/>
    <w:rsid w:val="00C569B4"/>
    <w:rsid w:val="00C67A70"/>
    <w:rsid w:val="00C706EA"/>
    <w:rsid w:val="00C8464F"/>
    <w:rsid w:val="00C871DC"/>
    <w:rsid w:val="00C934F9"/>
    <w:rsid w:val="00C935A3"/>
    <w:rsid w:val="00C9458F"/>
    <w:rsid w:val="00CA55AD"/>
    <w:rsid w:val="00CB19D0"/>
    <w:rsid w:val="00CB237A"/>
    <w:rsid w:val="00CB5F04"/>
    <w:rsid w:val="00CB6D0B"/>
    <w:rsid w:val="00CC0393"/>
    <w:rsid w:val="00CC3301"/>
    <w:rsid w:val="00CC648B"/>
    <w:rsid w:val="00CD0DD0"/>
    <w:rsid w:val="00CD0E68"/>
    <w:rsid w:val="00CE1ED3"/>
    <w:rsid w:val="00CE3B5E"/>
    <w:rsid w:val="00CE4643"/>
    <w:rsid w:val="00CE58C3"/>
    <w:rsid w:val="00CF56F4"/>
    <w:rsid w:val="00D00781"/>
    <w:rsid w:val="00D0206C"/>
    <w:rsid w:val="00D13E6E"/>
    <w:rsid w:val="00D1444B"/>
    <w:rsid w:val="00D14DB1"/>
    <w:rsid w:val="00D160AE"/>
    <w:rsid w:val="00D17ACC"/>
    <w:rsid w:val="00D419FE"/>
    <w:rsid w:val="00D51EAF"/>
    <w:rsid w:val="00D56651"/>
    <w:rsid w:val="00D56F33"/>
    <w:rsid w:val="00D57A54"/>
    <w:rsid w:val="00D614AA"/>
    <w:rsid w:val="00D7370F"/>
    <w:rsid w:val="00D929E9"/>
    <w:rsid w:val="00D959DA"/>
    <w:rsid w:val="00D96D59"/>
    <w:rsid w:val="00DA117C"/>
    <w:rsid w:val="00DA750A"/>
    <w:rsid w:val="00DB2219"/>
    <w:rsid w:val="00DB4195"/>
    <w:rsid w:val="00DC5424"/>
    <w:rsid w:val="00DD2D10"/>
    <w:rsid w:val="00DD2E9E"/>
    <w:rsid w:val="00DF7F38"/>
    <w:rsid w:val="00E043E8"/>
    <w:rsid w:val="00E25E8D"/>
    <w:rsid w:val="00E46B85"/>
    <w:rsid w:val="00E472B4"/>
    <w:rsid w:val="00E53984"/>
    <w:rsid w:val="00E54187"/>
    <w:rsid w:val="00E55FF5"/>
    <w:rsid w:val="00E56BF9"/>
    <w:rsid w:val="00E57468"/>
    <w:rsid w:val="00E67943"/>
    <w:rsid w:val="00E80B28"/>
    <w:rsid w:val="00E81748"/>
    <w:rsid w:val="00E81793"/>
    <w:rsid w:val="00E83A33"/>
    <w:rsid w:val="00E86806"/>
    <w:rsid w:val="00E9297B"/>
    <w:rsid w:val="00E93448"/>
    <w:rsid w:val="00E948C7"/>
    <w:rsid w:val="00E94B05"/>
    <w:rsid w:val="00EB1083"/>
    <w:rsid w:val="00EC2392"/>
    <w:rsid w:val="00ED2643"/>
    <w:rsid w:val="00EE2660"/>
    <w:rsid w:val="00EE3ED0"/>
    <w:rsid w:val="00F063A0"/>
    <w:rsid w:val="00F116CE"/>
    <w:rsid w:val="00F12952"/>
    <w:rsid w:val="00F31BF1"/>
    <w:rsid w:val="00F35952"/>
    <w:rsid w:val="00F359E2"/>
    <w:rsid w:val="00F3709A"/>
    <w:rsid w:val="00F3758E"/>
    <w:rsid w:val="00F40EAC"/>
    <w:rsid w:val="00F41708"/>
    <w:rsid w:val="00F41E63"/>
    <w:rsid w:val="00F44D11"/>
    <w:rsid w:val="00F508F2"/>
    <w:rsid w:val="00F51455"/>
    <w:rsid w:val="00F57F60"/>
    <w:rsid w:val="00F60D6F"/>
    <w:rsid w:val="00F63A4B"/>
    <w:rsid w:val="00F82995"/>
    <w:rsid w:val="00FA22A0"/>
    <w:rsid w:val="00FB1E9B"/>
    <w:rsid w:val="00FB5890"/>
    <w:rsid w:val="00FC640B"/>
    <w:rsid w:val="00FC6EE0"/>
    <w:rsid w:val="00FC7408"/>
    <w:rsid w:val="00FD5047"/>
    <w:rsid w:val="00FE07E2"/>
    <w:rsid w:val="00FE2468"/>
    <w:rsid w:val="00FE79EA"/>
    <w:rsid w:val="00FE7FA2"/>
    <w:rsid w:val="00FF6FC9"/>
    <w:rsid w:val="00FF73D1"/>
    <w:rsid w:val="00FF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3FAFC"/>
  <w15:chartTrackingRefBased/>
  <w15:docId w15:val="{C21EE6DD-5483-46A9-9053-19B7B03C0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313BD4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39451A"/>
    <w:pPr>
      <w:numPr>
        <w:numId w:val="29"/>
      </w:numPr>
    </w:pPr>
  </w:style>
  <w:style w:type="character" w:customStyle="1" w:styleId="af6">
    <w:name w:val="Список маркированный Знак"/>
    <w:basedOn w:val="af0"/>
    <w:link w:val="a1"/>
    <w:rsid w:val="0039451A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F44D11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F44D11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4"/>
    <w:rsid w:val="000C03D0"/>
  </w:style>
  <w:style w:type="paragraph" w:customStyle="1" w:styleId="ds-markdown-paragraph">
    <w:name w:val="ds-markdown-paragraph"/>
    <w:basedOn w:val="a2"/>
    <w:rsid w:val="001421E3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ff3">
    <w:name w:val="annotation reference"/>
    <w:basedOn w:val="a4"/>
    <w:uiPriority w:val="99"/>
    <w:semiHidden/>
    <w:unhideWhenUsed/>
    <w:rsid w:val="00544C90"/>
    <w:rPr>
      <w:sz w:val="16"/>
      <w:szCs w:val="16"/>
    </w:rPr>
  </w:style>
  <w:style w:type="paragraph" w:styleId="aff4">
    <w:name w:val="annotation text"/>
    <w:basedOn w:val="a2"/>
    <w:link w:val="aff5"/>
    <w:uiPriority w:val="99"/>
    <w:semiHidden/>
    <w:unhideWhenUsed/>
    <w:rsid w:val="00544C90"/>
    <w:rPr>
      <w:sz w:val="20"/>
      <w:szCs w:val="20"/>
    </w:rPr>
  </w:style>
  <w:style w:type="character" w:customStyle="1" w:styleId="aff5">
    <w:name w:val="Текст примечания Знак"/>
    <w:basedOn w:val="a4"/>
    <w:link w:val="aff4"/>
    <w:uiPriority w:val="99"/>
    <w:semiHidden/>
    <w:rsid w:val="00544C90"/>
    <w:rPr>
      <w:rFonts w:ascii="Times New Roman" w:hAnsi="Times New Roman"/>
      <w:sz w:val="20"/>
      <w:szCs w:val="20"/>
    </w:rPr>
  </w:style>
  <w:style w:type="paragraph" w:styleId="aff6">
    <w:name w:val="annotation subject"/>
    <w:basedOn w:val="aff4"/>
    <w:next w:val="aff4"/>
    <w:link w:val="aff7"/>
    <w:uiPriority w:val="99"/>
    <w:semiHidden/>
    <w:unhideWhenUsed/>
    <w:rsid w:val="00544C90"/>
    <w:rPr>
      <w:b/>
      <w:bCs/>
    </w:rPr>
  </w:style>
  <w:style w:type="character" w:customStyle="1" w:styleId="aff7">
    <w:name w:val="Тема примечания Знак"/>
    <w:basedOn w:val="aff5"/>
    <w:link w:val="aff6"/>
    <w:uiPriority w:val="99"/>
    <w:semiHidden/>
    <w:rsid w:val="00544C90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109-06\Downloads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68C0A3-3174-479E-B5E3-B36A0FC73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0</TotalTime>
  <Pages>22</Pages>
  <Words>3231</Words>
  <Characters>18417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Колосов</dc:creator>
  <cp:keywords/>
  <dc:description/>
  <cp:lastModifiedBy>0109-06</cp:lastModifiedBy>
  <cp:revision>2</cp:revision>
  <cp:lastPrinted>2026-04-11T08:15:00Z</cp:lastPrinted>
  <dcterms:created xsi:type="dcterms:W3CDTF">2026-04-16T08:58:00Z</dcterms:created>
  <dcterms:modified xsi:type="dcterms:W3CDTF">2026-04-16T08:58:00Z</dcterms:modified>
</cp:coreProperties>
</file>